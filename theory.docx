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49C4" w14:textId="49763713" w:rsidR="004B2E9E" w:rsidRPr="0057091A" w:rsidRDefault="00670375" w:rsidP="00670375">
      <w:pPr>
        <w:pStyle w:val="Memoir"/>
        <w:spacing w:before="2880" w:after="2880"/>
        <w:jc w:val="center"/>
        <w:rPr>
          <w:sz w:val="56"/>
          <w:szCs w:val="56"/>
        </w:rPr>
      </w:pPr>
      <w:r w:rsidRPr="0057091A">
        <w:rPr>
          <w:sz w:val="56"/>
          <w:szCs w:val="56"/>
        </w:rPr>
        <w:t xml:space="preserve">Bridge Tournament </w:t>
      </w:r>
      <w:r w:rsidR="006B01B1" w:rsidRPr="0057091A">
        <w:rPr>
          <w:sz w:val="56"/>
          <w:szCs w:val="56"/>
        </w:rPr>
        <w:t>Arrangements</w:t>
      </w:r>
    </w:p>
    <w:p w14:paraId="7305E3C8" w14:textId="2BD32BCE" w:rsidR="00E5311A" w:rsidRDefault="00E5311A" w:rsidP="0057091A">
      <w:pPr>
        <w:pStyle w:val="Memoir"/>
        <w:jc w:val="center"/>
      </w:pPr>
      <w:r>
        <w:t>Sin-Yaw Wang</w:t>
      </w:r>
    </w:p>
    <w:p w14:paraId="5A12AE78" w14:textId="37DA0189" w:rsidR="00E5311A" w:rsidRDefault="0057091A" w:rsidP="0057091A">
      <w:pPr>
        <w:pStyle w:val="Memoir"/>
        <w:jc w:val="center"/>
      </w:pPr>
      <w:r>
        <w:t>September</w:t>
      </w:r>
      <w:r w:rsidR="00E5311A">
        <w:t xml:space="preserve"> 2025</w:t>
      </w:r>
    </w:p>
    <w:p w14:paraId="6321E78C" w14:textId="2432BFAB" w:rsidR="006B01B1" w:rsidRDefault="00590F0B" w:rsidP="006B01B1">
      <w:pPr>
        <w:pStyle w:val="Heading1"/>
      </w:pPr>
      <w:r>
        <w:lastRenderedPageBreak/>
        <w:t>Introduction</w:t>
      </w:r>
    </w:p>
    <w:p w14:paraId="5DA631BF" w14:textId="29693FD8" w:rsidR="00590F0B" w:rsidRDefault="00590F0B" w:rsidP="006B01B1">
      <w:pPr>
        <w:pStyle w:val="Text"/>
      </w:pPr>
      <w:r>
        <w:t xml:space="preserve">Duplicate Bridge, the card game, started in 1925 as a derivative to Whist. </w:t>
      </w:r>
      <w:r w:rsidR="00670375">
        <w:t xml:space="preserve">It’s a game of skills with sufficient random elements.  </w:t>
      </w:r>
      <w:r>
        <w:t xml:space="preserve">From the onset, people arranged tournaments.  The challenge has been the same: how to determine winners for a game </w:t>
      </w:r>
      <w:r w:rsidR="00670375">
        <w:t>that involves luck</w:t>
      </w:r>
      <w:r w:rsidR="00AD48EF">
        <w:t>?</w:t>
      </w:r>
      <w:r>
        <w:t xml:space="preserve">  The solution was for players to play the same hands and compared the results.  Whoever scored higher was deemed to have higher skill level.  This does not completely eliminate the luck element.  But for a sufficient large number of hands, it’s acceptable.</w:t>
      </w:r>
    </w:p>
    <w:p w14:paraId="0E660737" w14:textId="182C16E8" w:rsidR="00AD48EF" w:rsidRDefault="00670375" w:rsidP="006B01B1">
      <w:pPr>
        <w:pStyle w:val="Text"/>
      </w:pPr>
      <w:r>
        <w:t xml:space="preserve">The tournaments came in </w:t>
      </w:r>
      <w:r w:rsidR="00AD48EF">
        <w:t xml:space="preserve">three main ways: by teams of 4 or more players, pairs, or individuals.  </w:t>
      </w:r>
      <w:r>
        <w:t>First, people invented a way, now called “boards”, to carry the same hands from one table to another. With this device, different tables can easily play the same hands.  Obviously, whoever scored higher would be considered better.</w:t>
      </w:r>
    </w:p>
    <w:p w14:paraId="57ED508B" w14:textId="05FE06E7" w:rsidR="00AD48EF" w:rsidRDefault="00670375" w:rsidP="006B01B1">
      <w:pPr>
        <w:pStyle w:val="Text"/>
      </w:pPr>
      <w:r>
        <w:t xml:space="preserve">For </w:t>
      </w:r>
      <w:r w:rsidR="00AD48EF">
        <w:t>team competitions</w:t>
      </w:r>
      <w:r>
        <w:t>, the rest</w:t>
      </w:r>
      <w:r w:rsidR="00AD48EF">
        <w:t xml:space="preserve"> </w:t>
      </w:r>
      <w:r>
        <w:t>is</w:t>
      </w:r>
      <w:r w:rsidR="00AD48EF">
        <w:t xml:space="preserve"> straight-forward.  Two pairs of opposite team</w:t>
      </w:r>
      <w:r w:rsidR="00BF33BD">
        <w:t>s</w:t>
      </w:r>
      <w:r w:rsidR="00AD48EF">
        <w:t xml:space="preserve"> form a table to play and the other two pairs </w:t>
      </w:r>
      <w:r w:rsidR="00BF33BD">
        <w:t>at the other table.  When they finish a “round,</w:t>
      </w:r>
      <w:r>
        <w:t>”</w:t>
      </w:r>
      <w:r w:rsidR="00BF33BD">
        <w:t xml:space="preserve"> they exchange their boards</w:t>
      </w:r>
      <w:r>
        <w:t xml:space="preserve"> and play those just finished at the other table.  After two rounds, both tables have played the same number of the boards.  They then compare the results and determine which team scored higher.</w:t>
      </w:r>
    </w:p>
    <w:p w14:paraId="5E1AEFB2" w14:textId="62594D59" w:rsidR="00BF33BD" w:rsidRDefault="00187548" w:rsidP="006B01B1">
      <w:pPr>
        <w:pStyle w:val="Text"/>
      </w:pPr>
      <w:r>
        <w:t>P</w:t>
      </w:r>
      <w:r w:rsidR="00BF33BD">
        <w:t>air</w:t>
      </w:r>
      <w:r>
        <w:t>-wise</w:t>
      </w:r>
      <w:r w:rsidR="00BF33BD">
        <w:t xml:space="preserve"> competitions </w:t>
      </w:r>
      <w:r>
        <w:t>follow the same concept.  Pairs sit at different tables, play a round of boards, then move to meet another pair to play a new round.  This continues until all pairs have met all other pairs and all played the same boards.  We then compare the differences of the scores and determine winners.</w:t>
      </w:r>
    </w:p>
    <w:p w14:paraId="419330F0" w14:textId="77777777" w:rsidR="00187548" w:rsidRDefault="00187548" w:rsidP="006B01B1">
      <w:pPr>
        <w:pStyle w:val="Text"/>
      </w:pPr>
      <w:r>
        <w:t xml:space="preserve">This becomes complex when the number of pairs is large.  There are two main </w:t>
      </w:r>
      <w:proofErr w:type="gramStart"/>
      <w:r>
        <w:t>style</w:t>
      </w:r>
      <w:proofErr w:type="gramEnd"/>
      <w:r>
        <w:t xml:space="preserve"> of pair-wise tournaments: the Howell style generates one winning pairs and Mitchell style two.</w:t>
      </w:r>
    </w:p>
    <w:p w14:paraId="70625438" w14:textId="2858DD2E" w:rsidR="00BF33BD" w:rsidRDefault="00187548" w:rsidP="006B01B1">
      <w:pPr>
        <w:pStyle w:val="Text"/>
      </w:pPr>
      <w:r>
        <w:t>For Mitchell tournaments, pairs are in either North-South group or East-West. They always sit at the same side.   NS pairs never meet other NS pairs and likewise for EW.  At the end, there is a ranking for all N-S group and another for E-W. For Howell, all pairs meet all other pairs.  During the tournament, pairs typically switch sides: sometimes NS and sometimes EW.  At the end, there’s only one winning pair.</w:t>
      </w:r>
    </w:p>
    <w:p w14:paraId="098D93A0" w14:textId="3CE934C2" w:rsidR="00187548" w:rsidRDefault="00187548" w:rsidP="006B01B1">
      <w:pPr>
        <w:pStyle w:val="Text"/>
      </w:pPr>
      <w:r>
        <w:t>Individual tournaments were rare until games were computerized. If follows the same logic as Howell tournament</w:t>
      </w:r>
      <w:r w:rsidR="00950EDD">
        <w:t>, except each individual is paired with all other individuals.  At the end, a single person, not a pair, is deemed the winner.  The arrangement is so complex that this is only played on-line when computer automates the movements of both players and boards.</w:t>
      </w:r>
    </w:p>
    <w:p w14:paraId="7AD6FC3E" w14:textId="0B8117FA" w:rsidR="00950EDD" w:rsidRDefault="00950EDD" w:rsidP="006B01B1">
      <w:pPr>
        <w:pStyle w:val="Text"/>
      </w:pPr>
      <w:r>
        <w:t>Below we discuss the programmatic aspects of arranging Mitchell and Howell tournaments in depth.</w:t>
      </w:r>
    </w:p>
    <w:p w14:paraId="6C3CF94A" w14:textId="53FBC443" w:rsidR="00950EDD" w:rsidRDefault="00950EDD" w:rsidP="00E5311A">
      <w:pPr>
        <w:pStyle w:val="Heading1"/>
      </w:pPr>
      <w:r>
        <w:lastRenderedPageBreak/>
        <w:t>Mitchelle Movement</w:t>
      </w:r>
    </w:p>
    <w:p w14:paraId="5947EDC2" w14:textId="77777777" w:rsidR="00950EDD" w:rsidRDefault="00950EDD" w:rsidP="00950EDD">
      <w:pPr>
        <w:pStyle w:val="Text"/>
      </w:pPr>
      <w:r>
        <w:t>John T. Mitchell is credited for this movement that he created for Whist in 1891.  It is simple and scalable.  It is also the most popular pair-wise tournament style.</w:t>
      </w:r>
    </w:p>
    <w:p w14:paraId="7EE05E0C" w14:textId="77777777" w:rsidR="00950EDD" w:rsidRDefault="00950EDD" w:rsidP="00950EDD">
      <w:pPr>
        <w:pStyle w:val="Text"/>
      </w:pPr>
      <w:r>
        <w:t>In its simplest form, pairs are grouped to either North-South group or East-West and numbered sequentially.  At the onset, all pairs sit at the table bearing the same number of their designated pair number.  Pair #1 for the NS group and pair #1 of the EW group sit at table #1, etc.</w:t>
      </w:r>
    </w:p>
    <w:p w14:paraId="66CB154B" w14:textId="74312BA5" w:rsidR="00950EDD" w:rsidRDefault="00950EDD" w:rsidP="00950EDD">
      <w:pPr>
        <w:pStyle w:val="Text"/>
      </w:pPr>
      <w:r>
        <w:t>The tournament starts with each table playing an identical number of boards.  Afterward, the boards move to the “</w:t>
      </w:r>
      <w:r w:rsidR="007F69B7">
        <w:t>next</w:t>
      </w:r>
      <w:r>
        <w:t xml:space="preserve">” table, EW pairs move </w:t>
      </w:r>
      <w:r w:rsidR="007F69B7">
        <w:t xml:space="preserve">to the “previous” table, </w:t>
      </w:r>
      <w:r>
        <w:t>and NS pairs stay</w:t>
      </w:r>
      <w:r w:rsidR="007F69B7">
        <w:t xml:space="preserve"> at the same table.  The “next” movements wrap around.  The “next” of the last table is the 1</w:t>
      </w:r>
      <w:r w:rsidR="007F69B7" w:rsidRPr="007F69B7">
        <w:rPr>
          <w:vertAlign w:val="superscript"/>
        </w:rPr>
        <w:t>st</w:t>
      </w:r>
      <w:r w:rsidR="007F69B7">
        <w:t>, the “previous” of thew 1</w:t>
      </w:r>
      <w:r w:rsidR="007F69B7" w:rsidRPr="007F69B7">
        <w:rPr>
          <w:vertAlign w:val="superscript"/>
        </w:rPr>
        <w:t>st</w:t>
      </w:r>
      <w:r w:rsidR="007F69B7">
        <w:t xml:space="preserve"> table is the last.  Most tournaments designate “next” as the table number higher.  The actual direction does not matter.</w:t>
      </w:r>
    </w:p>
    <w:p w14:paraId="0B1A6695" w14:textId="64C089A6" w:rsidR="007F69B7" w:rsidRDefault="007F69B7" w:rsidP="00950EDD">
      <w:pPr>
        <w:pStyle w:val="Text"/>
      </w:pPr>
      <w:r>
        <w:t>If there are 2n pairs, there must be n tables.  After n rounds, all NS pairs have met all EW pairs and all pairs have played all boards exactly once.  We then compare the scores to determine the best NS or EW pairs — two winners.</w:t>
      </w:r>
    </w:p>
    <w:p w14:paraId="0D28ACC6" w14:textId="44528F36" w:rsidR="007F69B7" w:rsidRDefault="007F69B7" w:rsidP="00950EDD">
      <w:pPr>
        <w:pStyle w:val="Text"/>
      </w:pPr>
      <w:r>
        <w:t>The complexity surfaces when n is even.  In this case, the above movement will have EW pairs playing the same boards.  There are several solutions.  We do it by placing a “relay table” in-between n/2 and n/2+1 tables.  Then we have one extra set of boards that we place at the relay table.  After each round, the players skip the relay table and boards do not.  (For this reason, the relay table is typically a single chair.)</w:t>
      </w:r>
    </w:p>
    <w:p w14:paraId="5735AA8E" w14:textId="10531B79" w:rsidR="007F69B7" w:rsidRDefault="007F69B7" w:rsidP="00950EDD">
      <w:pPr>
        <w:pStyle w:val="Text"/>
      </w:pPr>
      <w:r>
        <w:t xml:space="preserve">If there’s a relay table, there are 2n pairs, n+1 tables, n+1 sets of boards, and only n rounds.  This means </w:t>
      </w:r>
      <w:r w:rsidR="00472ABD">
        <w:t>all pairs will play n sets of boards, but not the same ones.  This is less fair.  There are solutions to address this issue and we do not discuss those.</w:t>
      </w:r>
    </w:p>
    <w:p w14:paraId="0F3EF5A6" w14:textId="69A28F0E" w:rsidR="002A467E" w:rsidRDefault="00472ABD" w:rsidP="002A467E">
      <w:pPr>
        <w:pStyle w:val="Text"/>
      </w:pPr>
      <w:r>
        <w:t>If there are too many tables, Mitchell tournaments typically end before all pairs have met all other pairs.  This is called “partial Mitchell.”  Again, all pairs would have played the same number of rounds, but different boards, and against different opponents.</w:t>
      </w:r>
    </w:p>
    <w:p w14:paraId="524A453D" w14:textId="09B7F4E5" w:rsidR="002A467E" w:rsidRDefault="00686FAF" w:rsidP="002A467E">
      <w:pPr>
        <w:pStyle w:val="Heading2"/>
      </w:pPr>
      <w:r>
        <w:t>Data-Structure and</w:t>
      </w:r>
      <w:r w:rsidR="002A467E">
        <w:t xml:space="preserve"> Algorithm</w:t>
      </w:r>
    </w:p>
    <w:p w14:paraId="349338AC" w14:textId="40D45216" w:rsidR="002A467E" w:rsidRDefault="002A467E" w:rsidP="002A467E">
      <w:pPr>
        <w:pStyle w:val="Text"/>
      </w:pPr>
      <w:r>
        <w:t>Given 2n pairs, we assign the NS pairs even numbers and EW odd.  This creates pairs numbering from 1 to 2n.  In display, we show their numbering in traditional way (1 to n/2, for both NS and EW groups).</w:t>
      </w:r>
    </w:p>
    <w:p w14:paraId="2D2234E5" w14:textId="6C0669DD" w:rsidR="002A467E" w:rsidRDefault="002A467E" w:rsidP="002A467E">
      <w:pPr>
        <w:pStyle w:val="Text"/>
      </w:pPr>
      <w:r>
        <w:t>Next, in simplistic way, we programmatically assigned the seatings to initiate the tournament.  At the same time, we assign boards to each table sequentially, skipping a set for the relay table.</w:t>
      </w:r>
    </w:p>
    <w:p w14:paraId="33109021" w14:textId="46F0700D" w:rsidR="002A467E" w:rsidRDefault="002A467E" w:rsidP="002A467E">
      <w:pPr>
        <w:pStyle w:val="Text"/>
      </w:pPr>
      <w:r>
        <w:t xml:space="preserve">With above, we construct two internal data-structures — </w:t>
      </w:r>
      <w:proofErr w:type="spellStart"/>
      <w:r>
        <w:t>boardData</w:t>
      </w:r>
      <w:proofErr w:type="spellEnd"/>
      <w:r>
        <w:t xml:space="preserve"> and </w:t>
      </w:r>
      <w:proofErr w:type="spellStart"/>
      <w:r>
        <w:t>roundData</w:t>
      </w:r>
      <w:proofErr w:type="spellEnd"/>
      <w:r>
        <w:t xml:space="preserve"> —that redundantly capture the same information: one at “board” perspective and the other </w:t>
      </w:r>
      <w:r w:rsidR="00686FAF">
        <w:t>round.</w:t>
      </w:r>
    </w:p>
    <w:p w14:paraId="6625DEC9" w14:textId="59166825" w:rsidR="00686FAF" w:rsidRDefault="00686FAF" w:rsidP="002A467E">
      <w:pPr>
        <w:pStyle w:val="Text"/>
      </w:pPr>
      <w:r>
        <w:t>Board-based data-structure is a dictionary keyed by board number.  The value for each key is an array of n-elements, one for each round.  Each element is a tuple of (round number, table number, NS pair #, and EW pair #).  Both round and table numbers are zero-based.  The pair numbers are 1-based.</w:t>
      </w:r>
    </w:p>
    <w:p w14:paraId="453A45C1" w14:textId="1D9FCE83" w:rsidR="00686FAF" w:rsidRDefault="00686FAF" w:rsidP="002A467E">
      <w:pPr>
        <w:pStyle w:val="Text"/>
      </w:pPr>
      <w:r>
        <w:t>Round-based data-structure capture the tournament procession in time.  The data is a dictionary keyed by the round number (zero-based).  The value for each is also a dictionary keyed by the table number (also zero-based).  The value of the table is yet another dictionary of 3 keys: NS, EW, and Board. The NS and EW keys have the pair # as their values.  The Board key has an array of integers for the board numbers play at this table for the respective round.</w:t>
      </w:r>
    </w:p>
    <w:p w14:paraId="22D69A70" w14:textId="663D4020" w:rsidR="00222E0D" w:rsidRDefault="00222E0D" w:rsidP="002A467E">
      <w:pPr>
        <w:pStyle w:val="Text"/>
      </w:pPr>
      <w:r>
        <w:t>These data structures are generic for all tournament styles.</w:t>
      </w:r>
    </w:p>
    <w:p w14:paraId="74C6DE5F" w14:textId="4C525221" w:rsidR="00686FAF" w:rsidRDefault="00686FAF" w:rsidP="00686FAF">
      <w:pPr>
        <w:pStyle w:val="Heading2"/>
      </w:pPr>
      <w:r>
        <w:lastRenderedPageBreak/>
        <w:t>Spreadsheet Generation</w:t>
      </w:r>
    </w:p>
    <w:p w14:paraId="34B4AE26" w14:textId="28105052" w:rsidR="00686FAF" w:rsidRDefault="00686FAF" w:rsidP="00686FAF">
      <w:pPr>
        <w:pStyle w:val="Text"/>
      </w:pPr>
      <w:r>
        <w:t>For terminology, a spreadsheet is a workbook of one or more sheets each has a name.  Tab is a synonym to sheet.</w:t>
      </w:r>
      <w:r w:rsidR="009D2025">
        <w:t xml:space="preserve">  A workbook is saved as a file.</w:t>
      </w:r>
    </w:p>
    <w:p w14:paraId="5B077F4F" w14:textId="3E115DD6" w:rsidR="009D2025" w:rsidRDefault="009D2025" w:rsidP="00686FAF">
      <w:pPr>
        <w:pStyle w:val="Text"/>
      </w:pPr>
      <w:r>
        <w:t xml:space="preserve">For a tournament arrangement, we create a spreadsheet of </w:t>
      </w:r>
      <w:r w:rsidR="00B0007F">
        <w:t>5 tabs.  The 1</w:t>
      </w:r>
      <w:r w:rsidR="00B0007F" w:rsidRPr="00B0007F">
        <w:rPr>
          <w:vertAlign w:val="superscript"/>
        </w:rPr>
        <w:t>st</w:t>
      </w:r>
      <w:r w:rsidR="00B0007F">
        <w:t xml:space="preserve"> is named “Roster” that list the players, in pairs, and summarizes their rankings.</w:t>
      </w:r>
    </w:p>
    <w:p w14:paraId="149355F6" w14:textId="2B954857" w:rsidR="00B0007F" w:rsidRDefault="00B0007F" w:rsidP="00686FAF">
      <w:pPr>
        <w:pStyle w:val="Text"/>
      </w:pPr>
      <w:r>
        <w:t>The 2</w:t>
      </w:r>
      <w:r w:rsidRPr="00B0007F">
        <w:rPr>
          <w:vertAlign w:val="superscript"/>
        </w:rPr>
        <w:t>nd</w:t>
      </w:r>
      <w:r>
        <w:t xml:space="preserve"> tab is “By Board”, it lists boards in sequence.  For each board, it lists the tables and players, in the order of NS pair numbers.  After the pair number, it leaves spaces for the contract played at the table and the score for either NS or EW pair.  All the contract related information references the next tab “By Round” to maintain consistency.</w:t>
      </w:r>
    </w:p>
    <w:p w14:paraId="66CEB517" w14:textId="1877C352" w:rsidR="00B0007F" w:rsidRDefault="00B0007F" w:rsidP="00686FAF">
      <w:pPr>
        <w:pStyle w:val="Text"/>
      </w:pPr>
      <w:r>
        <w:t>After the scores, there are a series of columns to compute both the IMPs and MPs earned by the respective pair.  To compute IMP for the pair for the board, we first compare the score with other pairs one by one, for each, we use the difference of the scores to lookup the IMP conversion table (which is the 4</w:t>
      </w:r>
      <w:r w:rsidRPr="00B0007F">
        <w:rPr>
          <w:vertAlign w:val="superscript"/>
        </w:rPr>
        <w:t>th</w:t>
      </w:r>
      <w:r>
        <w:t xml:space="preserve"> tab of the spreadsheet).  The IMPs earned by the pair is the average of the IMPs from each comparison. By definition, if a board was played by n pairs, there will be n-1 comparisons which yield n-1 IMPs.</w:t>
      </w:r>
    </w:p>
    <w:p w14:paraId="45BDF1A0" w14:textId="4C384FEF" w:rsidR="00B0007F" w:rsidRDefault="00B0007F" w:rsidP="00686FAF">
      <w:pPr>
        <w:pStyle w:val="Text"/>
      </w:pPr>
      <w:r>
        <w:t>The MP (Match Point) computation is done by first computing the “points” earned by the pair as compared to each other pairs.  Then we divide the sum of all points with the maximum possible points for each board to arrive the percentage earned by the pair.  Same as IMP, there must be n-1 comparisons for points.</w:t>
      </w:r>
    </w:p>
    <w:p w14:paraId="1F489304" w14:textId="2000EC2B" w:rsidR="00025A6D" w:rsidRDefault="00025A6D" w:rsidP="00686FAF">
      <w:pPr>
        <w:pStyle w:val="Text"/>
      </w:pPr>
      <w:r>
        <w:t>The algorithm complexity is mostly in handling those pair-to-pair comparisons.  The spreadsheet, however, is quite straight-forward as a series of comparisons and either VLOOKUP for IMP conversion equations for MP points.</w:t>
      </w:r>
    </w:p>
    <w:p w14:paraId="12DDBA4F" w14:textId="46A90687" w:rsidR="00CB6852" w:rsidRDefault="00CB6852" w:rsidP="00686FAF">
      <w:pPr>
        <w:pStyle w:val="Text"/>
      </w:pPr>
      <w:r>
        <w:t>The “Roster” tab adds up all the board MPs earned by the pair and average them for the final MP for the tournament.  It adds up all the board IMPs as the final IMPs.</w:t>
      </w:r>
      <w:r w:rsidR="00025A6D">
        <w:t xml:space="preserve">  We used the SUMIF function to achieve this.</w:t>
      </w:r>
    </w:p>
    <w:p w14:paraId="42345C72" w14:textId="277461DA" w:rsidR="00025A6D" w:rsidRDefault="00025A6D" w:rsidP="00686FAF">
      <w:pPr>
        <w:pStyle w:val="Text"/>
      </w:pPr>
      <w:r>
        <w:t>The “By Round” tab is all data capturing. This tab is organized by round number and each sorted by table number.  This tab is designed for the ease of entering from “pickup slips.”</w:t>
      </w:r>
    </w:p>
    <w:p w14:paraId="0130267F" w14:textId="3BB8D72C" w:rsidR="00025A6D" w:rsidRDefault="00025A6D" w:rsidP="00686FAF">
      <w:pPr>
        <w:pStyle w:val="Text"/>
      </w:pPr>
      <w:r>
        <w:t>If the tournament used “travelers” to keep scores, we expect the result to be entered directly onto the “By Board” tab.  The “By Round” tab will be left unused.</w:t>
      </w:r>
    </w:p>
    <w:p w14:paraId="61732F7D" w14:textId="51EF3C36" w:rsidR="00222E0D" w:rsidRDefault="00222E0D" w:rsidP="00686FAF">
      <w:pPr>
        <w:pStyle w:val="Text"/>
      </w:pPr>
      <w:r>
        <w:t xml:space="preserve">If the number of pairs is odd, </w:t>
      </w:r>
      <w:r w:rsidR="00C2432D">
        <w:t xml:space="preserve">we create a </w:t>
      </w:r>
      <w:r w:rsidR="00C2432D" w:rsidRPr="00C2432D">
        <w:rPr>
          <w:i/>
          <w:iCs/>
        </w:rPr>
        <w:t>phantom pair</w:t>
      </w:r>
      <w:r w:rsidR="00C2432D">
        <w:t xml:space="preserve"> that sits at the NS side of the </w:t>
      </w:r>
      <w:r>
        <w:t>last table.   The tournaments ends when NS played (n+1)/2 rounds with each EW pairs.  But EW pairs played one less round when they sat out.</w:t>
      </w:r>
    </w:p>
    <w:p w14:paraId="7383561E" w14:textId="4ADCF65D" w:rsidR="00C2432D" w:rsidRPr="00686FAF" w:rsidRDefault="00C2432D" w:rsidP="00686FAF">
      <w:pPr>
        <w:pStyle w:val="Text"/>
      </w:pPr>
      <w:r>
        <w:t>There are two tabs for general bridge scoring and IMP conversion.</w:t>
      </w:r>
    </w:p>
    <w:p w14:paraId="202B0F72" w14:textId="75AC6897" w:rsidR="00686FAF" w:rsidRDefault="00686FAF" w:rsidP="00686FAF">
      <w:pPr>
        <w:pStyle w:val="Heading2"/>
      </w:pPr>
      <w:r>
        <w:t>PDF Generation</w:t>
      </w:r>
    </w:p>
    <w:p w14:paraId="5178E891" w14:textId="1BD94309" w:rsidR="00222E0D" w:rsidRDefault="00222E0D" w:rsidP="00222E0D">
      <w:pPr>
        <w:pStyle w:val="Text"/>
      </w:pPr>
      <w:r>
        <w:t>We used “fpdf2” for Python to generate the PDF file.  This process is relatively tedious as it deals with mostly just formatting.</w:t>
      </w:r>
    </w:p>
    <w:p w14:paraId="45CDAB6C" w14:textId="05380C6E" w:rsidR="00222E0D" w:rsidRDefault="00222E0D" w:rsidP="00222E0D">
      <w:pPr>
        <w:pStyle w:val="Text"/>
      </w:pPr>
      <w:r>
        <w:t>The PDF file is meant for the tournament organizer/director to facilitate the processes.  It tries to be compliant to ACBL materials for ease of administration.  There are several sections:</w:t>
      </w:r>
    </w:p>
    <w:p w14:paraId="37A61853" w14:textId="4B5F491D" w:rsidR="00222E0D" w:rsidRDefault="00222E0D" w:rsidP="00222E0D">
      <w:pPr>
        <w:pStyle w:val="Text"/>
        <w:numPr>
          <w:ilvl w:val="0"/>
          <w:numId w:val="7"/>
        </w:numPr>
      </w:pPr>
      <w:r>
        <w:t>The instructions sheet.  This is a general instruction for relatively inexperienced directors.</w:t>
      </w:r>
    </w:p>
    <w:p w14:paraId="7E3BEFDC" w14:textId="04B24104" w:rsidR="00222E0D" w:rsidRDefault="00222E0D" w:rsidP="00222E0D">
      <w:pPr>
        <w:pStyle w:val="Text"/>
        <w:numPr>
          <w:ilvl w:val="0"/>
          <w:numId w:val="7"/>
        </w:numPr>
      </w:pPr>
      <w:r>
        <w:t>The Sign-Up sheet.</w:t>
      </w:r>
    </w:p>
    <w:p w14:paraId="2F145A18" w14:textId="4C2F50CE" w:rsidR="00222E0D" w:rsidRDefault="00222E0D" w:rsidP="00222E0D">
      <w:pPr>
        <w:pStyle w:val="Text"/>
        <w:numPr>
          <w:ilvl w:val="0"/>
          <w:numId w:val="7"/>
        </w:numPr>
      </w:pPr>
      <w:r>
        <w:lastRenderedPageBreak/>
        <w:t>The ID tags.  There is one tag for each person.  They should carry this tag with them during the tournament as an aid for movement and other information.</w:t>
      </w:r>
    </w:p>
    <w:p w14:paraId="68A22E98" w14:textId="37AA66B3" w:rsidR="00222E0D" w:rsidRDefault="00222E0D" w:rsidP="00222E0D">
      <w:pPr>
        <w:pStyle w:val="Text"/>
        <w:numPr>
          <w:ilvl w:val="0"/>
          <w:numId w:val="7"/>
        </w:numPr>
      </w:pPr>
      <w:r>
        <w:t>The Movement Sheets.  There’s one for each table. They are meant to be taped on the table facing the same direction for “North.”  Note that this “North” has nothing to do with geography.  The movement sheet has information for each round: who sit where and which boards to play.  In addition, it instruct</w:t>
      </w:r>
      <w:r w:rsidR="00C2432D">
        <w:t>s</w:t>
      </w:r>
      <w:r>
        <w:t xml:space="preserve"> the player</w:t>
      </w:r>
      <w:r w:rsidR="00C2432D">
        <w:t xml:space="preserve"> how to move for the next round.</w:t>
      </w:r>
    </w:p>
    <w:p w14:paraId="74F32DF4" w14:textId="5639E4FD" w:rsidR="00C2432D" w:rsidRDefault="00C2432D" w:rsidP="00222E0D">
      <w:pPr>
        <w:pStyle w:val="Text"/>
        <w:numPr>
          <w:ilvl w:val="0"/>
          <w:numId w:val="7"/>
        </w:numPr>
      </w:pPr>
      <w:r>
        <w:t>The Pick-Up Slips.  There are score-keeping slips designed to be collected after each round.  There’s one such slip for each table and each round.</w:t>
      </w:r>
    </w:p>
    <w:p w14:paraId="6C35FB6F" w14:textId="3686DB9E" w:rsidR="00C2432D" w:rsidRDefault="00C2432D" w:rsidP="00222E0D">
      <w:pPr>
        <w:pStyle w:val="Text"/>
        <w:numPr>
          <w:ilvl w:val="0"/>
          <w:numId w:val="7"/>
        </w:numPr>
      </w:pPr>
      <w:r>
        <w:t>The Travelers.  These are score-keeping slips that goes with each board, usually tucked in the Noth slot.  They are collected at the end of the tournament.</w:t>
      </w:r>
    </w:p>
    <w:p w14:paraId="24BCF8F3" w14:textId="204FB727" w:rsidR="00C2432D" w:rsidRDefault="00C2432D" w:rsidP="00222E0D">
      <w:pPr>
        <w:pStyle w:val="Text"/>
        <w:numPr>
          <w:ilvl w:val="0"/>
          <w:numId w:val="7"/>
        </w:numPr>
      </w:pPr>
      <w:r>
        <w:t>The Play Journal.  These are record keeping slip for each pair as their record.</w:t>
      </w:r>
    </w:p>
    <w:p w14:paraId="601EBED0" w14:textId="4F63F5B5" w:rsidR="00C2432D" w:rsidRPr="00222E0D" w:rsidRDefault="00C2432D" w:rsidP="00C2432D">
      <w:pPr>
        <w:pStyle w:val="Text"/>
      </w:pPr>
      <w:r>
        <w:t>There is no need to print all three pickup slips, travelers, and play journal.  It’s up to the director.</w:t>
      </w:r>
    </w:p>
    <w:p w14:paraId="527F448E" w14:textId="61B1E752" w:rsidR="002A467E" w:rsidRDefault="002A467E" w:rsidP="002A467E">
      <w:pPr>
        <w:pStyle w:val="Heading2"/>
      </w:pPr>
      <w:r>
        <w:t>Square Mitchell</w:t>
      </w:r>
    </w:p>
    <w:p w14:paraId="47A297A6" w14:textId="7EBE490D" w:rsidR="002A467E" w:rsidRDefault="002A467E" w:rsidP="002A467E">
      <w:pPr>
        <w:pStyle w:val="Text"/>
      </w:pPr>
      <w:r>
        <w:t>For 4-table Mitchell, there’s an MIT-source “square” movement that does not use a relay table.  Instead, the tables are placed at a corner of an imaginary square and movements, both boards and players, are sometimes in diagonal directions.  This is trading movement complexity for fairness.  Given only 4 tables, the movement complexity is acceptable.</w:t>
      </w:r>
    </w:p>
    <w:p w14:paraId="1B0DB0EB" w14:textId="4F50578B" w:rsidR="002A467E" w:rsidRPr="002A467E" w:rsidRDefault="002A467E" w:rsidP="002A467E">
      <w:pPr>
        <w:pStyle w:val="Text"/>
      </w:pPr>
      <w:r>
        <w:t>Programmatically, we hard-code</w:t>
      </w:r>
      <w:r w:rsidR="00C2432D">
        <w:t>d</w:t>
      </w:r>
      <w:r>
        <w:t xml:space="preserve"> the movements </w:t>
      </w:r>
      <w:r w:rsidR="00C2432D">
        <w:t>into the data structure directly</w:t>
      </w:r>
      <w:r>
        <w:t>.</w:t>
      </w:r>
    </w:p>
    <w:p w14:paraId="6404AAE3" w14:textId="1F1BF97D" w:rsidR="00472ABD" w:rsidRDefault="00472ABD" w:rsidP="00472ABD">
      <w:pPr>
        <w:pStyle w:val="Heading2"/>
      </w:pPr>
      <w:r>
        <w:t>Scoring for Mitchell Tournaments</w:t>
      </w:r>
    </w:p>
    <w:p w14:paraId="2B1F949A" w14:textId="1AB4E034" w:rsidR="00472ABD" w:rsidRDefault="00472ABD" w:rsidP="00472ABD">
      <w:pPr>
        <w:pStyle w:val="Text"/>
      </w:pPr>
      <w:r>
        <w:t>Mitchell tournaments rank the participants by their scores on the same board.  Historically, the ranking is expressed as percentage of opponents a pair outscored.  For a board, if a pair outscored all other pairs in the same grouping, the pair earned 100%. The tournament ranking is the average of all board-level rankings.</w:t>
      </w:r>
    </w:p>
    <w:p w14:paraId="21816156" w14:textId="2449452A" w:rsidR="00472ABD" w:rsidRPr="00472ABD" w:rsidRDefault="00472ABD" w:rsidP="00472ABD">
      <w:pPr>
        <w:pStyle w:val="Text"/>
      </w:pPr>
      <w:r>
        <w:t>Programmatically, we first compute the “point” for each board.  When a pair outscore another, they earned one point; a tie earned 0.5, and a lost 0.  For a tournament of n tables, the maximal point is n-1.  Divide the earned points by the maximum yields the percentage of the board.  Repeat the same computation for all pairs.  The average of all pairs for each board must be 50%.</w:t>
      </w:r>
    </w:p>
    <w:p w14:paraId="51096792" w14:textId="72817A47" w:rsidR="00E5311A" w:rsidRDefault="00E5311A" w:rsidP="00E5311A">
      <w:pPr>
        <w:pStyle w:val="Heading1"/>
      </w:pPr>
      <w:r>
        <w:lastRenderedPageBreak/>
        <w:t>Rooms Square</w:t>
      </w:r>
    </w:p>
    <w:p w14:paraId="2304E849" w14:textId="3F8B26D5" w:rsidR="00E5311A" w:rsidRDefault="00E5311A" w:rsidP="00E5311A">
      <w:pPr>
        <w:pStyle w:val="Text"/>
      </w:pPr>
      <w:r>
        <w:t>Mathematically, the Howell Bridge Tournament objectives are described as Rooms Square</w:t>
      </w:r>
      <w:r w:rsidR="00C2432D">
        <w:t>, after the mathematician Thomas Room</w:t>
      </w:r>
      <w:r>
        <w:t xml:space="preserve">.  </w:t>
      </w:r>
      <w:r w:rsidR="004C0302">
        <w:t xml:space="preserve"> There are scant documentations on this topic, as its applications are few.  For simplicity, we reduce the problem to:</w:t>
      </w:r>
    </w:p>
    <w:p w14:paraId="2465B006" w14:textId="77777777" w:rsidR="004C0302" w:rsidRPr="00E5311A" w:rsidRDefault="004C0302" w:rsidP="004C0302">
      <w:pPr>
        <w:pStyle w:val="Text"/>
        <w:numPr>
          <w:ilvl w:val="0"/>
          <w:numId w:val="2"/>
        </w:numPr>
      </w:pPr>
      <w:r>
        <w:t>The goal is to generate one single pair as the winner of the tournament.</w:t>
      </w:r>
    </w:p>
    <w:p w14:paraId="36CFA98D" w14:textId="249D6086" w:rsidR="004C0302" w:rsidRDefault="004C0302" w:rsidP="004C0302">
      <w:pPr>
        <w:pStyle w:val="Text"/>
        <w:numPr>
          <w:ilvl w:val="0"/>
          <w:numId w:val="2"/>
        </w:numPr>
      </w:pPr>
      <w:r>
        <w:t>There are n pairs of bridge players to compete with each other.  N is even and greater than 4.  The smallest number of pairs in the tournament is therefore 6, followed by 8.  For practicality, we set the upper limit of the players to 12 pairs.  Most pair-wise tournaments switch to Michelle movement format above 12 pairs.  Although higher number is mathematically computable, the actual tournament becomes complex to manage.  Players must take longer route to move to the next table and boards must be transported via several staging areas.  Those make the jobs of the tournament directors harder.  Therefore, using Michelle format to advance players to “play-off” which uses Howell is the preferred method.</w:t>
      </w:r>
      <w:r w:rsidR="00111659">
        <w:br/>
        <w:t xml:space="preserve">We will number the player-pairs 1 </w:t>
      </w:r>
      <w:proofErr w:type="spellStart"/>
      <w:r w:rsidR="00111659">
        <w:t>to n</w:t>
      </w:r>
      <w:proofErr w:type="spellEnd"/>
      <w:r w:rsidR="00111659">
        <w:t>.</w:t>
      </w:r>
    </w:p>
    <w:p w14:paraId="630FF631" w14:textId="07AC08FF" w:rsidR="004C0302" w:rsidRDefault="004C0302" w:rsidP="004C0302">
      <w:pPr>
        <w:pStyle w:val="Text"/>
        <w:numPr>
          <w:ilvl w:val="0"/>
          <w:numId w:val="2"/>
        </w:numPr>
      </w:pPr>
      <w:r>
        <w:t xml:space="preserve">All pair must meet all other pairs </w:t>
      </w:r>
      <w:r w:rsidR="00111659">
        <w:t>exactly once</w:t>
      </w:r>
      <w:r>
        <w:t>.</w:t>
      </w:r>
      <w:r w:rsidR="00111659">
        <w:br/>
        <w:t xml:space="preserve">To meet this requirement, there must be </w:t>
      </w:r>
      <w:r>
        <w:t>n-1 rounds.</w:t>
      </w:r>
      <w:r w:rsidR="00111659">
        <w:t xml:space="preserve">  In reality, some tournaments reduce the number of rounds so that some pairs wouldn’t meet.  This is called partial-Howell.  It is chosen typically to accommodate the play time.</w:t>
      </w:r>
      <w:r w:rsidR="00111659">
        <w:br/>
      </w:r>
      <w:r w:rsidR="001473EA">
        <w:t xml:space="preserve">Since two pairs play each other for each round, </w:t>
      </w:r>
      <w:r w:rsidR="00111659">
        <w:t>there must be n</w:t>
      </w:r>
      <w:r w:rsidR="001473EA">
        <w:t>/2</w:t>
      </w:r>
      <w:r w:rsidR="00111659">
        <w:t xml:space="preserve"> tables.  We number the tables 1 to n</w:t>
      </w:r>
      <w:r w:rsidR="001473EA">
        <w:t>/2</w:t>
      </w:r>
      <w:r w:rsidR="00111659">
        <w:t>.</w:t>
      </w:r>
    </w:p>
    <w:p w14:paraId="5D740C76" w14:textId="1B95FC95" w:rsidR="00111659" w:rsidRDefault="00111659" w:rsidP="004C0302">
      <w:pPr>
        <w:pStyle w:val="Text"/>
        <w:numPr>
          <w:ilvl w:val="0"/>
          <w:numId w:val="2"/>
        </w:numPr>
      </w:pPr>
      <w:r>
        <w:t>No pair will play the same board twice. Obviously, if one of the pairs has played the board already, they gained tremendous advantage against the other pair who has not.</w:t>
      </w:r>
      <w:r>
        <w:br/>
        <w:t>Since there are n-1 rounds, there must be n-1 sets of boards.  We number them 1 to n-1.</w:t>
      </w:r>
      <w:r>
        <w:br/>
        <w:t xml:space="preserve">Note these are sets of boards.  Each set can be </w:t>
      </w:r>
      <w:r w:rsidR="001473EA">
        <w:t>as many boards as the organizer wishes.  Typically, it is 2 to 4.</w:t>
      </w:r>
      <w:r w:rsidR="001473EA">
        <w:br/>
        <w:t xml:space="preserve">Note that there are n/2 tables and n-1 </w:t>
      </w:r>
      <w:proofErr w:type="gramStart"/>
      <w:r w:rsidR="001473EA">
        <w:t>sets</w:t>
      </w:r>
      <w:proofErr w:type="gramEnd"/>
      <w:r w:rsidR="001473EA">
        <w:t xml:space="preserve"> of boards.  This means some boards are not played for each round.</w:t>
      </w:r>
    </w:p>
    <w:p w14:paraId="68547C10" w14:textId="51580DB2" w:rsidR="00456491" w:rsidRDefault="00456491" w:rsidP="00456491">
      <w:pPr>
        <w:pStyle w:val="Text"/>
      </w:pPr>
      <w:r>
        <w:t xml:space="preserve">If the organizer allows odd number of pairs, we can create a “phantom pair” </w:t>
      </w:r>
      <w:r w:rsidR="008241F6">
        <w:t xml:space="preserve">to facilitate the algorithm. There will be, therefore, a </w:t>
      </w:r>
      <w:r w:rsidR="008241F6" w:rsidRPr="008241F6">
        <w:rPr>
          <w:i/>
          <w:iCs/>
        </w:rPr>
        <w:t>sit-out</w:t>
      </w:r>
      <w:r w:rsidR="008241F6">
        <w:t xml:space="preserve"> table for each round where the real players sit idle with the phantom pair.  In reality, the sit-out table is usually a couch out of the earshot.</w:t>
      </w:r>
    </w:p>
    <w:p w14:paraId="17F427E2" w14:textId="4B6170A1" w:rsidR="00C2432D" w:rsidRPr="00C2432D" w:rsidRDefault="00C2432D" w:rsidP="00C2432D">
      <w:pPr>
        <w:pStyle w:val="Heading1"/>
      </w:pPr>
      <w:r>
        <w:lastRenderedPageBreak/>
        <w:t>Howell Movement</w:t>
      </w:r>
    </w:p>
    <w:p w14:paraId="6F78B529" w14:textId="77777777" w:rsidR="009D3325" w:rsidRDefault="00C2432D" w:rsidP="009D3325">
      <w:pPr>
        <w:pStyle w:val="Text"/>
      </w:pPr>
      <w:r>
        <w:t>Edwin Howell invented the Howell Movement for Whist probably at the same time of Mitchell.</w:t>
      </w:r>
      <w:r w:rsidR="009D3325">
        <w:t xml:space="preserve">  Our algorithm adopted the followings:</w:t>
      </w:r>
    </w:p>
    <w:p w14:paraId="229EF185" w14:textId="449A5341" w:rsidR="001473EA" w:rsidRDefault="001473EA" w:rsidP="009D3325">
      <w:pPr>
        <w:pStyle w:val="Text"/>
        <w:numPr>
          <w:ilvl w:val="0"/>
          <w:numId w:val="9"/>
        </w:numPr>
      </w:pPr>
      <w:r>
        <w:t xml:space="preserve">Players receive their pair numbering, 1 </w:t>
      </w:r>
      <w:proofErr w:type="spellStart"/>
      <w:r>
        <w:t>to n</w:t>
      </w:r>
      <w:proofErr w:type="spellEnd"/>
      <w:r>
        <w:t>.</w:t>
      </w:r>
    </w:p>
    <w:p w14:paraId="3B8105AB" w14:textId="0435019A" w:rsidR="001473EA" w:rsidRDefault="001473EA" w:rsidP="009D3325">
      <w:pPr>
        <w:pStyle w:val="Text"/>
        <w:numPr>
          <w:ilvl w:val="0"/>
          <w:numId w:val="9"/>
        </w:numPr>
      </w:pPr>
      <w:r>
        <w:t>Players receive their assignment</w:t>
      </w:r>
      <w:r w:rsidR="009D3325">
        <w:t xml:space="preserve"> for the initial table</w:t>
      </w:r>
      <w:r>
        <w:t>, 1 to n</w:t>
      </w:r>
      <w:r w:rsidR="009D3325">
        <w:t xml:space="preserve">/2, and which side to sit.  Each table has a movement card that indicates which boards to play.  One of the </w:t>
      </w:r>
      <w:proofErr w:type="gramStart"/>
      <w:r w:rsidR="009D3325">
        <w:t>player</w:t>
      </w:r>
      <w:proofErr w:type="gramEnd"/>
      <w:r w:rsidR="009D3325">
        <w:t xml:space="preserve"> fetches the boards and start the 1</w:t>
      </w:r>
      <w:r w:rsidR="009D3325" w:rsidRPr="009D3325">
        <w:rPr>
          <w:vertAlign w:val="superscript"/>
        </w:rPr>
        <w:t>st</w:t>
      </w:r>
      <w:r w:rsidR="009D3325">
        <w:t xml:space="preserve"> round of the tournament.</w:t>
      </w:r>
    </w:p>
    <w:p w14:paraId="24B61512" w14:textId="751BD373" w:rsidR="001473EA" w:rsidRDefault="001473EA" w:rsidP="009D3325">
      <w:pPr>
        <w:pStyle w:val="Text"/>
        <w:numPr>
          <w:ilvl w:val="0"/>
          <w:numId w:val="9"/>
        </w:numPr>
      </w:pPr>
      <w:r>
        <w:t xml:space="preserve">At the end of the round, </w:t>
      </w:r>
      <w:r w:rsidR="009D3325">
        <w:t>both the players and boards move to the designated next location according to the instructions on the movement card, presumably taped on the table.</w:t>
      </w:r>
    </w:p>
    <w:p w14:paraId="15C1446D" w14:textId="750D09F4" w:rsidR="001473EA" w:rsidRDefault="001473EA" w:rsidP="009D3325">
      <w:pPr>
        <w:pStyle w:val="Text"/>
        <w:numPr>
          <w:ilvl w:val="0"/>
          <w:numId w:val="9"/>
        </w:numPr>
      </w:pPr>
      <w:r>
        <w:t>The tournament ends by the end of the last round.</w:t>
      </w:r>
    </w:p>
    <w:p w14:paraId="24D1C9C4" w14:textId="42AA18F0" w:rsidR="00456491" w:rsidRDefault="00456491" w:rsidP="00456491">
      <w:pPr>
        <w:pStyle w:val="Text"/>
      </w:pPr>
    </w:p>
    <w:p w14:paraId="2197BBEF" w14:textId="6D2E36B2" w:rsidR="00456491" w:rsidRDefault="00456491" w:rsidP="009D3325">
      <w:pPr>
        <w:pStyle w:val="Heading2"/>
      </w:pPr>
      <w:r w:rsidRPr="009D3325">
        <w:t>Algorithm</w:t>
      </w:r>
    </w:p>
    <w:p w14:paraId="7BAAEAD0" w14:textId="695D1877" w:rsidR="009D3325" w:rsidRDefault="009D3325" w:rsidP="009D3325">
      <w:pPr>
        <w:pStyle w:val="Text"/>
      </w:pPr>
      <w:r>
        <w:t>Rooms Square general solution is rather complex.  We took a more simplistic approach which is much less performant yet sufficed.</w:t>
      </w:r>
    </w:p>
    <w:p w14:paraId="7E8F8C6F" w14:textId="08400FAA" w:rsidR="009D3325" w:rsidRDefault="009D3325" w:rsidP="009D3325">
      <w:pPr>
        <w:pStyle w:val="Text"/>
      </w:pPr>
      <w:r>
        <w:t xml:space="preserve">The movement instructions are the same for each table and each round.  This means whichever next table/seat for the next round must be the same for all rounds.  We achieved this by making sure a pair will always go sit where its predecessor pair was.  For example, pair #3 will go sit where pair #2 was.  The exception to this rule is the stationary pair who never move.  Our program designated pair </w:t>
      </w:r>
      <w:r w:rsidR="005C226F">
        <w:t>n</w:t>
      </w:r>
      <w:r>
        <w:t xml:space="preserve"> to be </w:t>
      </w:r>
      <w:r w:rsidR="005C226F">
        <w:t>stationary</w:t>
      </w:r>
      <w:r>
        <w:t xml:space="preserve"> at the NS side of </w:t>
      </w:r>
      <w:r w:rsidR="005C226F">
        <w:t>the 1</w:t>
      </w:r>
      <w:r w:rsidR="005C226F" w:rsidRPr="005C226F">
        <w:rPr>
          <w:vertAlign w:val="superscript"/>
        </w:rPr>
        <w:t>st</w:t>
      </w:r>
      <w:r w:rsidR="005C226F">
        <w:t xml:space="preserve"> table.  This choice was arbitrary.</w:t>
      </w:r>
    </w:p>
    <w:p w14:paraId="1682CC2F" w14:textId="1D1BA872" w:rsidR="005C226F" w:rsidRDefault="005C226F" w:rsidP="009D3325">
      <w:pPr>
        <w:pStyle w:val="Text"/>
      </w:pPr>
      <w:r>
        <w:t>Pair n is also the phantom pair, if exists.</w:t>
      </w:r>
    </w:p>
    <w:p w14:paraId="0C951047" w14:textId="77777777" w:rsidR="005C226F" w:rsidRDefault="005C226F" w:rsidP="005C226F">
      <w:pPr>
        <w:pStyle w:val="Heading3"/>
      </w:pPr>
      <w:r>
        <w:t>Seating</w:t>
      </w:r>
    </w:p>
    <w:p w14:paraId="030457BD" w14:textId="71029EDA" w:rsidR="005C226F" w:rsidRDefault="005C226F" w:rsidP="009D3325">
      <w:pPr>
        <w:pStyle w:val="Text"/>
      </w:pPr>
      <w:r>
        <w:t>The initial seating is therefore a simple list of pair numbers that starts with n and 1.  This means the first table has pair n at NS and pair 1 at EW.  What follows is a series of numbers from 2 to n-1. They are the pair numbers for the subsequent tables, the first is the pair who sits at NS and next EW.</w:t>
      </w:r>
    </w:p>
    <w:p w14:paraId="09138EAA" w14:textId="1B5EA549" w:rsidR="005C226F" w:rsidRDefault="005C226F" w:rsidP="009D3325">
      <w:pPr>
        <w:pStyle w:val="Text"/>
      </w:pPr>
      <w:r>
        <w:t>For example: (8, 1, 6, 5, 4, 2, 7, 3) means the first table has pair #8 at NS and #1 EW, followed by 2</w:t>
      </w:r>
      <w:r w:rsidRPr="005C226F">
        <w:rPr>
          <w:vertAlign w:val="superscript"/>
        </w:rPr>
        <w:t>nd</w:t>
      </w:r>
      <w:r>
        <w:t xml:space="preserve"> table has pair #6 at NS and 5 EW; the 3</w:t>
      </w:r>
      <w:r w:rsidRPr="005C226F">
        <w:rPr>
          <w:vertAlign w:val="superscript"/>
        </w:rPr>
        <w:t>rd</w:t>
      </w:r>
      <w:r>
        <w:t xml:space="preserve"> table has #4 for NS, #2 EW; 4</w:t>
      </w:r>
      <w:r w:rsidRPr="005C226F">
        <w:rPr>
          <w:vertAlign w:val="superscript"/>
        </w:rPr>
        <w:t>th</w:t>
      </w:r>
      <w:r>
        <w:t xml:space="preserve"> table is #7 at NS and #3 EW.</w:t>
      </w:r>
    </w:p>
    <w:p w14:paraId="6CE24EE5" w14:textId="7F142FDD" w:rsidR="005C226F" w:rsidRDefault="005C226F" w:rsidP="009D3325">
      <w:pPr>
        <w:pStyle w:val="Text"/>
      </w:pPr>
      <w:r>
        <w:t>Given this seating sequence as the first round, the next round is (8, 2, 7, 6, 5, 3, 1, 4).  Note that pair #8, being stationary, did not move.  All other pair sit at their predecessor used to be.  Pair #1 sit at where #7 was, as #1 does not have a predecessor.  State simply, add one to each element except for the 1</w:t>
      </w:r>
      <w:r w:rsidRPr="005C226F">
        <w:rPr>
          <w:vertAlign w:val="superscript"/>
        </w:rPr>
        <w:t>st</w:t>
      </w:r>
      <w:r>
        <w:t>.  If the result is greater than 7, make it 1.  Repeat the same process for next round’s seating.  Terminate after n-1 rounds.</w:t>
      </w:r>
    </w:p>
    <w:p w14:paraId="43B64B80" w14:textId="3A70A5BD" w:rsidR="005C226F" w:rsidRDefault="005C226F" w:rsidP="009D3325">
      <w:pPr>
        <w:pStyle w:val="Text"/>
      </w:pPr>
      <w:r>
        <w:t>How do we come up with the seating for the 1</w:t>
      </w:r>
      <w:r w:rsidRPr="005C226F">
        <w:rPr>
          <w:vertAlign w:val="superscript"/>
        </w:rPr>
        <w:t>st</w:t>
      </w:r>
      <w:r>
        <w:t xml:space="preserve"> round?  We simply permute the list (keeping the 1</w:t>
      </w:r>
      <w:r w:rsidRPr="005C226F">
        <w:rPr>
          <w:vertAlign w:val="superscript"/>
        </w:rPr>
        <w:t>st</w:t>
      </w:r>
      <w:r>
        <w:t xml:space="preserve"> element stationary) and </w:t>
      </w:r>
      <w:r w:rsidR="00841DAA">
        <w:t>keep the permutation that meet the criteria.</w:t>
      </w:r>
    </w:p>
    <w:p w14:paraId="39FCCA69" w14:textId="6EFDBE34" w:rsidR="00841DAA" w:rsidRDefault="00841DAA" w:rsidP="009D3325">
      <w:pPr>
        <w:pStyle w:val="Text"/>
      </w:pPr>
      <w:r>
        <w:t>This “permute and filter” process is rather time consuming.  It also generated unnecessarily numerous seating arrangements for large number of pairs.  We pre-compute those for up to 14 pairs.</w:t>
      </w:r>
    </w:p>
    <w:p w14:paraId="404C84FD" w14:textId="37F525CE" w:rsidR="00841DAA" w:rsidRDefault="00841DAA" w:rsidP="009D3325">
      <w:pPr>
        <w:pStyle w:val="Text"/>
      </w:pPr>
      <w:r>
        <w:t>If there’s a need to organize tournaments for more than 14 pairs, we recommend using Mitchell movements.</w:t>
      </w:r>
    </w:p>
    <w:p w14:paraId="690575EB" w14:textId="65687FB0" w:rsidR="00841DAA" w:rsidRPr="00841DAA" w:rsidRDefault="00841DAA" w:rsidP="00841DAA">
      <w:pPr>
        <w:pStyle w:val="Heading3"/>
      </w:pPr>
      <w:r>
        <w:t>Board Assignment</w:t>
      </w:r>
    </w:p>
    <w:p w14:paraId="2DEA898D" w14:textId="77777777" w:rsidR="00A277FA" w:rsidRDefault="00A277FA" w:rsidP="00A277FA">
      <w:pPr>
        <w:pStyle w:val="Text"/>
      </w:pPr>
      <w:r>
        <w:t>The program works in several stages:</w:t>
      </w:r>
    </w:p>
    <w:p w14:paraId="79A90C4C" w14:textId="70B82E78" w:rsidR="00CB6901" w:rsidRDefault="00A277FA" w:rsidP="00841DAA">
      <w:pPr>
        <w:pStyle w:val="Text"/>
      </w:pPr>
      <w:r>
        <w:lastRenderedPageBreak/>
        <w:t xml:space="preserve">For a tournament of n pairs, </w:t>
      </w:r>
      <w:r w:rsidR="00841DAA">
        <w:t>there</w:t>
      </w:r>
      <w:r>
        <w:t xml:space="preserve"> must n-1 rounds</w:t>
      </w:r>
      <w:r w:rsidR="00841DAA">
        <w:t xml:space="preserve"> for them to meet all other pairs</w:t>
      </w:r>
      <w:r>
        <w:t xml:space="preserve">.  </w:t>
      </w:r>
      <w:r w:rsidR="00841DAA">
        <w:t>Since pairs cannot see the same board twice, there must be at least n-1 sets of boards, one set for each round.  Further, n pairs must sit at n/2 tables.  Therefore, for each round, n - 1 – n/2 sets of boards are not played.</w:t>
      </w:r>
    </w:p>
    <w:p w14:paraId="5AE794CA" w14:textId="74336702" w:rsidR="00841DAA" w:rsidRDefault="00841DAA" w:rsidP="00841DAA">
      <w:pPr>
        <w:pStyle w:val="Text"/>
      </w:pPr>
      <w:r>
        <w:t>It’s common for Howell tournaments to have a “staging area” for players to deposit boards they just played and fetch the boards for the next round.  As the players typically also must move to the next able, there is a lot of traffic during the round transitions.  This is partially why Howell is not suitable for large number of pairs.</w:t>
      </w:r>
    </w:p>
    <w:p w14:paraId="6CDCE36F" w14:textId="4BEBEEF2" w:rsidR="00841DAA" w:rsidRDefault="00841DAA" w:rsidP="00841DAA">
      <w:pPr>
        <w:pStyle w:val="Text"/>
      </w:pPr>
      <w:r>
        <w:t>Algorithmically, the problem is to come up with sets of boards for each table and each round so that no players will see the same boards twice.</w:t>
      </w:r>
    </w:p>
    <w:p w14:paraId="19C18E29" w14:textId="3E6451C5" w:rsidR="0010006F" w:rsidRPr="00841DAA" w:rsidRDefault="0010006F" w:rsidP="00841DAA">
      <w:pPr>
        <w:pStyle w:val="Text"/>
      </w:pPr>
      <w:r w:rsidRPr="00841DAA">
        <w:t xml:space="preserve">To simplify both the program execution and actual tournament operations, we “fixed” </w:t>
      </w:r>
      <w:r w:rsidR="006B307D">
        <w:t>the stationary pair to play boards sequentially.  Table 1 is where the stationary pair sit at NS side.  It plays board set #1 for the 1</w:t>
      </w:r>
      <w:r w:rsidR="006B307D" w:rsidRPr="006B307D">
        <w:rPr>
          <w:vertAlign w:val="superscript"/>
        </w:rPr>
        <w:t>st</w:t>
      </w:r>
      <w:r w:rsidR="006B307D">
        <w:t xml:space="preserve"> round.  #2 for the 2</w:t>
      </w:r>
      <w:r w:rsidR="006B307D" w:rsidRPr="006B307D">
        <w:rPr>
          <w:vertAlign w:val="superscript"/>
        </w:rPr>
        <w:t>nd</w:t>
      </w:r>
      <w:r w:rsidR="006B307D">
        <w:t xml:space="preserve"> round, etc.  This table where the stationary pair sits </w:t>
      </w:r>
      <w:proofErr w:type="gramStart"/>
      <w:r w:rsidR="006B307D">
        <w:t>is</w:t>
      </w:r>
      <w:proofErr w:type="gramEnd"/>
      <w:r w:rsidR="006B307D">
        <w:t xml:space="preserve"> the anchor.</w:t>
      </w:r>
    </w:p>
    <w:p w14:paraId="431BD362" w14:textId="4AC6BDA2" w:rsidR="0010006F" w:rsidRDefault="006B307D" w:rsidP="00841DAA">
      <w:pPr>
        <w:pStyle w:val="Text"/>
      </w:pPr>
      <w:r>
        <w:t>Subsequent tables get consecutive board sets, sometimes skipping a set, called a gap.  Physically, the gaps are relay tables (or the staging area).  Logically, then, the boards always move “up” to the table lower in number, or the relay table in between.</w:t>
      </w:r>
    </w:p>
    <w:p w14:paraId="6AEF1461" w14:textId="2F1BF996" w:rsidR="006B307D" w:rsidRDefault="006B307D" w:rsidP="00841DAA">
      <w:pPr>
        <w:pStyle w:val="Text"/>
      </w:pPr>
      <w:r>
        <w:t xml:space="preserve">We can then visualize the boards assignment as a list of (1, 2, …, n-1).  We then map table numbers onto this list with gaps in-between.  For example, it can be mapped to (1, 2, </w:t>
      </w:r>
      <w:proofErr w:type="gramStart"/>
      <w:r>
        <w:t>- ,</w:t>
      </w:r>
      <w:proofErr w:type="gramEnd"/>
      <w:r>
        <w:t xml:space="preserve"> -, 3, -</w:t>
      </w:r>
      <w:proofErr w:type="gramStart"/>
      <w:r>
        <w:t>,  -</w:t>
      </w:r>
      <w:proofErr w:type="gramEnd"/>
      <w:r>
        <w:t xml:space="preserve">, 4) meaning table #1 get </w:t>
      </w:r>
      <w:proofErr w:type="spellStart"/>
      <w:r>
        <w:t>board</w:t>
      </w:r>
      <w:proofErr w:type="spellEnd"/>
      <w:r>
        <w:t xml:space="preserve"> #1, #2 gets #, but table #3 gets </w:t>
      </w:r>
      <w:proofErr w:type="spellStart"/>
      <w:r>
        <w:t>board</w:t>
      </w:r>
      <w:proofErr w:type="spellEnd"/>
      <w:r>
        <w:t xml:space="preserve"> #5 as there were 2 relays between table #2 and 3. Similarly, table #4 get </w:t>
      </w:r>
      <w:proofErr w:type="spellStart"/>
      <w:r>
        <w:t>board</w:t>
      </w:r>
      <w:proofErr w:type="spellEnd"/>
      <w:r>
        <w:t xml:space="preserve"> #8.</w:t>
      </w:r>
    </w:p>
    <w:p w14:paraId="1D7AF2DA" w14:textId="6932418E" w:rsidR="006B307D" w:rsidRDefault="006B307D" w:rsidP="00841DAA">
      <w:pPr>
        <w:pStyle w:val="Text"/>
      </w:pPr>
      <w:r>
        <w:t>For each round, we rotate the board list</w:t>
      </w:r>
      <w:r w:rsidR="003A12DB">
        <w:t xml:space="preserve"> left (it becomes (2, 3, …, n-1, 1) and apply the same mapping.</w:t>
      </w:r>
    </w:p>
    <w:p w14:paraId="3A8A59DF" w14:textId="35356811" w:rsidR="003A12DB" w:rsidRDefault="003A12DB" w:rsidP="00841DAA">
      <w:pPr>
        <w:pStyle w:val="Text"/>
      </w:pPr>
      <w:r>
        <w:t>The problem is then reduced to finding the mapping so that no player will see the same board more than once.  This is done, again, by permuting all possible gap placements.  In doing so, there’s never a gap before the 1</w:t>
      </w:r>
      <w:r w:rsidRPr="003A12DB">
        <w:rPr>
          <w:vertAlign w:val="superscript"/>
        </w:rPr>
        <w:t>st</w:t>
      </w:r>
      <w:r>
        <w:t xml:space="preserve"> table (it plays boards sequentially, as above).</w:t>
      </w:r>
    </w:p>
    <w:p w14:paraId="18D55A8A" w14:textId="2C3ADB21" w:rsidR="00952BA1" w:rsidRPr="00952BA1" w:rsidRDefault="003A12DB" w:rsidP="00952BA1">
      <w:pPr>
        <w:pStyle w:val="Text"/>
      </w:pPr>
      <w:r>
        <w:t>The permutation is, again, time consuming.  We, again, pre-compute them.</w:t>
      </w:r>
    </w:p>
    <w:p w14:paraId="57D14815" w14:textId="77777777" w:rsidR="00CF419E" w:rsidRDefault="00CF419E" w:rsidP="003A12DB">
      <w:pPr>
        <w:pStyle w:val="Heading3"/>
      </w:pPr>
      <w:r>
        <w:t>Consideration for Partial Howell</w:t>
      </w:r>
    </w:p>
    <w:p w14:paraId="7EBA8752" w14:textId="324D897F" w:rsidR="00CF419E" w:rsidRDefault="00CF419E" w:rsidP="00CF419E">
      <w:pPr>
        <w:pStyle w:val="Text"/>
      </w:pPr>
      <w:r>
        <w:t>Partial tournaments did not play to the end and left some pairs not played with some other pairs, also not played some of the boards.  It is usually because of not having sufficient time to finish.  It is relatively straight-forward for Mitchell games, boards are always played the equal number of times, just by different pairs, after any round.  The partial will be as fair as it can.  That’s not true for Howell, not all boards were played equally after each round.</w:t>
      </w:r>
    </w:p>
    <w:p w14:paraId="5128A34F" w14:textId="6D7E4A72" w:rsidR="00CF419E" w:rsidRDefault="00CF419E" w:rsidP="00CF419E">
      <w:pPr>
        <w:pStyle w:val="Text"/>
      </w:pPr>
      <w:r>
        <w:t>To make it as fair as possible, the relay tables should be spaced as evenly as possible.  We did it empirically by trying different table arrangements and picked the spacing to our best effort.</w:t>
      </w:r>
    </w:p>
    <w:p w14:paraId="0307BD95" w14:textId="12C73149" w:rsidR="003A12DB" w:rsidRDefault="003A12DB" w:rsidP="003A12DB">
      <w:pPr>
        <w:pStyle w:val="Heading3"/>
      </w:pPr>
      <w:r>
        <w:t>Summary</w:t>
      </w:r>
    </w:p>
    <w:p w14:paraId="1BCB4C16" w14:textId="7613D84B" w:rsidR="003A12DB" w:rsidRDefault="003A12DB" w:rsidP="003A12DB">
      <w:r>
        <w:t>The Howell movement algorithm is done with two permute-filter loops.  First to find a seating arrangement that yields consistent movements.  Second to find the board assignment to each table for each round.</w:t>
      </w:r>
    </w:p>
    <w:p w14:paraId="17A28C6E" w14:textId="77777777" w:rsidR="00952BA1" w:rsidRDefault="00952BA1" w:rsidP="00952BA1">
      <w:pPr>
        <w:pStyle w:val="Heading2"/>
      </w:pPr>
      <w:r w:rsidRPr="00952BA1">
        <w:t>Notes</w:t>
      </w:r>
    </w:p>
    <w:p w14:paraId="51F22211" w14:textId="77777777" w:rsidR="00952BA1" w:rsidRDefault="00952BA1" w:rsidP="00952BA1">
      <w:pPr>
        <w:pStyle w:val="ListParagraph"/>
        <w:numPr>
          <w:ilvl w:val="0"/>
          <w:numId w:val="10"/>
        </w:numPr>
      </w:pPr>
      <w:r>
        <w:t>Backtracking is not better performant than permutation.</w:t>
      </w:r>
    </w:p>
    <w:p w14:paraId="5111C94E" w14:textId="77777777" w:rsidR="00952BA1" w:rsidRDefault="00952BA1" w:rsidP="00952BA1">
      <w:pPr>
        <w:pStyle w:val="ListParagraph"/>
        <w:numPr>
          <w:ilvl w:val="0"/>
          <w:numId w:val="10"/>
        </w:numPr>
      </w:pPr>
      <w:r>
        <w:t>Rooms Square has a published efficient algorithm, but I cannot find a public-domain implementation.  There are documented solution for up to thousands of pairs.  Those solutions do not conform to our arrangement convention.  We could have changed our convention to accommodate, but those solutions were not downloadable.</w:t>
      </w:r>
    </w:p>
    <w:p w14:paraId="32649B17" w14:textId="77777777" w:rsidR="00952BA1" w:rsidRDefault="00952BA1" w:rsidP="00952BA1">
      <w:pPr>
        <w:pStyle w:val="ListParagraph"/>
        <w:numPr>
          <w:ilvl w:val="0"/>
          <w:numId w:val="10"/>
        </w:numPr>
      </w:pPr>
      <w:r>
        <w:lastRenderedPageBreak/>
        <w:t>Most amateur tournament directors switch to Mitchell long before 7 tables.</w:t>
      </w:r>
    </w:p>
    <w:p w14:paraId="18BEF39B" w14:textId="1B98EAD9" w:rsidR="00A5266A" w:rsidRDefault="00A5266A" w:rsidP="00952BA1">
      <w:pPr>
        <w:pStyle w:val="ListParagraph"/>
        <w:numPr>
          <w:ilvl w:val="0"/>
          <w:numId w:val="10"/>
        </w:numPr>
      </w:pPr>
      <w:r>
        <w:t>The initial board assignment of the list “table mapping” can be seen as a list of n-1 elements with “null” as the gaps.  All the list for n-1 rounds then makes up a square with n-1 cells for each side.  This is essentially the “Room Square” solution for “n-1” sides.</w:t>
      </w:r>
    </w:p>
    <w:p w14:paraId="5ABB2B6D" w14:textId="23634AC1" w:rsidR="00A5266A" w:rsidRDefault="00A5266A" w:rsidP="00952BA1">
      <w:pPr>
        <w:pStyle w:val="ListParagraph"/>
        <w:numPr>
          <w:ilvl w:val="0"/>
          <w:numId w:val="10"/>
        </w:numPr>
      </w:pPr>
      <w:r>
        <w:t xml:space="preserve">There’s a </w:t>
      </w:r>
      <w:proofErr w:type="spellStart"/>
      <w:r>
        <w:t>github</w:t>
      </w:r>
      <w:proofErr w:type="spellEnd"/>
      <w:r>
        <w:t xml:space="preserve"> solution to Room Square of sides 7 to 47 at </w:t>
      </w:r>
      <w:hyperlink r:id="rId8" w:history="1">
        <w:r w:rsidRPr="00E62350">
          <w:rPr>
            <w:rStyle w:val="Hyperlink"/>
          </w:rPr>
          <w:t>https://github.com/arve0/room-squares</w:t>
        </w:r>
      </w:hyperlink>
      <w:r>
        <w:t>.</w:t>
      </w:r>
      <w:r w:rsidR="0038370A">
        <w:t xml:space="preserve"> (By MIT’s </w:t>
      </w:r>
      <w:r w:rsidR="0038370A">
        <w:rPr>
          <w:rFonts w:ascii="Segoe UI" w:hAnsi="Segoe UI" w:cs="Segoe UI"/>
          <w:color w:val="1F2328"/>
          <w:shd w:val="clear" w:color="auto" w:fill="FFFFFF"/>
        </w:rPr>
        <w:t xml:space="preserve">Arve </w:t>
      </w:r>
      <w:proofErr w:type="spellStart"/>
      <w:r w:rsidR="0038370A">
        <w:rPr>
          <w:rFonts w:ascii="Segoe UI" w:hAnsi="Segoe UI" w:cs="Segoe UI"/>
          <w:color w:val="1F2328"/>
          <w:shd w:val="clear" w:color="auto" w:fill="FFFFFF"/>
        </w:rPr>
        <w:t>Seljebu</w:t>
      </w:r>
      <w:proofErr w:type="spellEnd"/>
      <w:r w:rsidR="0038370A">
        <w:rPr>
          <w:rFonts w:ascii="Segoe UI" w:hAnsi="Segoe UI" w:cs="Segoe UI"/>
          <w:color w:val="1F2328"/>
          <w:shd w:val="clear" w:color="auto" w:fill="FFFFFF"/>
        </w:rPr>
        <w:t xml:space="preserve"> in 2017)</w:t>
      </w:r>
    </w:p>
    <w:p w14:paraId="33D33F94" w14:textId="6F442075" w:rsidR="00A5266A" w:rsidRDefault="00A5266A" w:rsidP="00952BA1">
      <w:pPr>
        <w:pStyle w:val="ListParagraph"/>
        <w:numPr>
          <w:ilvl w:val="0"/>
          <w:numId w:val="10"/>
        </w:numPr>
      </w:pPr>
      <w:r>
        <w:t>There’s no known solution for even number of sides.  There is no known solution for sides 5 or 7 either.</w:t>
      </w:r>
    </w:p>
    <w:p w14:paraId="0E054ABC" w14:textId="77777777" w:rsidR="00952BA1" w:rsidRPr="00952BA1" w:rsidRDefault="00952BA1" w:rsidP="003A12DB">
      <w:pPr>
        <w:rPr>
          <w:b/>
          <w:bCs/>
        </w:rPr>
      </w:pPr>
    </w:p>
    <w:p w14:paraId="381186B6" w14:textId="4412C7F3" w:rsidR="00FC752A" w:rsidRDefault="00FC752A" w:rsidP="00952BA1">
      <w:pPr>
        <w:pStyle w:val="Heading2"/>
      </w:pPr>
      <w:r>
        <w:t>Special Solution</w:t>
      </w:r>
      <w:r w:rsidR="00F45B78">
        <w:t>s</w:t>
      </w:r>
    </w:p>
    <w:p w14:paraId="19B9CC54" w14:textId="07E0811F" w:rsidR="00271A7C" w:rsidRPr="00271A7C" w:rsidRDefault="00271A7C" w:rsidP="00271A7C">
      <w:pPr>
        <w:pStyle w:val="Text"/>
      </w:pPr>
      <w:r>
        <w:t>Two special situations have no proper mathematical solution.  We solve them by having the proper Howell movements and manipulate the board movements to avoid players seeing the same boards.  Put differently, we first arrange the pair movements so that each pair meet all other pairs and all pairs move in a consistent way.  With the movement settled, we arrange the boards so that no pair will see the same.</w:t>
      </w:r>
    </w:p>
    <w:p w14:paraId="16A0ED96" w14:textId="650D7E09" w:rsidR="00F45B78" w:rsidRDefault="00F45B78" w:rsidP="00F45B78">
      <w:pPr>
        <w:pStyle w:val="Heading3"/>
      </w:pPr>
      <w:r>
        <w:t>Four-Pair Howell</w:t>
      </w:r>
    </w:p>
    <w:p w14:paraId="5D3F58B7" w14:textId="59FED90C" w:rsidR="00F45B78" w:rsidRDefault="00F45B78" w:rsidP="00F45B78">
      <w:r>
        <w:t>Four pairs Howell is done in 3-rounds pairing 1 v. 2, 3 v. 4; 1 v. 3, 2 v. 4; and 1 v. 4, 2 v. 3.  For each round, two tables sharing boards by exchanging them when finished.  For this reason, there must be even number of boards per round.</w:t>
      </w:r>
    </w:p>
    <w:p w14:paraId="5346D178" w14:textId="03E31B0B" w:rsidR="00F45B78" w:rsidRPr="00F45B78" w:rsidRDefault="00F45B78" w:rsidP="00F45B78">
      <w:r>
        <w:t>If we, instead, break each round into two.  The mechanism is the same.  We will simply call the tournament “6 rounds” and each pair meeting other pairs twice.</w:t>
      </w:r>
    </w:p>
    <w:p w14:paraId="5ABCD518" w14:textId="66FFC0F6" w:rsidR="00F45B78" w:rsidRPr="00F45B78" w:rsidRDefault="00F45B78" w:rsidP="00F45B78">
      <w:pPr>
        <w:pStyle w:val="Heading3"/>
      </w:pPr>
      <w:r>
        <w:t>Six-Pair Howell</w:t>
      </w:r>
    </w:p>
    <w:p w14:paraId="26DC1792" w14:textId="77777777" w:rsidR="00271A7C" w:rsidRDefault="00FC752A" w:rsidP="00952BA1">
      <w:pPr>
        <w:pStyle w:val="Text"/>
      </w:pPr>
      <w:r>
        <w:t xml:space="preserve">Howell movement has no known solution for 3 tables (6 pairs).  </w:t>
      </w:r>
      <w:r w:rsidR="00271A7C">
        <w:t>There are many movements that guarantee consistent motions and meeting all pairs.  We pick a simple one.</w:t>
      </w:r>
    </w:p>
    <w:p w14:paraId="13A2E849" w14:textId="55AB6F25" w:rsidR="00FC752A" w:rsidRDefault="00271A7C" w:rsidP="00952BA1">
      <w:pPr>
        <w:pStyle w:val="Text"/>
      </w:pPr>
      <w:r>
        <w:t xml:space="preserve">We solve the board movement problem by having </w:t>
      </w:r>
      <w:r w:rsidR="00FC752A">
        <w:t>the last round “sharing” the same set of boards.  This means the last round becomes 3 “sub rounds” each playing 1/3 of the boards without players moving.  When they are done with the subset, they exchange the boards.</w:t>
      </w:r>
    </w:p>
    <w:p w14:paraId="2F4F8324" w14:textId="581E2382" w:rsidR="00775D4B" w:rsidRDefault="00952BA1" w:rsidP="00952BA1">
      <w:pPr>
        <w:pStyle w:val="Heading2"/>
      </w:pPr>
      <w:r>
        <w:t>Spreadsheet and PDF</w:t>
      </w:r>
    </w:p>
    <w:p w14:paraId="625BC986" w14:textId="6928C61A" w:rsidR="00952BA1" w:rsidRPr="00952BA1" w:rsidRDefault="00952BA1" w:rsidP="00952BA1">
      <w:pPr>
        <w:pStyle w:val="Text"/>
      </w:pPr>
      <w:r>
        <w:t>Same as Mitchell movement above.</w:t>
      </w:r>
    </w:p>
    <w:sectPr w:rsidR="00952BA1" w:rsidRPr="00952BA1">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D05A" w14:textId="77777777" w:rsidR="00E82747" w:rsidRDefault="00E82747" w:rsidP="00E050EB">
      <w:r>
        <w:separator/>
      </w:r>
    </w:p>
  </w:endnote>
  <w:endnote w:type="continuationSeparator" w:id="0">
    <w:p w14:paraId="1D1ED4C4" w14:textId="77777777" w:rsidR="00E82747" w:rsidRDefault="00E82747" w:rsidP="00E050EB">
      <w:r>
        <w:continuationSeparator/>
      </w:r>
    </w:p>
  </w:endnote>
  <w:endnote w:type="continuationNotice" w:id="1">
    <w:p w14:paraId="04217F65" w14:textId="77777777" w:rsidR="00E82747" w:rsidRDefault="00E827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4301133"/>
      <w:docPartObj>
        <w:docPartGallery w:val="Page Numbers (Bottom of Page)"/>
        <w:docPartUnique/>
      </w:docPartObj>
    </w:sdtPr>
    <w:sdtContent>
      <w:p w14:paraId="381C7637" w14:textId="77777777" w:rsidR="007C6347" w:rsidRDefault="007C6347" w:rsidP="00C675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EFEB1B" w14:textId="77777777" w:rsidR="007C6347" w:rsidRDefault="007C63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1847955"/>
      <w:docPartObj>
        <w:docPartGallery w:val="Page Numbers (Bottom of Page)"/>
        <w:docPartUnique/>
      </w:docPartObj>
    </w:sdtPr>
    <w:sdtContent>
      <w:p w14:paraId="09117265" w14:textId="77777777" w:rsidR="007C6347" w:rsidRDefault="007C6347" w:rsidP="00C675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5E4BB4" w14:textId="77777777" w:rsidR="007C6347" w:rsidRDefault="007C63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68791" w14:textId="77777777" w:rsidR="00E82747" w:rsidRDefault="00E82747" w:rsidP="00E050EB">
      <w:r>
        <w:separator/>
      </w:r>
    </w:p>
  </w:footnote>
  <w:footnote w:type="continuationSeparator" w:id="0">
    <w:p w14:paraId="564E2FF7" w14:textId="77777777" w:rsidR="00E82747" w:rsidRDefault="00E82747" w:rsidP="00E050EB">
      <w:r>
        <w:continuationSeparator/>
      </w:r>
    </w:p>
  </w:footnote>
  <w:footnote w:type="continuationNotice" w:id="1">
    <w:p w14:paraId="73CA18AD" w14:textId="77777777" w:rsidR="00E82747" w:rsidRDefault="00E827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7CAE"/>
    <w:multiLevelType w:val="hybridMultilevel"/>
    <w:tmpl w:val="E3A82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215F6"/>
    <w:multiLevelType w:val="hybridMultilevel"/>
    <w:tmpl w:val="073ABD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10B9F"/>
    <w:multiLevelType w:val="hybridMultilevel"/>
    <w:tmpl w:val="E34A3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3C2A4C"/>
    <w:multiLevelType w:val="hybridMultilevel"/>
    <w:tmpl w:val="9C584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AC6FCD"/>
    <w:multiLevelType w:val="hybridMultilevel"/>
    <w:tmpl w:val="2FAC4410"/>
    <w:lvl w:ilvl="0" w:tplc="588E974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E2125E"/>
    <w:multiLevelType w:val="hybridMultilevel"/>
    <w:tmpl w:val="A38CA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962FE6"/>
    <w:multiLevelType w:val="hybridMultilevel"/>
    <w:tmpl w:val="7054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0F2472"/>
    <w:multiLevelType w:val="hybridMultilevel"/>
    <w:tmpl w:val="E9528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5205E"/>
    <w:multiLevelType w:val="hybridMultilevel"/>
    <w:tmpl w:val="003C8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32316C"/>
    <w:multiLevelType w:val="hybridMultilevel"/>
    <w:tmpl w:val="98766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768089">
    <w:abstractNumId w:val="4"/>
  </w:num>
  <w:num w:numId="2" w16cid:durableId="1305503915">
    <w:abstractNumId w:val="5"/>
  </w:num>
  <w:num w:numId="3" w16cid:durableId="775908568">
    <w:abstractNumId w:val="8"/>
  </w:num>
  <w:num w:numId="4" w16cid:durableId="108091006">
    <w:abstractNumId w:val="7"/>
  </w:num>
  <w:num w:numId="5" w16cid:durableId="56518575">
    <w:abstractNumId w:val="9"/>
  </w:num>
  <w:num w:numId="6" w16cid:durableId="1008631026">
    <w:abstractNumId w:val="1"/>
  </w:num>
  <w:num w:numId="7" w16cid:durableId="986201853">
    <w:abstractNumId w:val="6"/>
  </w:num>
  <w:num w:numId="8" w16cid:durableId="47387843">
    <w:abstractNumId w:val="2"/>
  </w:num>
  <w:num w:numId="9" w16cid:durableId="1681204169">
    <w:abstractNumId w:val="0"/>
  </w:num>
  <w:num w:numId="10" w16cid:durableId="788280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B1"/>
    <w:rsid w:val="0000006B"/>
    <w:rsid w:val="0000008C"/>
    <w:rsid w:val="000002E3"/>
    <w:rsid w:val="0000063E"/>
    <w:rsid w:val="000008CD"/>
    <w:rsid w:val="0000090F"/>
    <w:rsid w:val="00000E26"/>
    <w:rsid w:val="00000E58"/>
    <w:rsid w:val="00000EA7"/>
    <w:rsid w:val="0000115B"/>
    <w:rsid w:val="00001170"/>
    <w:rsid w:val="000011DA"/>
    <w:rsid w:val="000015C0"/>
    <w:rsid w:val="00001681"/>
    <w:rsid w:val="00001C43"/>
    <w:rsid w:val="00001FF0"/>
    <w:rsid w:val="000022C5"/>
    <w:rsid w:val="00002692"/>
    <w:rsid w:val="000028BC"/>
    <w:rsid w:val="00002B35"/>
    <w:rsid w:val="0000316C"/>
    <w:rsid w:val="000032A3"/>
    <w:rsid w:val="000032F2"/>
    <w:rsid w:val="00003BE1"/>
    <w:rsid w:val="00003F19"/>
    <w:rsid w:val="0000452A"/>
    <w:rsid w:val="00004702"/>
    <w:rsid w:val="00004CEB"/>
    <w:rsid w:val="00004E1C"/>
    <w:rsid w:val="00004F04"/>
    <w:rsid w:val="0000521A"/>
    <w:rsid w:val="00005315"/>
    <w:rsid w:val="00005481"/>
    <w:rsid w:val="00005487"/>
    <w:rsid w:val="00005D39"/>
    <w:rsid w:val="00005D78"/>
    <w:rsid w:val="00006B83"/>
    <w:rsid w:val="00007070"/>
    <w:rsid w:val="000070F0"/>
    <w:rsid w:val="0000730A"/>
    <w:rsid w:val="000077EA"/>
    <w:rsid w:val="00007B8C"/>
    <w:rsid w:val="00007CC4"/>
    <w:rsid w:val="00007CDC"/>
    <w:rsid w:val="00007E8F"/>
    <w:rsid w:val="000101FA"/>
    <w:rsid w:val="000103BA"/>
    <w:rsid w:val="000107A3"/>
    <w:rsid w:val="000107D4"/>
    <w:rsid w:val="00010C9E"/>
    <w:rsid w:val="0001110C"/>
    <w:rsid w:val="00011130"/>
    <w:rsid w:val="00011248"/>
    <w:rsid w:val="00011300"/>
    <w:rsid w:val="000113C4"/>
    <w:rsid w:val="000114BF"/>
    <w:rsid w:val="000117DD"/>
    <w:rsid w:val="00011AC5"/>
    <w:rsid w:val="00012314"/>
    <w:rsid w:val="00012A0C"/>
    <w:rsid w:val="00012AEA"/>
    <w:rsid w:val="00012C1A"/>
    <w:rsid w:val="00012E3B"/>
    <w:rsid w:val="000130EB"/>
    <w:rsid w:val="00013A50"/>
    <w:rsid w:val="000142AA"/>
    <w:rsid w:val="00014B10"/>
    <w:rsid w:val="00014E3A"/>
    <w:rsid w:val="000156F9"/>
    <w:rsid w:val="0001571A"/>
    <w:rsid w:val="00015F90"/>
    <w:rsid w:val="000161AF"/>
    <w:rsid w:val="00016200"/>
    <w:rsid w:val="000163A3"/>
    <w:rsid w:val="00016520"/>
    <w:rsid w:val="000169CC"/>
    <w:rsid w:val="00016F5E"/>
    <w:rsid w:val="000171DB"/>
    <w:rsid w:val="000176F3"/>
    <w:rsid w:val="00017F85"/>
    <w:rsid w:val="00020176"/>
    <w:rsid w:val="00020325"/>
    <w:rsid w:val="000203E1"/>
    <w:rsid w:val="000206AF"/>
    <w:rsid w:val="0002092B"/>
    <w:rsid w:val="00020D7B"/>
    <w:rsid w:val="00020F1E"/>
    <w:rsid w:val="0002126F"/>
    <w:rsid w:val="00021586"/>
    <w:rsid w:val="00021975"/>
    <w:rsid w:val="00021C3A"/>
    <w:rsid w:val="00021CDD"/>
    <w:rsid w:val="00021E60"/>
    <w:rsid w:val="000220AC"/>
    <w:rsid w:val="0002244A"/>
    <w:rsid w:val="00022A61"/>
    <w:rsid w:val="00022DA3"/>
    <w:rsid w:val="000231B7"/>
    <w:rsid w:val="0002343C"/>
    <w:rsid w:val="000237C7"/>
    <w:rsid w:val="000237E4"/>
    <w:rsid w:val="00023FD5"/>
    <w:rsid w:val="00024062"/>
    <w:rsid w:val="00024472"/>
    <w:rsid w:val="000247F0"/>
    <w:rsid w:val="0002493A"/>
    <w:rsid w:val="00024C60"/>
    <w:rsid w:val="00024E78"/>
    <w:rsid w:val="00025106"/>
    <w:rsid w:val="0002535D"/>
    <w:rsid w:val="000257EC"/>
    <w:rsid w:val="00025983"/>
    <w:rsid w:val="000259EC"/>
    <w:rsid w:val="00025A08"/>
    <w:rsid w:val="00025A4B"/>
    <w:rsid w:val="00025A6D"/>
    <w:rsid w:val="00026495"/>
    <w:rsid w:val="0002679B"/>
    <w:rsid w:val="00026849"/>
    <w:rsid w:val="00026A8C"/>
    <w:rsid w:val="00026C61"/>
    <w:rsid w:val="00026F9D"/>
    <w:rsid w:val="000271EF"/>
    <w:rsid w:val="00027521"/>
    <w:rsid w:val="0002764C"/>
    <w:rsid w:val="00027759"/>
    <w:rsid w:val="0002777B"/>
    <w:rsid w:val="00027C7A"/>
    <w:rsid w:val="00027E1C"/>
    <w:rsid w:val="000302F9"/>
    <w:rsid w:val="0003043B"/>
    <w:rsid w:val="0003043D"/>
    <w:rsid w:val="00030805"/>
    <w:rsid w:val="00030A35"/>
    <w:rsid w:val="00030A40"/>
    <w:rsid w:val="00030DCA"/>
    <w:rsid w:val="00030EC8"/>
    <w:rsid w:val="00030F7A"/>
    <w:rsid w:val="000314F3"/>
    <w:rsid w:val="00031576"/>
    <w:rsid w:val="0003160A"/>
    <w:rsid w:val="00031610"/>
    <w:rsid w:val="0003167D"/>
    <w:rsid w:val="00031B75"/>
    <w:rsid w:val="00031CD0"/>
    <w:rsid w:val="00031F5B"/>
    <w:rsid w:val="00031FF3"/>
    <w:rsid w:val="0003201C"/>
    <w:rsid w:val="000323AF"/>
    <w:rsid w:val="00032BB3"/>
    <w:rsid w:val="00032C2B"/>
    <w:rsid w:val="00032CD2"/>
    <w:rsid w:val="00032DC4"/>
    <w:rsid w:val="000330F6"/>
    <w:rsid w:val="000331D6"/>
    <w:rsid w:val="0003365B"/>
    <w:rsid w:val="00033A8F"/>
    <w:rsid w:val="00033B06"/>
    <w:rsid w:val="00033B11"/>
    <w:rsid w:val="00033E0B"/>
    <w:rsid w:val="00033F72"/>
    <w:rsid w:val="00034057"/>
    <w:rsid w:val="000343B9"/>
    <w:rsid w:val="00034591"/>
    <w:rsid w:val="000346F1"/>
    <w:rsid w:val="00034761"/>
    <w:rsid w:val="0003479E"/>
    <w:rsid w:val="000349CA"/>
    <w:rsid w:val="00034AFD"/>
    <w:rsid w:val="00034BC0"/>
    <w:rsid w:val="00034BE8"/>
    <w:rsid w:val="00034C25"/>
    <w:rsid w:val="00034C4A"/>
    <w:rsid w:val="00035A95"/>
    <w:rsid w:val="00035D4A"/>
    <w:rsid w:val="00035D6F"/>
    <w:rsid w:val="00035E87"/>
    <w:rsid w:val="00036051"/>
    <w:rsid w:val="000361A6"/>
    <w:rsid w:val="00036E65"/>
    <w:rsid w:val="00036EE7"/>
    <w:rsid w:val="00036F7C"/>
    <w:rsid w:val="00037170"/>
    <w:rsid w:val="0003746D"/>
    <w:rsid w:val="00037540"/>
    <w:rsid w:val="00037589"/>
    <w:rsid w:val="000375F7"/>
    <w:rsid w:val="000376A8"/>
    <w:rsid w:val="00037794"/>
    <w:rsid w:val="00037923"/>
    <w:rsid w:val="00037940"/>
    <w:rsid w:val="00037B24"/>
    <w:rsid w:val="00037F74"/>
    <w:rsid w:val="00040096"/>
    <w:rsid w:val="0004075A"/>
    <w:rsid w:val="0004080C"/>
    <w:rsid w:val="00040CC4"/>
    <w:rsid w:val="00040DBC"/>
    <w:rsid w:val="00040F52"/>
    <w:rsid w:val="000412E2"/>
    <w:rsid w:val="00041312"/>
    <w:rsid w:val="00041669"/>
    <w:rsid w:val="00041730"/>
    <w:rsid w:val="0004179F"/>
    <w:rsid w:val="00041889"/>
    <w:rsid w:val="0004197F"/>
    <w:rsid w:val="00041A5B"/>
    <w:rsid w:val="00041E1C"/>
    <w:rsid w:val="00041FF2"/>
    <w:rsid w:val="00042142"/>
    <w:rsid w:val="000421CF"/>
    <w:rsid w:val="0004232F"/>
    <w:rsid w:val="00042631"/>
    <w:rsid w:val="000426F4"/>
    <w:rsid w:val="00042851"/>
    <w:rsid w:val="0004293E"/>
    <w:rsid w:val="00042D36"/>
    <w:rsid w:val="000430BF"/>
    <w:rsid w:val="000431C8"/>
    <w:rsid w:val="00043205"/>
    <w:rsid w:val="0004332A"/>
    <w:rsid w:val="0004343B"/>
    <w:rsid w:val="000436C9"/>
    <w:rsid w:val="000439CA"/>
    <w:rsid w:val="00043C0F"/>
    <w:rsid w:val="00043C1B"/>
    <w:rsid w:val="00043E04"/>
    <w:rsid w:val="00043E26"/>
    <w:rsid w:val="000442E8"/>
    <w:rsid w:val="00044414"/>
    <w:rsid w:val="0004478A"/>
    <w:rsid w:val="000447BB"/>
    <w:rsid w:val="00044B17"/>
    <w:rsid w:val="00045404"/>
    <w:rsid w:val="0004545A"/>
    <w:rsid w:val="000457D2"/>
    <w:rsid w:val="0004641F"/>
    <w:rsid w:val="000464D8"/>
    <w:rsid w:val="00046B32"/>
    <w:rsid w:val="00046B98"/>
    <w:rsid w:val="00046CB0"/>
    <w:rsid w:val="00047098"/>
    <w:rsid w:val="00047179"/>
    <w:rsid w:val="000473D6"/>
    <w:rsid w:val="00047433"/>
    <w:rsid w:val="0004759E"/>
    <w:rsid w:val="00047651"/>
    <w:rsid w:val="0004782F"/>
    <w:rsid w:val="00047892"/>
    <w:rsid w:val="00047C92"/>
    <w:rsid w:val="00047D34"/>
    <w:rsid w:val="00050071"/>
    <w:rsid w:val="00050AE9"/>
    <w:rsid w:val="00050B61"/>
    <w:rsid w:val="00050CB4"/>
    <w:rsid w:val="00050D5A"/>
    <w:rsid w:val="00050DE2"/>
    <w:rsid w:val="000511EF"/>
    <w:rsid w:val="000512CA"/>
    <w:rsid w:val="00051482"/>
    <w:rsid w:val="00051C59"/>
    <w:rsid w:val="00051EDE"/>
    <w:rsid w:val="000521C0"/>
    <w:rsid w:val="000525EA"/>
    <w:rsid w:val="0005262B"/>
    <w:rsid w:val="000526E0"/>
    <w:rsid w:val="0005286B"/>
    <w:rsid w:val="00052894"/>
    <w:rsid w:val="00052D49"/>
    <w:rsid w:val="00052D6E"/>
    <w:rsid w:val="0005302C"/>
    <w:rsid w:val="00053167"/>
    <w:rsid w:val="000534C9"/>
    <w:rsid w:val="000535CC"/>
    <w:rsid w:val="0005365F"/>
    <w:rsid w:val="000538F5"/>
    <w:rsid w:val="00053A2F"/>
    <w:rsid w:val="00053ABF"/>
    <w:rsid w:val="00053EAD"/>
    <w:rsid w:val="00054163"/>
    <w:rsid w:val="000541C1"/>
    <w:rsid w:val="000542B2"/>
    <w:rsid w:val="00054790"/>
    <w:rsid w:val="00054936"/>
    <w:rsid w:val="0005495E"/>
    <w:rsid w:val="00054A7D"/>
    <w:rsid w:val="000551EC"/>
    <w:rsid w:val="000553A4"/>
    <w:rsid w:val="0005554E"/>
    <w:rsid w:val="000555E0"/>
    <w:rsid w:val="00055895"/>
    <w:rsid w:val="000559A6"/>
    <w:rsid w:val="00055A30"/>
    <w:rsid w:val="00055A45"/>
    <w:rsid w:val="00055B68"/>
    <w:rsid w:val="00055D3E"/>
    <w:rsid w:val="00055D4B"/>
    <w:rsid w:val="00055D66"/>
    <w:rsid w:val="00055DDA"/>
    <w:rsid w:val="00055F03"/>
    <w:rsid w:val="00055F22"/>
    <w:rsid w:val="000561DD"/>
    <w:rsid w:val="0005626F"/>
    <w:rsid w:val="000562EC"/>
    <w:rsid w:val="00056629"/>
    <w:rsid w:val="00056AE8"/>
    <w:rsid w:val="00056D16"/>
    <w:rsid w:val="00056D42"/>
    <w:rsid w:val="00056E1D"/>
    <w:rsid w:val="00056E3A"/>
    <w:rsid w:val="00056E78"/>
    <w:rsid w:val="00056F6F"/>
    <w:rsid w:val="00056FC3"/>
    <w:rsid w:val="00056FFA"/>
    <w:rsid w:val="00057223"/>
    <w:rsid w:val="00057762"/>
    <w:rsid w:val="0005779F"/>
    <w:rsid w:val="000577D9"/>
    <w:rsid w:val="00057803"/>
    <w:rsid w:val="00060404"/>
    <w:rsid w:val="00060833"/>
    <w:rsid w:val="00060A9E"/>
    <w:rsid w:val="00060B8B"/>
    <w:rsid w:val="00060C88"/>
    <w:rsid w:val="000610DD"/>
    <w:rsid w:val="0006137A"/>
    <w:rsid w:val="00061417"/>
    <w:rsid w:val="000614EA"/>
    <w:rsid w:val="000615E7"/>
    <w:rsid w:val="0006188B"/>
    <w:rsid w:val="00061955"/>
    <w:rsid w:val="00061BFA"/>
    <w:rsid w:val="000621DF"/>
    <w:rsid w:val="00062503"/>
    <w:rsid w:val="00062F89"/>
    <w:rsid w:val="00063725"/>
    <w:rsid w:val="00063D4D"/>
    <w:rsid w:val="00063F37"/>
    <w:rsid w:val="000640C3"/>
    <w:rsid w:val="0006498E"/>
    <w:rsid w:val="00064C0F"/>
    <w:rsid w:val="00064CF9"/>
    <w:rsid w:val="00064D25"/>
    <w:rsid w:val="00064FA7"/>
    <w:rsid w:val="000650B5"/>
    <w:rsid w:val="00065460"/>
    <w:rsid w:val="00065611"/>
    <w:rsid w:val="00065A59"/>
    <w:rsid w:val="00065C8D"/>
    <w:rsid w:val="0006606C"/>
    <w:rsid w:val="00066B1E"/>
    <w:rsid w:val="00066EB1"/>
    <w:rsid w:val="00067025"/>
    <w:rsid w:val="0006750D"/>
    <w:rsid w:val="00067BC4"/>
    <w:rsid w:val="00067C10"/>
    <w:rsid w:val="00067C97"/>
    <w:rsid w:val="00067D49"/>
    <w:rsid w:val="00067EA9"/>
    <w:rsid w:val="00070072"/>
    <w:rsid w:val="000700E8"/>
    <w:rsid w:val="000701A4"/>
    <w:rsid w:val="00070A69"/>
    <w:rsid w:val="00070B37"/>
    <w:rsid w:val="00070C1F"/>
    <w:rsid w:val="0007117B"/>
    <w:rsid w:val="00071404"/>
    <w:rsid w:val="00071570"/>
    <w:rsid w:val="000717A0"/>
    <w:rsid w:val="0007195D"/>
    <w:rsid w:val="000719C2"/>
    <w:rsid w:val="00071CD2"/>
    <w:rsid w:val="000722D0"/>
    <w:rsid w:val="00072364"/>
    <w:rsid w:val="000729A9"/>
    <w:rsid w:val="00072BB3"/>
    <w:rsid w:val="00072EC6"/>
    <w:rsid w:val="00072F47"/>
    <w:rsid w:val="00072FFF"/>
    <w:rsid w:val="0007359D"/>
    <w:rsid w:val="000736C4"/>
    <w:rsid w:val="00073727"/>
    <w:rsid w:val="00073A82"/>
    <w:rsid w:val="00073A97"/>
    <w:rsid w:val="00073BEA"/>
    <w:rsid w:val="000748BD"/>
    <w:rsid w:val="00074A70"/>
    <w:rsid w:val="00074EE2"/>
    <w:rsid w:val="0007505D"/>
    <w:rsid w:val="00075143"/>
    <w:rsid w:val="00075240"/>
    <w:rsid w:val="00075690"/>
    <w:rsid w:val="00075B9B"/>
    <w:rsid w:val="000762AD"/>
    <w:rsid w:val="00076578"/>
    <w:rsid w:val="000765DD"/>
    <w:rsid w:val="00076753"/>
    <w:rsid w:val="00076D7A"/>
    <w:rsid w:val="00076E94"/>
    <w:rsid w:val="00076F8A"/>
    <w:rsid w:val="00077516"/>
    <w:rsid w:val="000775EC"/>
    <w:rsid w:val="00077648"/>
    <w:rsid w:val="000777A1"/>
    <w:rsid w:val="00077957"/>
    <w:rsid w:val="00077C6A"/>
    <w:rsid w:val="00077F3F"/>
    <w:rsid w:val="000800C1"/>
    <w:rsid w:val="000801C2"/>
    <w:rsid w:val="000806CA"/>
    <w:rsid w:val="00080BB8"/>
    <w:rsid w:val="00080D0B"/>
    <w:rsid w:val="00080D51"/>
    <w:rsid w:val="00080E3A"/>
    <w:rsid w:val="000810B1"/>
    <w:rsid w:val="00081469"/>
    <w:rsid w:val="00081504"/>
    <w:rsid w:val="000815B2"/>
    <w:rsid w:val="00081650"/>
    <w:rsid w:val="000816AF"/>
    <w:rsid w:val="00081F78"/>
    <w:rsid w:val="00082009"/>
    <w:rsid w:val="00082058"/>
    <w:rsid w:val="0008206A"/>
    <w:rsid w:val="00082206"/>
    <w:rsid w:val="00082353"/>
    <w:rsid w:val="00082565"/>
    <w:rsid w:val="00082AB1"/>
    <w:rsid w:val="00083257"/>
    <w:rsid w:val="000834C7"/>
    <w:rsid w:val="00083857"/>
    <w:rsid w:val="00083C89"/>
    <w:rsid w:val="00083DEA"/>
    <w:rsid w:val="00084225"/>
    <w:rsid w:val="00084665"/>
    <w:rsid w:val="000848FA"/>
    <w:rsid w:val="00084F34"/>
    <w:rsid w:val="00084F9B"/>
    <w:rsid w:val="00085083"/>
    <w:rsid w:val="000855C3"/>
    <w:rsid w:val="00085754"/>
    <w:rsid w:val="00085B59"/>
    <w:rsid w:val="00085DC3"/>
    <w:rsid w:val="000861E2"/>
    <w:rsid w:val="00086203"/>
    <w:rsid w:val="000864A9"/>
    <w:rsid w:val="00086B78"/>
    <w:rsid w:val="00086BE3"/>
    <w:rsid w:val="00087084"/>
    <w:rsid w:val="0008779D"/>
    <w:rsid w:val="00087B7D"/>
    <w:rsid w:val="0009004F"/>
    <w:rsid w:val="000908BD"/>
    <w:rsid w:val="00090DFD"/>
    <w:rsid w:val="000910E7"/>
    <w:rsid w:val="000915B3"/>
    <w:rsid w:val="0009163A"/>
    <w:rsid w:val="0009176E"/>
    <w:rsid w:val="00091B53"/>
    <w:rsid w:val="00091B8C"/>
    <w:rsid w:val="00091C2F"/>
    <w:rsid w:val="00091CA2"/>
    <w:rsid w:val="00091CD7"/>
    <w:rsid w:val="000922F3"/>
    <w:rsid w:val="0009238B"/>
    <w:rsid w:val="000924DB"/>
    <w:rsid w:val="0009268E"/>
    <w:rsid w:val="000929B0"/>
    <w:rsid w:val="000935DA"/>
    <w:rsid w:val="000936FF"/>
    <w:rsid w:val="000939BF"/>
    <w:rsid w:val="00093A0B"/>
    <w:rsid w:val="00093ABB"/>
    <w:rsid w:val="00093CAE"/>
    <w:rsid w:val="00093FA7"/>
    <w:rsid w:val="00094090"/>
    <w:rsid w:val="0009417E"/>
    <w:rsid w:val="00094188"/>
    <w:rsid w:val="00094343"/>
    <w:rsid w:val="000946A8"/>
    <w:rsid w:val="00094854"/>
    <w:rsid w:val="00095022"/>
    <w:rsid w:val="00095041"/>
    <w:rsid w:val="0009527D"/>
    <w:rsid w:val="00095A4D"/>
    <w:rsid w:val="00095BE3"/>
    <w:rsid w:val="00095C0C"/>
    <w:rsid w:val="000963B2"/>
    <w:rsid w:val="00096471"/>
    <w:rsid w:val="0009684F"/>
    <w:rsid w:val="00096BA2"/>
    <w:rsid w:val="00096DC4"/>
    <w:rsid w:val="00096E97"/>
    <w:rsid w:val="00097E76"/>
    <w:rsid w:val="000A00A4"/>
    <w:rsid w:val="000A041C"/>
    <w:rsid w:val="000A049D"/>
    <w:rsid w:val="000A070C"/>
    <w:rsid w:val="000A0785"/>
    <w:rsid w:val="000A0898"/>
    <w:rsid w:val="000A089C"/>
    <w:rsid w:val="000A0973"/>
    <w:rsid w:val="000A0B60"/>
    <w:rsid w:val="000A0D0D"/>
    <w:rsid w:val="000A0E6C"/>
    <w:rsid w:val="000A0EE9"/>
    <w:rsid w:val="000A0FAA"/>
    <w:rsid w:val="000A10DA"/>
    <w:rsid w:val="000A15ED"/>
    <w:rsid w:val="000A16CF"/>
    <w:rsid w:val="000A1985"/>
    <w:rsid w:val="000A1B71"/>
    <w:rsid w:val="000A1EB4"/>
    <w:rsid w:val="000A2551"/>
    <w:rsid w:val="000A2DBC"/>
    <w:rsid w:val="000A2E22"/>
    <w:rsid w:val="000A2F09"/>
    <w:rsid w:val="000A2F46"/>
    <w:rsid w:val="000A30F2"/>
    <w:rsid w:val="000A31DC"/>
    <w:rsid w:val="000A3A98"/>
    <w:rsid w:val="000A3B2D"/>
    <w:rsid w:val="000A3D58"/>
    <w:rsid w:val="000A3EED"/>
    <w:rsid w:val="000A3FD3"/>
    <w:rsid w:val="000A41FE"/>
    <w:rsid w:val="000A43C6"/>
    <w:rsid w:val="000A46E0"/>
    <w:rsid w:val="000A4915"/>
    <w:rsid w:val="000A4DC5"/>
    <w:rsid w:val="000A5039"/>
    <w:rsid w:val="000A52DC"/>
    <w:rsid w:val="000A576B"/>
    <w:rsid w:val="000A577A"/>
    <w:rsid w:val="000A582C"/>
    <w:rsid w:val="000A5AEA"/>
    <w:rsid w:val="000A5E78"/>
    <w:rsid w:val="000A5EB9"/>
    <w:rsid w:val="000A5FA0"/>
    <w:rsid w:val="000A5FA2"/>
    <w:rsid w:val="000A61DC"/>
    <w:rsid w:val="000A6656"/>
    <w:rsid w:val="000A6913"/>
    <w:rsid w:val="000A6A08"/>
    <w:rsid w:val="000A6AD7"/>
    <w:rsid w:val="000A6E53"/>
    <w:rsid w:val="000A6FD0"/>
    <w:rsid w:val="000A7057"/>
    <w:rsid w:val="000A71C2"/>
    <w:rsid w:val="000A7490"/>
    <w:rsid w:val="000A76C7"/>
    <w:rsid w:val="000A798B"/>
    <w:rsid w:val="000A7993"/>
    <w:rsid w:val="000B02EA"/>
    <w:rsid w:val="000B055A"/>
    <w:rsid w:val="000B083F"/>
    <w:rsid w:val="000B08C9"/>
    <w:rsid w:val="000B0E7B"/>
    <w:rsid w:val="000B1208"/>
    <w:rsid w:val="000B16F1"/>
    <w:rsid w:val="000B1DEA"/>
    <w:rsid w:val="000B2033"/>
    <w:rsid w:val="000B20D8"/>
    <w:rsid w:val="000B2224"/>
    <w:rsid w:val="000B228A"/>
    <w:rsid w:val="000B2379"/>
    <w:rsid w:val="000B247F"/>
    <w:rsid w:val="000B24DD"/>
    <w:rsid w:val="000B258D"/>
    <w:rsid w:val="000B2812"/>
    <w:rsid w:val="000B2C55"/>
    <w:rsid w:val="000B2E4A"/>
    <w:rsid w:val="000B3211"/>
    <w:rsid w:val="000B3343"/>
    <w:rsid w:val="000B3B08"/>
    <w:rsid w:val="000B4076"/>
    <w:rsid w:val="000B43D5"/>
    <w:rsid w:val="000B4999"/>
    <w:rsid w:val="000B4D22"/>
    <w:rsid w:val="000B4DB4"/>
    <w:rsid w:val="000B55C1"/>
    <w:rsid w:val="000B581D"/>
    <w:rsid w:val="000B5865"/>
    <w:rsid w:val="000B5B5F"/>
    <w:rsid w:val="000B5B9B"/>
    <w:rsid w:val="000B5C10"/>
    <w:rsid w:val="000B5C45"/>
    <w:rsid w:val="000B5F0D"/>
    <w:rsid w:val="000B6211"/>
    <w:rsid w:val="000B65FD"/>
    <w:rsid w:val="000B69C9"/>
    <w:rsid w:val="000B6B05"/>
    <w:rsid w:val="000B6C15"/>
    <w:rsid w:val="000B6C73"/>
    <w:rsid w:val="000B6FEB"/>
    <w:rsid w:val="000B7485"/>
    <w:rsid w:val="000B772C"/>
    <w:rsid w:val="000B785B"/>
    <w:rsid w:val="000B78AB"/>
    <w:rsid w:val="000B79A5"/>
    <w:rsid w:val="000B7AB5"/>
    <w:rsid w:val="000B7B57"/>
    <w:rsid w:val="000B7EC7"/>
    <w:rsid w:val="000C02B2"/>
    <w:rsid w:val="000C0453"/>
    <w:rsid w:val="000C0982"/>
    <w:rsid w:val="000C0CCC"/>
    <w:rsid w:val="000C123A"/>
    <w:rsid w:val="000C1994"/>
    <w:rsid w:val="000C1A6D"/>
    <w:rsid w:val="000C1E69"/>
    <w:rsid w:val="000C209A"/>
    <w:rsid w:val="000C229D"/>
    <w:rsid w:val="000C2420"/>
    <w:rsid w:val="000C24FD"/>
    <w:rsid w:val="000C2718"/>
    <w:rsid w:val="000C293D"/>
    <w:rsid w:val="000C2A5B"/>
    <w:rsid w:val="000C2D6F"/>
    <w:rsid w:val="000C2E7A"/>
    <w:rsid w:val="000C2E8C"/>
    <w:rsid w:val="000C33D7"/>
    <w:rsid w:val="000C3481"/>
    <w:rsid w:val="000C392A"/>
    <w:rsid w:val="000C3F36"/>
    <w:rsid w:val="000C446C"/>
    <w:rsid w:val="000C4917"/>
    <w:rsid w:val="000C4AE8"/>
    <w:rsid w:val="000C4C7F"/>
    <w:rsid w:val="000C50D7"/>
    <w:rsid w:val="000C5132"/>
    <w:rsid w:val="000C56ED"/>
    <w:rsid w:val="000C58EF"/>
    <w:rsid w:val="000C5E4E"/>
    <w:rsid w:val="000C6052"/>
    <w:rsid w:val="000C60E5"/>
    <w:rsid w:val="000C6184"/>
    <w:rsid w:val="000C6411"/>
    <w:rsid w:val="000C650E"/>
    <w:rsid w:val="000C663F"/>
    <w:rsid w:val="000C667B"/>
    <w:rsid w:val="000C6A36"/>
    <w:rsid w:val="000C6A39"/>
    <w:rsid w:val="000C6C37"/>
    <w:rsid w:val="000C6D18"/>
    <w:rsid w:val="000C70C1"/>
    <w:rsid w:val="000C7670"/>
    <w:rsid w:val="000C775F"/>
    <w:rsid w:val="000C7977"/>
    <w:rsid w:val="000C7A99"/>
    <w:rsid w:val="000C7BF2"/>
    <w:rsid w:val="000C7E67"/>
    <w:rsid w:val="000D0077"/>
    <w:rsid w:val="000D019A"/>
    <w:rsid w:val="000D0319"/>
    <w:rsid w:val="000D03C3"/>
    <w:rsid w:val="000D0409"/>
    <w:rsid w:val="000D075E"/>
    <w:rsid w:val="000D0BD5"/>
    <w:rsid w:val="000D183E"/>
    <w:rsid w:val="000D1C1B"/>
    <w:rsid w:val="000D1D22"/>
    <w:rsid w:val="000D21B1"/>
    <w:rsid w:val="000D2369"/>
    <w:rsid w:val="000D241A"/>
    <w:rsid w:val="000D2574"/>
    <w:rsid w:val="000D2756"/>
    <w:rsid w:val="000D2B47"/>
    <w:rsid w:val="000D2D0C"/>
    <w:rsid w:val="000D32C7"/>
    <w:rsid w:val="000D376B"/>
    <w:rsid w:val="000D3AF4"/>
    <w:rsid w:val="000D3C9A"/>
    <w:rsid w:val="000D3DA9"/>
    <w:rsid w:val="000D3EE1"/>
    <w:rsid w:val="000D47FB"/>
    <w:rsid w:val="000D4E33"/>
    <w:rsid w:val="000D56A8"/>
    <w:rsid w:val="000D56DB"/>
    <w:rsid w:val="000D5FFD"/>
    <w:rsid w:val="000D6198"/>
    <w:rsid w:val="000D6236"/>
    <w:rsid w:val="000D6846"/>
    <w:rsid w:val="000D6BBA"/>
    <w:rsid w:val="000D7157"/>
    <w:rsid w:val="000D72FD"/>
    <w:rsid w:val="000D7460"/>
    <w:rsid w:val="000D7471"/>
    <w:rsid w:val="000D74CF"/>
    <w:rsid w:val="000D759D"/>
    <w:rsid w:val="000D7664"/>
    <w:rsid w:val="000D78A8"/>
    <w:rsid w:val="000D7B61"/>
    <w:rsid w:val="000D7E84"/>
    <w:rsid w:val="000D7F46"/>
    <w:rsid w:val="000E00D3"/>
    <w:rsid w:val="000E02E8"/>
    <w:rsid w:val="000E0661"/>
    <w:rsid w:val="000E0676"/>
    <w:rsid w:val="000E0AD2"/>
    <w:rsid w:val="000E0B59"/>
    <w:rsid w:val="000E0C77"/>
    <w:rsid w:val="000E0E2B"/>
    <w:rsid w:val="000E13FE"/>
    <w:rsid w:val="000E1A92"/>
    <w:rsid w:val="000E1C0F"/>
    <w:rsid w:val="000E1CD2"/>
    <w:rsid w:val="000E1DAD"/>
    <w:rsid w:val="000E1E2A"/>
    <w:rsid w:val="000E28A5"/>
    <w:rsid w:val="000E2B51"/>
    <w:rsid w:val="000E30FF"/>
    <w:rsid w:val="000E337E"/>
    <w:rsid w:val="000E371A"/>
    <w:rsid w:val="000E3849"/>
    <w:rsid w:val="000E38C2"/>
    <w:rsid w:val="000E3910"/>
    <w:rsid w:val="000E3C47"/>
    <w:rsid w:val="000E3E57"/>
    <w:rsid w:val="000E3F7F"/>
    <w:rsid w:val="000E40D3"/>
    <w:rsid w:val="000E42DC"/>
    <w:rsid w:val="000E46D7"/>
    <w:rsid w:val="000E4899"/>
    <w:rsid w:val="000E4CD1"/>
    <w:rsid w:val="000E4E57"/>
    <w:rsid w:val="000E5760"/>
    <w:rsid w:val="000E57D0"/>
    <w:rsid w:val="000E5EB3"/>
    <w:rsid w:val="000E6804"/>
    <w:rsid w:val="000E6BB2"/>
    <w:rsid w:val="000E6F3F"/>
    <w:rsid w:val="000E72CB"/>
    <w:rsid w:val="000E7566"/>
    <w:rsid w:val="000E7997"/>
    <w:rsid w:val="000E7A81"/>
    <w:rsid w:val="000E7ACE"/>
    <w:rsid w:val="000E7BB5"/>
    <w:rsid w:val="000E7ED1"/>
    <w:rsid w:val="000F016D"/>
    <w:rsid w:val="000F06C8"/>
    <w:rsid w:val="000F0999"/>
    <w:rsid w:val="000F09DE"/>
    <w:rsid w:val="000F0A10"/>
    <w:rsid w:val="000F1427"/>
    <w:rsid w:val="000F15A2"/>
    <w:rsid w:val="000F16F4"/>
    <w:rsid w:val="000F19CB"/>
    <w:rsid w:val="000F2408"/>
    <w:rsid w:val="000F27B7"/>
    <w:rsid w:val="000F27C1"/>
    <w:rsid w:val="000F28B5"/>
    <w:rsid w:val="000F2EDC"/>
    <w:rsid w:val="000F322B"/>
    <w:rsid w:val="000F34D7"/>
    <w:rsid w:val="000F38D6"/>
    <w:rsid w:val="000F3B88"/>
    <w:rsid w:val="000F4128"/>
    <w:rsid w:val="000F423A"/>
    <w:rsid w:val="000F46A3"/>
    <w:rsid w:val="000F47D3"/>
    <w:rsid w:val="000F502C"/>
    <w:rsid w:val="000F5311"/>
    <w:rsid w:val="000F550F"/>
    <w:rsid w:val="000F56C8"/>
    <w:rsid w:val="000F5796"/>
    <w:rsid w:val="000F5936"/>
    <w:rsid w:val="000F5EE2"/>
    <w:rsid w:val="000F6446"/>
    <w:rsid w:val="000F66C5"/>
    <w:rsid w:val="000F6AAD"/>
    <w:rsid w:val="000F6F7C"/>
    <w:rsid w:val="000F75BF"/>
    <w:rsid w:val="000F766B"/>
    <w:rsid w:val="000F77FE"/>
    <w:rsid w:val="000F78DB"/>
    <w:rsid w:val="000F7BA6"/>
    <w:rsid w:val="000F7C16"/>
    <w:rsid w:val="000F7C67"/>
    <w:rsid w:val="000F7D62"/>
    <w:rsid w:val="000F7D97"/>
    <w:rsid w:val="0010006F"/>
    <w:rsid w:val="001001F9"/>
    <w:rsid w:val="00100365"/>
    <w:rsid w:val="001011D8"/>
    <w:rsid w:val="00101208"/>
    <w:rsid w:val="00101860"/>
    <w:rsid w:val="00101A05"/>
    <w:rsid w:val="00101D8B"/>
    <w:rsid w:val="00101E2D"/>
    <w:rsid w:val="0010206D"/>
    <w:rsid w:val="00102712"/>
    <w:rsid w:val="00102822"/>
    <w:rsid w:val="00102BB3"/>
    <w:rsid w:val="001031A8"/>
    <w:rsid w:val="001035B1"/>
    <w:rsid w:val="001035DD"/>
    <w:rsid w:val="0010364F"/>
    <w:rsid w:val="00103A5C"/>
    <w:rsid w:val="00103C04"/>
    <w:rsid w:val="00103E44"/>
    <w:rsid w:val="001048B7"/>
    <w:rsid w:val="00104DC5"/>
    <w:rsid w:val="00104F5C"/>
    <w:rsid w:val="001051A9"/>
    <w:rsid w:val="0010531B"/>
    <w:rsid w:val="001058A5"/>
    <w:rsid w:val="00105DDE"/>
    <w:rsid w:val="00105E1E"/>
    <w:rsid w:val="00105E29"/>
    <w:rsid w:val="00106A74"/>
    <w:rsid w:val="00106BB7"/>
    <w:rsid w:val="00106DE8"/>
    <w:rsid w:val="00106E7E"/>
    <w:rsid w:val="0010709A"/>
    <w:rsid w:val="00107251"/>
    <w:rsid w:val="001072C5"/>
    <w:rsid w:val="0010745F"/>
    <w:rsid w:val="00107572"/>
    <w:rsid w:val="001079AB"/>
    <w:rsid w:val="00107A45"/>
    <w:rsid w:val="00107CE7"/>
    <w:rsid w:val="00107EE1"/>
    <w:rsid w:val="00110070"/>
    <w:rsid w:val="00110222"/>
    <w:rsid w:val="00110292"/>
    <w:rsid w:val="00110521"/>
    <w:rsid w:val="00110756"/>
    <w:rsid w:val="0011089C"/>
    <w:rsid w:val="00110ACE"/>
    <w:rsid w:val="00110ADE"/>
    <w:rsid w:val="00110B18"/>
    <w:rsid w:val="00110F99"/>
    <w:rsid w:val="00111468"/>
    <w:rsid w:val="00111659"/>
    <w:rsid w:val="00111A49"/>
    <w:rsid w:val="00111BAC"/>
    <w:rsid w:val="00111D34"/>
    <w:rsid w:val="00111EAB"/>
    <w:rsid w:val="00112313"/>
    <w:rsid w:val="001124DC"/>
    <w:rsid w:val="00112758"/>
    <w:rsid w:val="00112AD0"/>
    <w:rsid w:val="00112B06"/>
    <w:rsid w:val="00113523"/>
    <w:rsid w:val="00113937"/>
    <w:rsid w:val="001139F7"/>
    <w:rsid w:val="00113A91"/>
    <w:rsid w:val="00113E46"/>
    <w:rsid w:val="00113F3D"/>
    <w:rsid w:val="00114209"/>
    <w:rsid w:val="0011428B"/>
    <w:rsid w:val="001143E6"/>
    <w:rsid w:val="00114536"/>
    <w:rsid w:val="0011462B"/>
    <w:rsid w:val="0011470C"/>
    <w:rsid w:val="001147FB"/>
    <w:rsid w:val="00115222"/>
    <w:rsid w:val="00115225"/>
    <w:rsid w:val="00115427"/>
    <w:rsid w:val="0011549C"/>
    <w:rsid w:val="001156B0"/>
    <w:rsid w:val="00115874"/>
    <w:rsid w:val="00115B5C"/>
    <w:rsid w:val="00115BC2"/>
    <w:rsid w:val="00115FD3"/>
    <w:rsid w:val="00115FE3"/>
    <w:rsid w:val="001164AA"/>
    <w:rsid w:val="00116591"/>
    <w:rsid w:val="001166C3"/>
    <w:rsid w:val="00116E43"/>
    <w:rsid w:val="0011711B"/>
    <w:rsid w:val="001172C3"/>
    <w:rsid w:val="0011734B"/>
    <w:rsid w:val="00117A51"/>
    <w:rsid w:val="00117BB1"/>
    <w:rsid w:val="00117F04"/>
    <w:rsid w:val="0012039D"/>
    <w:rsid w:val="0012049F"/>
    <w:rsid w:val="0012097F"/>
    <w:rsid w:val="00120999"/>
    <w:rsid w:val="00120A6A"/>
    <w:rsid w:val="00120D7D"/>
    <w:rsid w:val="00120D81"/>
    <w:rsid w:val="001210BF"/>
    <w:rsid w:val="001216CC"/>
    <w:rsid w:val="001223D1"/>
    <w:rsid w:val="001224E8"/>
    <w:rsid w:val="0012259C"/>
    <w:rsid w:val="00122CBC"/>
    <w:rsid w:val="00122D89"/>
    <w:rsid w:val="00123203"/>
    <w:rsid w:val="00123685"/>
    <w:rsid w:val="00123CDA"/>
    <w:rsid w:val="00123DC6"/>
    <w:rsid w:val="00123E9B"/>
    <w:rsid w:val="00124166"/>
    <w:rsid w:val="00124AD1"/>
    <w:rsid w:val="00124B71"/>
    <w:rsid w:val="00124E1C"/>
    <w:rsid w:val="00125500"/>
    <w:rsid w:val="001255A6"/>
    <w:rsid w:val="00125658"/>
    <w:rsid w:val="001258CB"/>
    <w:rsid w:val="00125AF2"/>
    <w:rsid w:val="00125D5B"/>
    <w:rsid w:val="00126116"/>
    <w:rsid w:val="00126202"/>
    <w:rsid w:val="00126310"/>
    <w:rsid w:val="001263AE"/>
    <w:rsid w:val="00126CBD"/>
    <w:rsid w:val="00126D96"/>
    <w:rsid w:val="0012739F"/>
    <w:rsid w:val="001273C0"/>
    <w:rsid w:val="00127768"/>
    <w:rsid w:val="001278E4"/>
    <w:rsid w:val="00127EF1"/>
    <w:rsid w:val="00130064"/>
    <w:rsid w:val="00130AA7"/>
    <w:rsid w:val="00130AEA"/>
    <w:rsid w:val="00131080"/>
    <w:rsid w:val="00131579"/>
    <w:rsid w:val="001318F0"/>
    <w:rsid w:val="00131AE7"/>
    <w:rsid w:val="00131D4E"/>
    <w:rsid w:val="001320A7"/>
    <w:rsid w:val="00132113"/>
    <w:rsid w:val="001324D2"/>
    <w:rsid w:val="001325BC"/>
    <w:rsid w:val="00132928"/>
    <w:rsid w:val="00132A2C"/>
    <w:rsid w:val="00132FFD"/>
    <w:rsid w:val="001334F8"/>
    <w:rsid w:val="001339E4"/>
    <w:rsid w:val="00133EA4"/>
    <w:rsid w:val="00133F38"/>
    <w:rsid w:val="00133F3B"/>
    <w:rsid w:val="001340DA"/>
    <w:rsid w:val="00134394"/>
    <w:rsid w:val="0013456B"/>
    <w:rsid w:val="00134883"/>
    <w:rsid w:val="00135171"/>
    <w:rsid w:val="0013530F"/>
    <w:rsid w:val="001353AB"/>
    <w:rsid w:val="001360FA"/>
    <w:rsid w:val="00136327"/>
    <w:rsid w:val="00136467"/>
    <w:rsid w:val="00136A3B"/>
    <w:rsid w:val="00136AE8"/>
    <w:rsid w:val="00137537"/>
    <w:rsid w:val="00137CE3"/>
    <w:rsid w:val="00140505"/>
    <w:rsid w:val="0014072F"/>
    <w:rsid w:val="001408D2"/>
    <w:rsid w:val="00140C9C"/>
    <w:rsid w:val="00140D3D"/>
    <w:rsid w:val="00140D5E"/>
    <w:rsid w:val="00140DFA"/>
    <w:rsid w:val="00141251"/>
    <w:rsid w:val="00141599"/>
    <w:rsid w:val="001415A1"/>
    <w:rsid w:val="0014206F"/>
    <w:rsid w:val="001424DE"/>
    <w:rsid w:val="0014255F"/>
    <w:rsid w:val="001425BC"/>
    <w:rsid w:val="001437CB"/>
    <w:rsid w:val="0014386A"/>
    <w:rsid w:val="0014388D"/>
    <w:rsid w:val="00143914"/>
    <w:rsid w:val="00143A9A"/>
    <w:rsid w:val="00143C86"/>
    <w:rsid w:val="00143E93"/>
    <w:rsid w:val="001441EB"/>
    <w:rsid w:val="0014429F"/>
    <w:rsid w:val="001443B1"/>
    <w:rsid w:val="001443C6"/>
    <w:rsid w:val="001447B5"/>
    <w:rsid w:val="00144C25"/>
    <w:rsid w:val="00144DB1"/>
    <w:rsid w:val="00144F1F"/>
    <w:rsid w:val="00144F4F"/>
    <w:rsid w:val="00145285"/>
    <w:rsid w:val="00145798"/>
    <w:rsid w:val="00145AC8"/>
    <w:rsid w:val="00145DBD"/>
    <w:rsid w:val="00145EA1"/>
    <w:rsid w:val="00145EC3"/>
    <w:rsid w:val="00145F81"/>
    <w:rsid w:val="0014664F"/>
    <w:rsid w:val="001466D7"/>
    <w:rsid w:val="00146BC9"/>
    <w:rsid w:val="00147118"/>
    <w:rsid w:val="0014719F"/>
    <w:rsid w:val="001471AC"/>
    <w:rsid w:val="001473E7"/>
    <w:rsid w:val="001473EA"/>
    <w:rsid w:val="00147BE1"/>
    <w:rsid w:val="001500A2"/>
    <w:rsid w:val="00150171"/>
    <w:rsid w:val="00150411"/>
    <w:rsid w:val="001506B6"/>
    <w:rsid w:val="00150794"/>
    <w:rsid w:val="001508C1"/>
    <w:rsid w:val="00150D17"/>
    <w:rsid w:val="001511E7"/>
    <w:rsid w:val="001513FF"/>
    <w:rsid w:val="001515D4"/>
    <w:rsid w:val="001519C5"/>
    <w:rsid w:val="00151D5B"/>
    <w:rsid w:val="001521B8"/>
    <w:rsid w:val="001523A8"/>
    <w:rsid w:val="0015253B"/>
    <w:rsid w:val="00152550"/>
    <w:rsid w:val="00152679"/>
    <w:rsid w:val="00152D45"/>
    <w:rsid w:val="00153002"/>
    <w:rsid w:val="001531DC"/>
    <w:rsid w:val="001534D1"/>
    <w:rsid w:val="0015374D"/>
    <w:rsid w:val="001537AE"/>
    <w:rsid w:val="00153883"/>
    <w:rsid w:val="00153FCB"/>
    <w:rsid w:val="00154070"/>
    <w:rsid w:val="00154924"/>
    <w:rsid w:val="001549E8"/>
    <w:rsid w:val="00155172"/>
    <w:rsid w:val="001557D0"/>
    <w:rsid w:val="00155842"/>
    <w:rsid w:val="00155934"/>
    <w:rsid w:val="00155F3A"/>
    <w:rsid w:val="00155FC2"/>
    <w:rsid w:val="001563BE"/>
    <w:rsid w:val="0015655C"/>
    <w:rsid w:val="00156728"/>
    <w:rsid w:val="00156979"/>
    <w:rsid w:val="00156E2C"/>
    <w:rsid w:val="00156F1C"/>
    <w:rsid w:val="00157682"/>
    <w:rsid w:val="00157BFA"/>
    <w:rsid w:val="00160167"/>
    <w:rsid w:val="0016030B"/>
    <w:rsid w:val="001605B2"/>
    <w:rsid w:val="001605E2"/>
    <w:rsid w:val="00160C8D"/>
    <w:rsid w:val="00160CFD"/>
    <w:rsid w:val="0016111F"/>
    <w:rsid w:val="00161144"/>
    <w:rsid w:val="00161434"/>
    <w:rsid w:val="001618AB"/>
    <w:rsid w:val="00161A1D"/>
    <w:rsid w:val="00161B26"/>
    <w:rsid w:val="00161C6E"/>
    <w:rsid w:val="00161C82"/>
    <w:rsid w:val="00161D11"/>
    <w:rsid w:val="00162C93"/>
    <w:rsid w:val="00162DFF"/>
    <w:rsid w:val="00162ED9"/>
    <w:rsid w:val="00162F05"/>
    <w:rsid w:val="00162FFD"/>
    <w:rsid w:val="00163189"/>
    <w:rsid w:val="001631D4"/>
    <w:rsid w:val="0016359F"/>
    <w:rsid w:val="00163671"/>
    <w:rsid w:val="00163685"/>
    <w:rsid w:val="0016373A"/>
    <w:rsid w:val="00163AE6"/>
    <w:rsid w:val="00163FEB"/>
    <w:rsid w:val="001640F8"/>
    <w:rsid w:val="0016419D"/>
    <w:rsid w:val="00164639"/>
    <w:rsid w:val="00164DCF"/>
    <w:rsid w:val="00164F42"/>
    <w:rsid w:val="001651CB"/>
    <w:rsid w:val="001656BB"/>
    <w:rsid w:val="00165A24"/>
    <w:rsid w:val="00165C83"/>
    <w:rsid w:val="0016601F"/>
    <w:rsid w:val="001660CA"/>
    <w:rsid w:val="00166541"/>
    <w:rsid w:val="00166A71"/>
    <w:rsid w:val="00167116"/>
    <w:rsid w:val="00167440"/>
    <w:rsid w:val="00167950"/>
    <w:rsid w:val="00167D2C"/>
    <w:rsid w:val="00167F71"/>
    <w:rsid w:val="00167FE1"/>
    <w:rsid w:val="001703CF"/>
    <w:rsid w:val="001703FB"/>
    <w:rsid w:val="00170918"/>
    <w:rsid w:val="00170BE6"/>
    <w:rsid w:val="001711C6"/>
    <w:rsid w:val="001716E4"/>
    <w:rsid w:val="0017187C"/>
    <w:rsid w:val="00171953"/>
    <w:rsid w:val="00171C54"/>
    <w:rsid w:val="00171CA9"/>
    <w:rsid w:val="00171E40"/>
    <w:rsid w:val="00172501"/>
    <w:rsid w:val="0017253B"/>
    <w:rsid w:val="00172834"/>
    <w:rsid w:val="00172995"/>
    <w:rsid w:val="00172F1D"/>
    <w:rsid w:val="00173164"/>
    <w:rsid w:val="00173D99"/>
    <w:rsid w:val="00173F84"/>
    <w:rsid w:val="001741B5"/>
    <w:rsid w:val="001742FC"/>
    <w:rsid w:val="0017430C"/>
    <w:rsid w:val="00174582"/>
    <w:rsid w:val="00174BED"/>
    <w:rsid w:val="00174D54"/>
    <w:rsid w:val="00174E0C"/>
    <w:rsid w:val="00174E30"/>
    <w:rsid w:val="001751D1"/>
    <w:rsid w:val="001753EA"/>
    <w:rsid w:val="001755B0"/>
    <w:rsid w:val="00175FC9"/>
    <w:rsid w:val="0017609B"/>
    <w:rsid w:val="0017651C"/>
    <w:rsid w:val="00176A85"/>
    <w:rsid w:val="00176AF5"/>
    <w:rsid w:val="00176C38"/>
    <w:rsid w:val="00176CA8"/>
    <w:rsid w:val="001770A0"/>
    <w:rsid w:val="0017740E"/>
    <w:rsid w:val="00177954"/>
    <w:rsid w:val="001779AF"/>
    <w:rsid w:val="00180197"/>
    <w:rsid w:val="00180A43"/>
    <w:rsid w:val="00180A7B"/>
    <w:rsid w:val="00180BCB"/>
    <w:rsid w:val="0018126A"/>
    <w:rsid w:val="00181655"/>
    <w:rsid w:val="00181AF3"/>
    <w:rsid w:val="00181CDC"/>
    <w:rsid w:val="00181F2E"/>
    <w:rsid w:val="00181FA5"/>
    <w:rsid w:val="001820C1"/>
    <w:rsid w:val="00182463"/>
    <w:rsid w:val="00182748"/>
    <w:rsid w:val="00182789"/>
    <w:rsid w:val="00182B25"/>
    <w:rsid w:val="00182C04"/>
    <w:rsid w:val="00182E23"/>
    <w:rsid w:val="00182F72"/>
    <w:rsid w:val="0018363D"/>
    <w:rsid w:val="0018390C"/>
    <w:rsid w:val="0018391B"/>
    <w:rsid w:val="0018393E"/>
    <w:rsid w:val="00183B92"/>
    <w:rsid w:val="00183C28"/>
    <w:rsid w:val="00183F48"/>
    <w:rsid w:val="001843E9"/>
    <w:rsid w:val="0018452E"/>
    <w:rsid w:val="001847C5"/>
    <w:rsid w:val="001848E9"/>
    <w:rsid w:val="00184F32"/>
    <w:rsid w:val="00184F8E"/>
    <w:rsid w:val="001857DD"/>
    <w:rsid w:val="00185881"/>
    <w:rsid w:val="0018593B"/>
    <w:rsid w:val="001859DB"/>
    <w:rsid w:val="00185C26"/>
    <w:rsid w:val="00185DAC"/>
    <w:rsid w:val="0018624C"/>
    <w:rsid w:val="0018639C"/>
    <w:rsid w:val="00186A1A"/>
    <w:rsid w:val="00186C2E"/>
    <w:rsid w:val="00186C38"/>
    <w:rsid w:val="00187111"/>
    <w:rsid w:val="00187548"/>
    <w:rsid w:val="00187A23"/>
    <w:rsid w:val="00187AD5"/>
    <w:rsid w:val="00187F8E"/>
    <w:rsid w:val="00190308"/>
    <w:rsid w:val="00190427"/>
    <w:rsid w:val="00190539"/>
    <w:rsid w:val="001907FF"/>
    <w:rsid w:val="0019082A"/>
    <w:rsid w:val="0019096C"/>
    <w:rsid w:val="001909AE"/>
    <w:rsid w:val="00190BEF"/>
    <w:rsid w:val="00190CE9"/>
    <w:rsid w:val="00190D63"/>
    <w:rsid w:val="00190E56"/>
    <w:rsid w:val="00190EF5"/>
    <w:rsid w:val="00190F8E"/>
    <w:rsid w:val="00191021"/>
    <w:rsid w:val="001911A3"/>
    <w:rsid w:val="00191CC4"/>
    <w:rsid w:val="00191E4C"/>
    <w:rsid w:val="00191F7F"/>
    <w:rsid w:val="0019202A"/>
    <w:rsid w:val="00192285"/>
    <w:rsid w:val="001928CF"/>
    <w:rsid w:val="00192A55"/>
    <w:rsid w:val="00192DEA"/>
    <w:rsid w:val="00192FA5"/>
    <w:rsid w:val="00193033"/>
    <w:rsid w:val="00193145"/>
    <w:rsid w:val="00193445"/>
    <w:rsid w:val="0019349A"/>
    <w:rsid w:val="00193880"/>
    <w:rsid w:val="00193BCF"/>
    <w:rsid w:val="00193D66"/>
    <w:rsid w:val="001945D8"/>
    <w:rsid w:val="00194751"/>
    <w:rsid w:val="00194A58"/>
    <w:rsid w:val="00195066"/>
    <w:rsid w:val="001950D4"/>
    <w:rsid w:val="00195235"/>
    <w:rsid w:val="0019540E"/>
    <w:rsid w:val="00195547"/>
    <w:rsid w:val="00195581"/>
    <w:rsid w:val="0019588D"/>
    <w:rsid w:val="0019595C"/>
    <w:rsid w:val="0019597F"/>
    <w:rsid w:val="00195C36"/>
    <w:rsid w:val="00195C53"/>
    <w:rsid w:val="00195CC7"/>
    <w:rsid w:val="00195D74"/>
    <w:rsid w:val="00195D84"/>
    <w:rsid w:val="00195E45"/>
    <w:rsid w:val="00196324"/>
    <w:rsid w:val="00196328"/>
    <w:rsid w:val="00196698"/>
    <w:rsid w:val="0019685A"/>
    <w:rsid w:val="0019688E"/>
    <w:rsid w:val="00197250"/>
    <w:rsid w:val="001975DE"/>
    <w:rsid w:val="00197A10"/>
    <w:rsid w:val="00197E07"/>
    <w:rsid w:val="001A00B0"/>
    <w:rsid w:val="001A036E"/>
    <w:rsid w:val="001A04CA"/>
    <w:rsid w:val="001A0B52"/>
    <w:rsid w:val="001A0BB8"/>
    <w:rsid w:val="001A0D12"/>
    <w:rsid w:val="001A0D9F"/>
    <w:rsid w:val="001A125F"/>
    <w:rsid w:val="001A144D"/>
    <w:rsid w:val="001A1594"/>
    <w:rsid w:val="001A1616"/>
    <w:rsid w:val="001A16BD"/>
    <w:rsid w:val="001A190F"/>
    <w:rsid w:val="001A1999"/>
    <w:rsid w:val="001A1BEA"/>
    <w:rsid w:val="001A1C46"/>
    <w:rsid w:val="001A1DBF"/>
    <w:rsid w:val="001A1E64"/>
    <w:rsid w:val="001A1FE9"/>
    <w:rsid w:val="001A2140"/>
    <w:rsid w:val="001A24FC"/>
    <w:rsid w:val="001A2619"/>
    <w:rsid w:val="001A26A9"/>
    <w:rsid w:val="001A26AA"/>
    <w:rsid w:val="001A28CB"/>
    <w:rsid w:val="001A2EEB"/>
    <w:rsid w:val="001A2F99"/>
    <w:rsid w:val="001A3461"/>
    <w:rsid w:val="001A3BC1"/>
    <w:rsid w:val="001A3BD3"/>
    <w:rsid w:val="001A3CA4"/>
    <w:rsid w:val="001A403A"/>
    <w:rsid w:val="001A416D"/>
    <w:rsid w:val="001A4801"/>
    <w:rsid w:val="001A4D39"/>
    <w:rsid w:val="001A4D53"/>
    <w:rsid w:val="001A5007"/>
    <w:rsid w:val="001A5176"/>
    <w:rsid w:val="001A5177"/>
    <w:rsid w:val="001A531C"/>
    <w:rsid w:val="001A5438"/>
    <w:rsid w:val="001A575A"/>
    <w:rsid w:val="001A5AAF"/>
    <w:rsid w:val="001A5EBE"/>
    <w:rsid w:val="001A5FF4"/>
    <w:rsid w:val="001A602E"/>
    <w:rsid w:val="001A60C5"/>
    <w:rsid w:val="001A6321"/>
    <w:rsid w:val="001A636D"/>
    <w:rsid w:val="001A663E"/>
    <w:rsid w:val="001A6B68"/>
    <w:rsid w:val="001A6D81"/>
    <w:rsid w:val="001A6F3A"/>
    <w:rsid w:val="001A75E6"/>
    <w:rsid w:val="001A7A88"/>
    <w:rsid w:val="001A7C2C"/>
    <w:rsid w:val="001A7C8A"/>
    <w:rsid w:val="001A7CA7"/>
    <w:rsid w:val="001A7E16"/>
    <w:rsid w:val="001A7E33"/>
    <w:rsid w:val="001A7E47"/>
    <w:rsid w:val="001B0ACB"/>
    <w:rsid w:val="001B0AFC"/>
    <w:rsid w:val="001B0C24"/>
    <w:rsid w:val="001B0C48"/>
    <w:rsid w:val="001B0C84"/>
    <w:rsid w:val="001B1066"/>
    <w:rsid w:val="001B10B9"/>
    <w:rsid w:val="001B11F6"/>
    <w:rsid w:val="001B121D"/>
    <w:rsid w:val="001B26B1"/>
    <w:rsid w:val="001B2815"/>
    <w:rsid w:val="001B2DC0"/>
    <w:rsid w:val="001B321B"/>
    <w:rsid w:val="001B34F5"/>
    <w:rsid w:val="001B3503"/>
    <w:rsid w:val="001B3B9B"/>
    <w:rsid w:val="001B3C96"/>
    <w:rsid w:val="001B43EF"/>
    <w:rsid w:val="001B48F7"/>
    <w:rsid w:val="001B4D60"/>
    <w:rsid w:val="001B4F7D"/>
    <w:rsid w:val="001B4FC5"/>
    <w:rsid w:val="001B527B"/>
    <w:rsid w:val="001B59AA"/>
    <w:rsid w:val="001B5B0D"/>
    <w:rsid w:val="001B5C7A"/>
    <w:rsid w:val="001B5CDE"/>
    <w:rsid w:val="001B5F61"/>
    <w:rsid w:val="001B6198"/>
    <w:rsid w:val="001B63A0"/>
    <w:rsid w:val="001B6AD2"/>
    <w:rsid w:val="001B6CCE"/>
    <w:rsid w:val="001B6EBD"/>
    <w:rsid w:val="001B736B"/>
    <w:rsid w:val="001B7405"/>
    <w:rsid w:val="001B77AE"/>
    <w:rsid w:val="001B7813"/>
    <w:rsid w:val="001B7828"/>
    <w:rsid w:val="001B7C28"/>
    <w:rsid w:val="001C0193"/>
    <w:rsid w:val="001C0227"/>
    <w:rsid w:val="001C056B"/>
    <w:rsid w:val="001C06D0"/>
    <w:rsid w:val="001C0E75"/>
    <w:rsid w:val="001C1136"/>
    <w:rsid w:val="001C1220"/>
    <w:rsid w:val="001C1341"/>
    <w:rsid w:val="001C158A"/>
    <w:rsid w:val="001C1727"/>
    <w:rsid w:val="001C1B31"/>
    <w:rsid w:val="001C1DF5"/>
    <w:rsid w:val="001C1E27"/>
    <w:rsid w:val="001C2100"/>
    <w:rsid w:val="001C2320"/>
    <w:rsid w:val="001C235E"/>
    <w:rsid w:val="001C278F"/>
    <w:rsid w:val="001C2A10"/>
    <w:rsid w:val="001C2EE1"/>
    <w:rsid w:val="001C391C"/>
    <w:rsid w:val="001C391E"/>
    <w:rsid w:val="001C3DBC"/>
    <w:rsid w:val="001C3F2D"/>
    <w:rsid w:val="001C4090"/>
    <w:rsid w:val="001C454B"/>
    <w:rsid w:val="001C4FE8"/>
    <w:rsid w:val="001C5322"/>
    <w:rsid w:val="001C5C0E"/>
    <w:rsid w:val="001C5C6A"/>
    <w:rsid w:val="001C5CBC"/>
    <w:rsid w:val="001C5E4A"/>
    <w:rsid w:val="001C5FD6"/>
    <w:rsid w:val="001C604D"/>
    <w:rsid w:val="001C6201"/>
    <w:rsid w:val="001C6261"/>
    <w:rsid w:val="001C6584"/>
    <w:rsid w:val="001C6672"/>
    <w:rsid w:val="001C6ACB"/>
    <w:rsid w:val="001C6AF5"/>
    <w:rsid w:val="001C6BE7"/>
    <w:rsid w:val="001C720C"/>
    <w:rsid w:val="001C7593"/>
    <w:rsid w:val="001C79D0"/>
    <w:rsid w:val="001C7DC6"/>
    <w:rsid w:val="001C7EF9"/>
    <w:rsid w:val="001D00E2"/>
    <w:rsid w:val="001D0139"/>
    <w:rsid w:val="001D028E"/>
    <w:rsid w:val="001D02C5"/>
    <w:rsid w:val="001D05B1"/>
    <w:rsid w:val="001D09F9"/>
    <w:rsid w:val="001D09FE"/>
    <w:rsid w:val="001D0D8E"/>
    <w:rsid w:val="001D0F9F"/>
    <w:rsid w:val="001D106C"/>
    <w:rsid w:val="001D1303"/>
    <w:rsid w:val="001D1340"/>
    <w:rsid w:val="001D1ABB"/>
    <w:rsid w:val="001D1E41"/>
    <w:rsid w:val="001D21B7"/>
    <w:rsid w:val="001D21F3"/>
    <w:rsid w:val="001D23D0"/>
    <w:rsid w:val="001D277B"/>
    <w:rsid w:val="001D2827"/>
    <w:rsid w:val="001D2988"/>
    <w:rsid w:val="001D2F15"/>
    <w:rsid w:val="001D330D"/>
    <w:rsid w:val="001D33E6"/>
    <w:rsid w:val="001D340F"/>
    <w:rsid w:val="001D34A6"/>
    <w:rsid w:val="001D399D"/>
    <w:rsid w:val="001D3AE1"/>
    <w:rsid w:val="001D3FAB"/>
    <w:rsid w:val="001D4171"/>
    <w:rsid w:val="001D45C6"/>
    <w:rsid w:val="001D4819"/>
    <w:rsid w:val="001D4AB8"/>
    <w:rsid w:val="001D4B19"/>
    <w:rsid w:val="001D4B4F"/>
    <w:rsid w:val="001D4CD6"/>
    <w:rsid w:val="001D4DAC"/>
    <w:rsid w:val="001D50EE"/>
    <w:rsid w:val="001D51BD"/>
    <w:rsid w:val="001D51C2"/>
    <w:rsid w:val="001D53F8"/>
    <w:rsid w:val="001D5433"/>
    <w:rsid w:val="001D56F7"/>
    <w:rsid w:val="001D5705"/>
    <w:rsid w:val="001D5818"/>
    <w:rsid w:val="001D5A7E"/>
    <w:rsid w:val="001D5E64"/>
    <w:rsid w:val="001D5E89"/>
    <w:rsid w:val="001D5F32"/>
    <w:rsid w:val="001D620A"/>
    <w:rsid w:val="001D6504"/>
    <w:rsid w:val="001D6722"/>
    <w:rsid w:val="001D6899"/>
    <w:rsid w:val="001D6925"/>
    <w:rsid w:val="001D6943"/>
    <w:rsid w:val="001D6A93"/>
    <w:rsid w:val="001D6A9A"/>
    <w:rsid w:val="001D6BEB"/>
    <w:rsid w:val="001D6E0F"/>
    <w:rsid w:val="001D6EB3"/>
    <w:rsid w:val="001D7063"/>
    <w:rsid w:val="001D70A6"/>
    <w:rsid w:val="001D7140"/>
    <w:rsid w:val="001D7433"/>
    <w:rsid w:val="001D7597"/>
    <w:rsid w:val="001D7721"/>
    <w:rsid w:val="001D7DB0"/>
    <w:rsid w:val="001E02F6"/>
    <w:rsid w:val="001E0320"/>
    <w:rsid w:val="001E0582"/>
    <w:rsid w:val="001E05B7"/>
    <w:rsid w:val="001E0A74"/>
    <w:rsid w:val="001E0C56"/>
    <w:rsid w:val="001E0EF8"/>
    <w:rsid w:val="001E143F"/>
    <w:rsid w:val="001E1BAB"/>
    <w:rsid w:val="001E227F"/>
    <w:rsid w:val="001E28CF"/>
    <w:rsid w:val="001E2943"/>
    <w:rsid w:val="001E2A8B"/>
    <w:rsid w:val="001E2CFC"/>
    <w:rsid w:val="001E3361"/>
    <w:rsid w:val="001E3362"/>
    <w:rsid w:val="001E3650"/>
    <w:rsid w:val="001E3FB9"/>
    <w:rsid w:val="001E4046"/>
    <w:rsid w:val="001E4111"/>
    <w:rsid w:val="001E4455"/>
    <w:rsid w:val="001E4478"/>
    <w:rsid w:val="001E4D29"/>
    <w:rsid w:val="001E505A"/>
    <w:rsid w:val="001E58DE"/>
    <w:rsid w:val="001E591C"/>
    <w:rsid w:val="001E5B66"/>
    <w:rsid w:val="001E5E0C"/>
    <w:rsid w:val="001E5FE1"/>
    <w:rsid w:val="001E6252"/>
    <w:rsid w:val="001E63CC"/>
    <w:rsid w:val="001E67D4"/>
    <w:rsid w:val="001E6B55"/>
    <w:rsid w:val="001E6BC4"/>
    <w:rsid w:val="001E6D31"/>
    <w:rsid w:val="001E6D8D"/>
    <w:rsid w:val="001E6E06"/>
    <w:rsid w:val="001E77BF"/>
    <w:rsid w:val="001E7A08"/>
    <w:rsid w:val="001E7AA7"/>
    <w:rsid w:val="001E7B7C"/>
    <w:rsid w:val="001E7BA5"/>
    <w:rsid w:val="001E7D8E"/>
    <w:rsid w:val="001F0112"/>
    <w:rsid w:val="001F0297"/>
    <w:rsid w:val="001F035A"/>
    <w:rsid w:val="001F079F"/>
    <w:rsid w:val="001F0989"/>
    <w:rsid w:val="001F0A85"/>
    <w:rsid w:val="001F0E64"/>
    <w:rsid w:val="001F1097"/>
    <w:rsid w:val="001F12BE"/>
    <w:rsid w:val="001F1684"/>
    <w:rsid w:val="001F16FB"/>
    <w:rsid w:val="001F1A5C"/>
    <w:rsid w:val="001F1BCE"/>
    <w:rsid w:val="001F1E27"/>
    <w:rsid w:val="001F1F59"/>
    <w:rsid w:val="001F1FFF"/>
    <w:rsid w:val="001F2160"/>
    <w:rsid w:val="001F2756"/>
    <w:rsid w:val="001F2870"/>
    <w:rsid w:val="001F2A9D"/>
    <w:rsid w:val="001F2CA4"/>
    <w:rsid w:val="001F30C2"/>
    <w:rsid w:val="001F32D9"/>
    <w:rsid w:val="001F347E"/>
    <w:rsid w:val="001F3696"/>
    <w:rsid w:val="001F39FC"/>
    <w:rsid w:val="001F3CD4"/>
    <w:rsid w:val="001F42AD"/>
    <w:rsid w:val="001F4342"/>
    <w:rsid w:val="001F4453"/>
    <w:rsid w:val="001F478B"/>
    <w:rsid w:val="001F498E"/>
    <w:rsid w:val="001F4B6A"/>
    <w:rsid w:val="001F4C75"/>
    <w:rsid w:val="001F4E8E"/>
    <w:rsid w:val="001F4F06"/>
    <w:rsid w:val="001F531C"/>
    <w:rsid w:val="001F537C"/>
    <w:rsid w:val="001F590B"/>
    <w:rsid w:val="001F59E0"/>
    <w:rsid w:val="001F5AEB"/>
    <w:rsid w:val="001F5B28"/>
    <w:rsid w:val="001F5D1C"/>
    <w:rsid w:val="001F5EF1"/>
    <w:rsid w:val="001F63E5"/>
    <w:rsid w:val="001F653F"/>
    <w:rsid w:val="001F696F"/>
    <w:rsid w:val="001F6A35"/>
    <w:rsid w:val="001F6AFF"/>
    <w:rsid w:val="001F6B7C"/>
    <w:rsid w:val="001F6C05"/>
    <w:rsid w:val="001F6C4B"/>
    <w:rsid w:val="001F6EF5"/>
    <w:rsid w:val="001F7186"/>
    <w:rsid w:val="001F78CD"/>
    <w:rsid w:val="001F79FD"/>
    <w:rsid w:val="001F7E08"/>
    <w:rsid w:val="0020002F"/>
    <w:rsid w:val="00200674"/>
    <w:rsid w:val="00200975"/>
    <w:rsid w:val="00200D2F"/>
    <w:rsid w:val="00200EA7"/>
    <w:rsid w:val="00200F25"/>
    <w:rsid w:val="00200F9B"/>
    <w:rsid w:val="002011A8"/>
    <w:rsid w:val="002013BF"/>
    <w:rsid w:val="0020150D"/>
    <w:rsid w:val="00201872"/>
    <w:rsid w:val="00201A71"/>
    <w:rsid w:val="00201E95"/>
    <w:rsid w:val="00202084"/>
    <w:rsid w:val="0020223A"/>
    <w:rsid w:val="00202706"/>
    <w:rsid w:val="002028C7"/>
    <w:rsid w:val="00202EC0"/>
    <w:rsid w:val="00203086"/>
    <w:rsid w:val="00203183"/>
    <w:rsid w:val="0020323A"/>
    <w:rsid w:val="00203304"/>
    <w:rsid w:val="002033CF"/>
    <w:rsid w:val="0020349F"/>
    <w:rsid w:val="00203797"/>
    <w:rsid w:val="002037E2"/>
    <w:rsid w:val="00203AB1"/>
    <w:rsid w:val="00203FA4"/>
    <w:rsid w:val="002042B0"/>
    <w:rsid w:val="002046CB"/>
    <w:rsid w:val="00204701"/>
    <w:rsid w:val="00204E1F"/>
    <w:rsid w:val="002054FC"/>
    <w:rsid w:val="00205752"/>
    <w:rsid w:val="00206546"/>
    <w:rsid w:val="00206E4F"/>
    <w:rsid w:val="00206EA9"/>
    <w:rsid w:val="00206F35"/>
    <w:rsid w:val="002071D6"/>
    <w:rsid w:val="0020736C"/>
    <w:rsid w:val="00207684"/>
    <w:rsid w:val="0021043D"/>
    <w:rsid w:val="0021068D"/>
    <w:rsid w:val="00210836"/>
    <w:rsid w:val="00210DD5"/>
    <w:rsid w:val="002117C4"/>
    <w:rsid w:val="00211961"/>
    <w:rsid w:val="00212369"/>
    <w:rsid w:val="002124CB"/>
    <w:rsid w:val="0021252E"/>
    <w:rsid w:val="002126BC"/>
    <w:rsid w:val="0021276B"/>
    <w:rsid w:val="00212789"/>
    <w:rsid w:val="00213169"/>
    <w:rsid w:val="00213216"/>
    <w:rsid w:val="0021337F"/>
    <w:rsid w:val="00213484"/>
    <w:rsid w:val="0021353B"/>
    <w:rsid w:val="00213677"/>
    <w:rsid w:val="0021375A"/>
    <w:rsid w:val="002137AF"/>
    <w:rsid w:val="00213872"/>
    <w:rsid w:val="00213A83"/>
    <w:rsid w:val="00213AB8"/>
    <w:rsid w:val="00213E23"/>
    <w:rsid w:val="00213E60"/>
    <w:rsid w:val="00213F94"/>
    <w:rsid w:val="0021425F"/>
    <w:rsid w:val="00214457"/>
    <w:rsid w:val="00214B04"/>
    <w:rsid w:val="00215007"/>
    <w:rsid w:val="002153B8"/>
    <w:rsid w:val="002154F3"/>
    <w:rsid w:val="00215648"/>
    <w:rsid w:val="00215853"/>
    <w:rsid w:val="00215C4F"/>
    <w:rsid w:val="00215EF1"/>
    <w:rsid w:val="0021647B"/>
    <w:rsid w:val="00216633"/>
    <w:rsid w:val="00216876"/>
    <w:rsid w:val="002169DE"/>
    <w:rsid w:val="0021706E"/>
    <w:rsid w:val="002171DA"/>
    <w:rsid w:val="002178CF"/>
    <w:rsid w:val="00217958"/>
    <w:rsid w:val="00217AF7"/>
    <w:rsid w:val="00217FD6"/>
    <w:rsid w:val="00220022"/>
    <w:rsid w:val="002200C2"/>
    <w:rsid w:val="0022032E"/>
    <w:rsid w:val="002204FC"/>
    <w:rsid w:val="00220548"/>
    <w:rsid w:val="002205C5"/>
    <w:rsid w:val="002205D8"/>
    <w:rsid w:val="00220714"/>
    <w:rsid w:val="002208FD"/>
    <w:rsid w:val="00220BFD"/>
    <w:rsid w:val="00220C90"/>
    <w:rsid w:val="00220CB8"/>
    <w:rsid w:val="00220D18"/>
    <w:rsid w:val="00220DC7"/>
    <w:rsid w:val="00220EE8"/>
    <w:rsid w:val="002210AB"/>
    <w:rsid w:val="002213D2"/>
    <w:rsid w:val="00221A67"/>
    <w:rsid w:val="00221F88"/>
    <w:rsid w:val="00221FE4"/>
    <w:rsid w:val="002222E8"/>
    <w:rsid w:val="002222FC"/>
    <w:rsid w:val="002223E3"/>
    <w:rsid w:val="00222646"/>
    <w:rsid w:val="00222ABE"/>
    <w:rsid w:val="00222BD8"/>
    <w:rsid w:val="00222DCB"/>
    <w:rsid w:val="00222E0D"/>
    <w:rsid w:val="00222FD8"/>
    <w:rsid w:val="00223701"/>
    <w:rsid w:val="0022378C"/>
    <w:rsid w:val="00223AF3"/>
    <w:rsid w:val="00223F89"/>
    <w:rsid w:val="002243F8"/>
    <w:rsid w:val="002244F1"/>
    <w:rsid w:val="00224BE1"/>
    <w:rsid w:val="00224DCA"/>
    <w:rsid w:val="00224ED4"/>
    <w:rsid w:val="00224EDD"/>
    <w:rsid w:val="002252C4"/>
    <w:rsid w:val="00225680"/>
    <w:rsid w:val="0022597C"/>
    <w:rsid w:val="00225AB4"/>
    <w:rsid w:val="00225AE5"/>
    <w:rsid w:val="00225B19"/>
    <w:rsid w:val="00225C42"/>
    <w:rsid w:val="00226438"/>
    <w:rsid w:val="002265BC"/>
    <w:rsid w:val="00226984"/>
    <w:rsid w:val="00226EBF"/>
    <w:rsid w:val="00226FBE"/>
    <w:rsid w:val="00226FEF"/>
    <w:rsid w:val="002271EF"/>
    <w:rsid w:val="0022729D"/>
    <w:rsid w:val="002273F1"/>
    <w:rsid w:val="002279E6"/>
    <w:rsid w:val="00227D98"/>
    <w:rsid w:val="002300D1"/>
    <w:rsid w:val="00230175"/>
    <w:rsid w:val="002309B6"/>
    <w:rsid w:val="00230C52"/>
    <w:rsid w:val="002310A6"/>
    <w:rsid w:val="0023184E"/>
    <w:rsid w:val="00231D21"/>
    <w:rsid w:val="00232458"/>
    <w:rsid w:val="002329E5"/>
    <w:rsid w:val="00232A1D"/>
    <w:rsid w:val="00232A5A"/>
    <w:rsid w:val="0023309A"/>
    <w:rsid w:val="002332FD"/>
    <w:rsid w:val="0023372A"/>
    <w:rsid w:val="00233833"/>
    <w:rsid w:val="0023394D"/>
    <w:rsid w:val="00233AC0"/>
    <w:rsid w:val="00233AD6"/>
    <w:rsid w:val="00233D93"/>
    <w:rsid w:val="00233E79"/>
    <w:rsid w:val="00233EF4"/>
    <w:rsid w:val="00233F47"/>
    <w:rsid w:val="00233F4D"/>
    <w:rsid w:val="002342CA"/>
    <w:rsid w:val="00234607"/>
    <w:rsid w:val="002347F4"/>
    <w:rsid w:val="002348DA"/>
    <w:rsid w:val="00234A3A"/>
    <w:rsid w:val="00234ABA"/>
    <w:rsid w:val="00234AF5"/>
    <w:rsid w:val="00234D47"/>
    <w:rsid w:val="00235161"/>
    <w:rsid w:val="0023598E"/>
    <w:rsid w:val="00235B03"/>
    <w:rsid w:val="00235C58"/>
    <w:rsid w:val="00235F2D"/>
    <w:rsid w:val="002361AB"/>
    <w:rsid w:val="002363BE"/>
    <w:rsid w:val="0023695D"/>
    <w:rsid w:val="0023722D"/>
    <w:rsid w:val="002373C9"/>
    <w:rsid w:val="00237646"/>
    <w:rsid w:val="002379C6"/>
    <w:rsid w:val="00237FF2"/>
    <w:rsid w:val="00240184"/>
    <w:rsid w:val="002401C5"/>
    <w:rsid w:val="00240361"/>
    <w:rsid w:val="00240658"/>
    <w:rsid w:val="0024089A"/>
    <w:rsid w:val="00240C02"/>
    <w:rsid w:val="00240D86"/>
    <w:rsid w:val="00240ED5"/>
    <w:rsid w:val="00240EF7"/>
    <w:rsid w:val="00241628"/>
    <w:rsid w:val="00241637"/>
    <w:rsid w:val="0024172E"/>
    <w:rsid w:val="00241A4C"/>
    <w:rsid w:val="00241E36"/>
    <w:rsid w:val="00242238"/>
    <w:rsid w:val="0024244E"/>
    <w:rsid w:val="002426D1"/>
    <w:rsid w:val="002427C0"/>
    <w:rsid w:val="00242AB5"/>
    <w:rsid w:val="00242AD9"/>
    <w:rsid w:val="00242F8C"/>
    <w:rsid w:val="0024310E"/>
    <w:rsid w:val="002432ED"/>
    <w:rsid w:val="00243734"/>
    <w:rsid w:val="00243819"/>
    <w:rsid w:val="00243967"/>
    <w:rsid w:val="00243E5E"/>
    <w:rsid w:val="00243F9B"/>
    <w:rsid w:val="00244158"/>
    <w:rsid w:val="00244A9C"/>
    <w:rsid w:val="00244AEB"/>
    <w:rsid w:val="00244FF5"/>
    <w:rsid w:val="0024544A"/>
    <w:rsid w:val="0024548F"/>
    <w:rsid w:val="00245497"/>
    <w:rsid w:val="002454E0"/>
    <w:rsid w:val="00245695"/>
    <w:rsid w:val="00245756"/>
    <w:rsid w:val="00245FA7"/>
    <w:rsid w:val="00246388"/>
    <w:rsid w:val="00246498"/>
    <w:rsid w:val="002466A9"/>
    <w:rsid w:val="0024679A"/>
    <w:rsid w:val="002467C0"/>
    <w:rsid w:val="002469B5"/>
    <w:rsid w:val="00246AF8"/>
    <w:rsid w:val="00246C5E"/>
    <w:rsid w:val="00246D7D"/>
    <w:rsid w:val="00247250"/>
    <w:rsid w:val="0024754E"/>
    <w:rsid w:val="00247573"/>
    <w:rsid w:val="00247685"/>
    <w:rsid w:val="002477F2"/>
    <w:rsid w:val="00247C57"/>
    <w:rsid w:val="00247DE7"/>
    <w:rsid w:val="00247DE9"/>
    <w:rsid w:val="00247EF4"/>
    <w:rsid w:val="0025046F"/>
    <w:rsid w:val="002505D5"/>
    <w:rsid w:val="00250863"/>
    <w:rsid w:val="00250ADA"/>
    <w:rsid w:val="00250F03"/>
    <w:rsid w:val="00250FC8"/>
    <w:rsid w:val="002516E1"/>
    <w:rsid w:val="002517A3"/>
    <w:rsid w:val="00251AFC"/>
    <w:rsid w:val="00251B37"/>
    <w:rsid w:val="00251C18"/>
    <w:rsid w:val="00251DC4"/>
    <w:rsid w:val="0025200E"/>
    <w:rsid w:val="002520BF"/>
    <w:rsid w:val="002520F1"/>
    <w:rsid w:val="002521D4"/>
    <w:rsid w:val="00252308"/>
    <w:rsid w:val="0025236A"/>
    <w:rsid w:val="002526E1"/>
    <w:rsid w:val="00252CF3"/>
    <w:rsid w:val="00252DE1"/>
    <w:rsid w:val="00253154"/>
    <w:rsid w:val="002532C5"/>
    <w:rsid w:val="002533A7"/>
    <w:rsid w:val="002533FE"/>
    <w:rsid w:val="00253485"/>
    <w:rsid w:val="00253525"/>
    <w:rsid w:val="002538C4"/>
    <w:rsid w:val="002541B6"/>
    <w:rsid w:val="002543FE"/>
    <w:rsid w:val="00254411"/>
    <w:rsid w:val="002544C4"/>
    <w:rsid w:val="002544FB"/>
    <w:rsid w:val="002545DB"/>
    <w:rsid w:val="002547AF"/>
    <w:rsid w:val="002548D4"/>
    <w:rsid w:val="00254A92"/>
    <w:rsid w:val="00254D28"/>
    <w:rsid w:val="00254DC6"/>
    <w:rsid w:val="00254EFE"/>
    <w:rsid w:val="00254F67"/>
    <w:rsid w:val="0025517F"/>
    <w:rsid w:val="0025564E"/>
    <w:rsid w:val="002558EF"/>
    <w:rsid w:val="00255978"/>
    <w:rsid w:val="002559A2"/>
    <w:rsid w:val="00255BD7"/>
    <w:rsid w:val="0025605C"/>
    <w:rsid w:val="002564F8"/>
    <w:rsid w:val="002568C3"/>
    <w:rsid w:val="002569A8"/>
    <w:rsid w:val="00256A3D"/>
    <w:rsid w:val="00256AD5"/>
    <w:rsid w:val="00256B66"/>
    <w:rsid w:val="00256B95"/>
    <w:rsid w:val="00256BC3"/>
    <w:rsid w:val="00256C4C"/>
    <w:rsid w:val="00256E2A"/>
    <w:rsid w:val="00257202"/>
    <w:rsid w:val="00257547"/>
    <w:rsid w:val="00257F82"/>
    <w:rsid w:val="002601B6"/>
    <w:rsid w:val="0026055D"/>
    <w:rsid w:val="002614B7"/>
    <w:rsid w:val="002617F4"/>
    <w:rsid w:val="00261A78"/>
    <w:rsid w:val="00261F52"/>
    <w:rsid w:val="00262144"/>
    <w:rsid w:val="002622B0"/>
    <w:rsid w:val="00262657"/>
    <w:rsid w:val="00262731"/>
    <w:rsid w:val="00262A13"/>
    <w:rsid w:val="00262A35"/>
    <w:rsid w:val="00262A62"/>
    <w:rsid w:val="0026375B"/>
    <w:rsid w:val="00263848"/>
    <w:rsid w:val="00263935"/>
    <w:rsid w:val="00263A99"/>
    <w:rsid w:val="00263BCD"/>
    <w:rsid w:val="00263D6A"/>
    <w:rsid w:val="0026436A"/>
    <w:rsid w:val="002649D9"/>
    <w:rsid w:val="00264BEF"/>
    <w:rsid w:val="00264DFD"/>
    <w:rsid w:val="00264E70"/>
    <w:rsid w:val="00264E97"/>
    <w:rsid w:val="002656F4"/>
    <w:rsid w:val="00265F26"/>
    <w:rsid w:val="0026635C"/>
    <w:rsid w:val="00266388"/>
    <w:rsid w:val="00266AB0"/>
    <w:rsid w:val="00266E7F"/>
    <w:rsid w:val="00267062"/>
    <w:rsid w:val="00267149"/>
    <w:rsid w:val="002676BB"/>
    <w:rsid w:val="00267E2C"/>
    <w:rsid w:val="00267FED"/>
    <w:rsid w:val="002700B9"/>
    <w:rsid w:val="0027022D"/>
    <w:rsid w:val="00270269"/>
    <w:rsid w:val="00270299"/>
    <w:rsid w:val="00270328"/>
    <w:rsid w:val="00270832"/>
    <w:rsid w:val="002708F4"/>
    <w:rsid w:val="00270C2D"/>
    <w:rsid w:val="00270D7F"/>
    <w:rsid w:val="00271049"/>
    <w:rsid w:val="00271622"/>
    <w:rsid w:val="002719FD"/>
    <w:rsid w:val="00271A7C"/>
    <w:rsid w:val="00271D30"/>
    <w:rsid w:val="0027216F"/>
    <w:rsid w:val="002722C2"/>
    <w:rsid w:val="00272345"/>
    <w:rsid w:val="0027276B"/>
    <w:rsid w:val="00272856"/>
    <w:rsid w:val="00272E09"/>
    <w:rsid w:val="002731A1"/>
    <w:rsid w:val="002731CD"/>
    <w:rsid w:val="00273248"/>
    <w:rsid w:val="002734C0"/>
    <w:rsid w:val="00273528"/>
    <w:rsid w:val="002736ED"/>
    <w:rsid w:val="0027392E"/>
    <w:rsid w:val="00274122"/>
    <w:rsid w:val="00274605"/>
    <w:rsid w:val="00274647"/>
    <w:rsid w:val="00274A02"/>
    <w:rsid w:val="00274C1B"/>
    <w:rsid w:val="00274F0A"/>
    <w:rsid w:val="00274F11"/>
    <w:rsid w:val="00274FB2"/>
    <w:rsid w:val="0027526D"/>
    <w:rsid w:val="002752AB"/>
    <w:rsid w:val="002752B6"/>
    <w:rsid w:val="002753FF"/>
    <w:rsid w:val="00275428"/>
    <w:rsid w:val="0027544E"/>
    <w:rsid w:val="0027584B"/>
    <w:rsid w:val="00275B76"/>
    <w:rsid w:val="0027629E"/>
    <w:rsid w:val="00276420"/>
    <w:rsid w:val="002766C1"/>
    <w:rsid w:val="00276880"/>
    <w:rsid w:val="00276CD5"/>
    <w:rsid w:val="00277028"/>
    <w:rsid w:val="00277094"/>
    <w:rsid w:val="002773E8"/>
    <w:rsid w:val="00277462"/>
    <w:rsid w:val="00277540"/>
    <w:rsid w:val="002776AD"/>
    <w:rsid w:val="002776F3"/>
    <w:rsid w:val="00277820"/>
    <w:rsid w:val="00277887"/>
    <w:rsid w:val="00277BED"/>
    <w:rsid w:val="00277E07"/>
    <w:rsid w:val="002805F6"/>
    <w:rsid w:val="00280B85"/>
    <w:rsid w:val="00280DBE"/>
    <w:rsid w:val="00280DCF"/>
    <w:rsid w:val="00280FAD"/>
    <w:rsid w:val="0028123A"/>
    <w:rsid w:val="002813FF"/>
    <w:rsid w:val="00281A30"/>
    <w:rsid w:val="00281C6D"/>
    <w:rsid w:val="00281F39"/>
    <w:rsid w:val="00281FDE"/>
    <w:rsid w:val="0028277A"/>
    <w:rsid w:val="0028281A"/>
    <w:rsid w:val="00283174"/>
    <w:rsid w:val="0028329E"/>
    <w:rsid w:val="0028355F"/>
    <w:rsid w:val="00283737"/>
    <w:rsid w:val="002837A4"/>
    <w:rsid w:val="0028381D"/>
    <w:rsid w:val="002838C1"/>
    <w:rsid w:val="00283B4F"/>
    <w:rsid w:val="00283C28"/>
    <w:rsid w:val="00283C4A"/>
    <w:rsid w:val="00283DD6"/>
    <w:rsid w:val="00283F24"/>
    <w:rsid w:val="0028421A"/>
    <w:rsid w:val="002842D7"/>
    <w:rsid w:val="0028431F"/>
    <w:rsid w:val="0028458B"/>
    <w:rsid w:val="002845D2"/>
    <w:rsid w:val="0028461B"/>
    <w:rsid w:val="00284712"/>
    <w:rsid w:val="002848A5"/>
    <w:rsid w:val="00284AE1"/>
    <w:rsid w:val="00285169"/>
    <w:rsid w:val="002855E9"/>
    <w:rsid w:val="0028580F"/>
    <w:rsid w:val="002859A5"/>
    <w:rsid w:val="00285B8C"/>
    <w:rsid w:val="00285C5B"/>
    <w:rsid w:val="00285D5C"/>
    <w:rsid w:val="00285F89"/>
    <w:rsid w:val="002865BF"/>
    <w:rsid w:val="002865ED"/>
    <w:rsid w:val="002868DE"/>
    <w:rsid w:val="00286BA3"/>
    <w:rsid w:val="00286E6A"/>
    <w:rsid w:val="0028701F"/>
    <w:rsid w:val="00287444"/>
    <w:rsid w:val="0028787E"/>
    <w:rsid w:val="0028789A"/>
    <w:rsid w:val="00287A06"/>
    <w:rsid w:val="00287B3C"/>
    <w:rsid w:val="00287C47"/>
    <w:rsid w:val="00287CA7"/>
    <w:rsid w:val="00287FA2"/>
    <w:rsid w:val="00290186"/>
    <w:rsid w:val="00290250"/>
    <w:rsid w:val="00290507"/>
    <w:rsid w:val="0029083B"/>
    <w:rsid w:val="00290F83"/>
    <w:rsid w:val="00290F9C"/>
    <w:rsid w:val="0029103B"/>
    <w:rsid w:val="00291077"/>
    <w:rsid w:val="00291093"/>
    <w:rsid w:val="00291305"/>
    <w:rsid w:val="0029131D"/>
    <w:rsid w:val="002914FD"/>
    <w:rsid w:val="002915BE"/>
    <w:rsid w:val="00291843"/>
    <w:rsid w:val="002918CE"/>
    <w:rsid w:val="00291A20"/>
    <w:rsid w:val="00291C49"/>
    <w:rsid w:val="00291E3E"/>
    <w:rsid w:val="002920D0"/>
    <w:rsid w:val="0029238C"/>
    <w:rsid w:val="00292735"/>
    <w:rsid w:val="00292B47"/>
    <w:rsid w:val="00292B7A"/>
    <w:rsid w:val="00292D28"/>
    <w:rsid w:val="00293325"/>
    <w:rsid w:val="002938F4"/>
    <w:rsid w:val="002939C6"/>
    <w:rsid w:val="00293BA0"/>
    <w:rsid w:val="00293D67"/>
    <w:rsid w:val="00293DD3"/>
    <w:rsid w:val="00294176"/>
    <w:rsid w:val="0029420D"/>
    <w:rsid w:val="002942D4"/>
    <w:rsid w:val="00294FE4"/>
    <w:rsid w:val="00295263"/>
    <w:rsid w:val="00295500"/>
    <w:rsid w:val="00295551"/>
    <w:rsid w:val="0029559B"/>
    <w:rsid w:val="002956BE"/>
    <w:rsid w:val="00295AB3"/>
    <w:rsid w:val="00295B33"/>
    <w:rsid w:val="00295E8E"/>
    <w:rsid w:val="00295F6C"/>
    <w:rsid w:val="00295F88"/>
    <w:rsid w:val="002962CF"/>
    <w:rsid w:val="00296422"/>
    <w:rsid w:val="00296429"/>
    <w:rsid w:val="00296567"/>
    <w:rsid w:val="0029669F"/>
    <w:rsid w:val="0029688D"/>
    <w:rsid w:val="0029691F"/>
    <w:rsid w:val="00296940"/>
    <w:rsid w:val="00296F7D"/>
    <w:rsid w:val="00296FB5"/>
    <w:rsid w:val="002976F4"/>
    <w:rsid w:val="00297908"/>
    <w:rsid w:val="002979C8"/>
    <w:rsid w:val="002979E2"/>
    <w:rsid w:val="00297B6E"/>
    <w:rsid w:val="00297C62"/>
    <w:rsid w:val="002A0067"/>
    <w:rsid w:val="002A02A1"/>
    <w:rsid w:val="002A0482"/>
    <w:rsid w:val="002A0770"/>
    <w:rsid w:val="002A0A3F"/>
    <w:rsid w:val="002A0B71"/>
    <w:rsid w:val="002A1212"/>
    <w:rsid w:val="002A12F6"/>
    <w:rsid w:val="002A1545"/>
    <w:rsid w:val="002A1614"/>
    <w:rsid w:val="002A1712"/>
    <w:rsid w:val="002A1C2F"/>
    <w:rsid w:val="002A1D26"/>
    <w:rsid w:val="002A1E18"/>
    <w:rsid w:val="002A1EDB"/>
    <w:rsid w:val="002A20BC"/>
    <w:rsid w:val="002A21B7"/>
    <w:rsid w:val="002A26DD"/>
    <w:rsid w:val="002A28BB"/>
    <w:rsid w:val="002A3261"/>
    <w:rsid w:val="002A3800"/>
    <w:rsid w:val="002A3CCC"/>
    <w:rsid w:val="002A408A"/>
    <w:rsid w:val="002A408C"/>
    <w:rsid w:val="002A414E"/>
    <w:rsid w:val="002A41C6"/>
    <w:rsid w:val="002A42D7"/>
    <w:rsid w:val="002A43D6"/>
    <w:rsid w:val="002A4400"/>
    <w:rsid w:val="002A467E"/>
    <w:rsid w:val="002A5123"/>
    <w:rsid w:val="002A52C7"/>
    <w:rsid w:val="002A52DB"/>
    <w:rsid w:val="002A533F"/>
    <w:rsid w:val="002A53C6"/>
    <w:rsid w:val="002A5719"/>
    <w:rsid w:val="002A5C54"/>
    <w:rsid w:val="002A5D5C"/>
    <w:rsid w:val="002A5D7B"/>
    <w:rsid w:val="002A631B"/>
    <w:rsid w:val="002A6567"/>
    <w:rsid w:val="002A6636"/>
    <w:rsid w:val="002A6B36"/>
    <w:rsid w:val="002A6C10"/>
    <w:rsid w:val="002A6FBF"/>
    <w:rsid w:val="002A70A5"/>
    <w:rsid w:val="002A71A7"/>
    <w:rsid w:val="002A71AD"/>
    <w:rsid w:val="002A7419"/>
    <w:rsid w:val="002A7680"/>
    <w:rsid w:val="002A7D65"/>
    <w:rsid w:val="002A7F8D"/>
    <w:rsid w:val="002B015A"/>
    <w:rsid w:val="002B0233"/>
    <w:rsid w:val="002B060E"/>
    <w:rsid w:val="002B07B5"/>
    <w:rsid w:val="002B0942"/>
    <w:rsid w:val="002B1AAA"/>
    <w:rsid w:val="002B1CA0"/>
    <w:rsid w:val="002B2137"/>
    <w:rsid w:val="002B2CDF"/>
    <w:rsid w:val="002B2DFA"/>
    <w:rsid w:val="002B34EC"/>
    <w:rsid w:val="002B3656"/>
    <w:rsid w:val="002B3863"/>
    <w:rsid w:val="002B3C19"/>
    <w:rsid w:val="002B3C45"/>
    <w:rsid w:val="002B4088"/>
    <w:rsid w:val="002B4136"/>
    <w:rsid w:val="002B41C3"/>
    <w:rsid w:val="002B4246"/>
    <w:rsid w:val="002B4264"/>
    <w:rsid w:val="002B44D4"/>
    <w:rsid w:val="002B4E72"/>
    <w:rsid w:val="002B4EA2"/>
    <w:rsid w:val="002B507E"/>
    <w:rsid w:val="002B5258"/>
    <w:rsid w:val="002B536B"/>
    <w:rsid w:val="002B5638"/>
    <w:rsid w:val="002B5675"/>
    <w:rsid w:val="002B590B"/>
    <w:rsid w:val="002B6404"/>
    <w:rsid w:val="002B6429"/>
    <w:rsid w:val="002B6803"/>
    <w:rsid w:val="002B6815"/>
    <w:rsid w:val="002B686E"/>
    <w:rsid w:val="002B68AE"/>
    <w:rsid w:val="002B68BB"/>
    <w:rsid w:val="002B733E"/>
    <w:rsid w:val="002B73BE"/>
    <w:rsid w:val="002B75BC"/>
    <w:rsid w:val="002B76B4"/>
    <w:rsid w:val="002B7817"/>
    <w:rsid w:val="002B7854"/>
    <w:rsid w:val="002B7AE8"/>
    <w:rsid w:val="002C0914"/>
    <w:rsid w:val="002C0B56"/>
    <w:rsid w:val="002C0B91"/>
    <w:rsid w:val="002C1358"/>
    <w:rsid w:val="002C1547"/>
    <w:rsid w:val="002C19A2"/>
    <w:rsid w:val="002C1A29"/>
    <w:rsid w:val="002C1D59"/>
    <w:rsid w:val="002C1DF4"/>
    <w:rsid w:val="002C1E8F"/>
    <w:rsid w:val="002C1EFB"/>
    <w:rsid w:val="002C2259"/>
    <w:rsid w:val="002C25AA"/>
    <w:rsid w:val="002C2DCC"/>
    <w:rsid w:val="002C3769"/>
    <w:rsid w:val="002C3CD4"/>
    <w:rsid w:val="002C3E38"/>
    <w:rsid w:val="002C3F98"/>
    <w:rsid w:val="002C40AA"/>
    <w:rsid w:val="002C427A"/>
    <w:rsid w:val="002C4465"/>
    <w:rsid w:val="002C45E0"/>
    <w:rsid w:val="002C477E"/>
    <w:rsid w:val="002C4D27"/>
    <w:rsid w:val="002C4E04"/>
    <w:rsid w:val="002C530E"/>
    <w:rsid w:val="002C5373"/>
    <w:rsid w:val="002C56B8"/>
    <w:rsid w:val="002C5AB7"/>
    <w:rsid w:val="002C5BAD"/>
    <w:rsid w:val="002C5DEF"/>
    <w:rsid w:val="002C64EB"/>
    <w:rsid w:val="002C65FB"/>
    <w:rsid w:val="002C68D9"/>
    <w:rsid w:val="002C6911"/>
    <w:rsid w:val="002C6DCA"/>
    <w:rsid w:val="002C763A"/>
    <w:rsid w:val="002C778F"/>
    <w:rsid w:val="002C7B0E"/>
    <w:rsid w:val="002C7C2C"/>
    <w:rsid w:val="002C7F44"/>
    <w:rsid w:val="002D00E1"/>
    <w:rsid w:val="002D0110"/>
    <w:rsid w:val="002D049E"/>
    <w:rsid w:val="002D0697"/>
    <w:rsid w:val="002D074E"/>
    <w:rsid w:val="002D0844"/>
    <w:rsid w:val="002D08B5"/>
    <w:rsid w:val="002D09F9"/>
    <w:rsid w:val="002D0F7D"/>
    <w:rsid w:val="002D10CD"/>
    <w:rsid w:val="002D1197"/>
    <w:rsid w:val="002D11B2"/>
    <w:rsid w:val="002D1A16"/>
    <w:rsid w:val="002D1A1B"/>
    <w:rsid w:val="002D1A2C"/>
    <w:rsid w:val="002D1CA2"/>
    <w:rsid w:val="002D1EF1"/>
    <w:rsid w:val="002D22CA"/>
    <w:rsid w:val="002D24AA"/>
    <w:rsid w:val="002D2979"/>
    <w:rsid w:val="002D2A33"/>
    <w:rsid w:val="002D2D27"/>
    <w:rsid w:val="002D2DCD"/>
    <w:rsid w:val="002D30F0"/>
    <w:rsid w:val="002D3136"/>
    <w:rsid w:val="002D3673"/>
    <w:rsid w:val="002D371E"/>
    <w:rsid w:val="002D37FE"/>
    <w:rsid w:val="002D3883"/>
    <w:rsid w:val="002D3FBC"/>
    <w:rsid w:val="002D417B"/>
    <w:rsid w:val="002D453F"/>
    <w:rsid w:val="002D46C5"/>
    <w:rsid w:val="002D4867"/>
    <w:rsid w:val="002D4B59"/>
    <w:rsid w:val="002D5067"/>
    <w:rsid w:val="002D531B"/>
    <w:rsid w:val="002D5434"/>
    <w:rsid w:val="002D545B"/>
    <w:rsid w:val="002D54D0"/>
    <w:rsid w:val="002D5925"/>
    <w:rsid w:val="002D5A3B"/>
    <w:rsid w:val="002D6745"/>
    <w:rsid w:val="002D6822"/>
    <w:rsid w:val="002D6A0B"/>
    <w:rsid w:val="002D6BB6"/>
    <w:rsid w:val="002D700C"/>
    <w:rsid w:val="002D705D"/>
    <w:rsid w:val="002D7313"/>
    <w:rsid w:val="002D7534"/>
    <w:rsid w:val="002D7A32"/>
    <w:rsid w:val="002D7A5C"/>
    <w:rsid w:val="002D7AF4"/>
    <w:rsid w:val="002E04F6"/>
    <w:rsid w:val="002E0722"/>
    <w:rsid w:val="002E0749"/>
    <w:rsid w:val="002E0AFE"/>
    <w:rsid w:val="002E0FB3"/>
    <w:rsid w:val="002E11CC"/>
    <w:rsid w:val="002E1403"/>
    <w:rsid w:val="002E1604"/>
    <w:rsid w:val="002E16EB"/>
    <w:rsid w:val="002E19DF"/>
    <w:rsid w:val="002E1B26"/>
    <w:rsid w:val="002E1B4D"/>
    <w:rsid w:val="002E1BB8"/>
    <w:rsid w:val="002E1BE8"/>
    <w:rsid w:val="002E1DC7"/>
    <w:rsid w:val="002E224E"/>
    <w:rsid w:val="002E25D3"/>
    <w:rsid w:val="002E25E1"/>
    <w:rsid w:val="002E2AA8"/>
    <w:rsid w:val="002E2DE5"/>
    <w:rsid w:val="002E3566"/>
    <w:rsid w:val="002E37C9"/>
    <w:rsid w:val="002E380E"/>
    <w:rsid w:val="002E39C9"/>
    <w:rsid w:val="002E3A5E"/>
    <w:rsid w:val="002E3B69"/>
    <w:rsid w:val="002E3C84"/>
    <w:rsid w:val="002E41E4"/>
    <w:rsid w:val="002E41E5"/>
    <w:rsid w:val="002E4291"/>
    <w:rsid w:val="002E429F"/>
    <w:rsid w:val="002E4810"/>
    <w:rsid w:val="002E4824"/>
    <w:rsid w:val="002E48F2"/>
    <w:rsid w:val="002E4CF7"/>
    <w:rsid w:val="002E4E37"/>
    <w:rsid w:val="002E4EFD"/>
    <w:rsid w:val="002E52B8"/>
    <w:rsid w:val="002E5442"/>
    <w:rsid w:val="002E5627"/>
    <w:rsid w:val="002E586E"/>
    <w:rsid w:val="002E5B39"/>
    <w:rsid w:val="002E5C26"/>
    <w:rsid w:val="002E5C9E"/>
    <w:rsid w:val="002E5E16"/>
    <w:rsid w:val="002E5ED0"/>
    <w:rsid w:val="002E6060"/>
    <w:rsid w:val="002E6560"/>
    <w:rsid w:val="002E66F3"/>
    <w:rsid w:val="002E6C64"/>
    <w:rsid w:val="002E6C6B"/>
    <w:rsid w:val="002E6CEA"/>
    <w:rsid w:val="002E6DE1"/>
    <w:rsid w:val="002E6EA6"/>
    <w:rsid w:val="002E6F9F"/>
    <w:rsid w:val="002E70A9"/>
    <w:rsid w:val="002E71B4"/>
    <w:rsid w:val="002E7C2F"/>
    <w:rsid w:val="002E7CAB"/>
    <w:rsid w:val="002E7E07"/>
    <w:rsid w:val="002E7F19"/>
    <w:rsid w:val="002F00F1"/>
    <w:rsid w:val="002F0584"/>
    <w:rsid w:val="002F070A"/>
    <w:rsid w:val="002F09FA"/>
    <w:rsid w:val="002F0B10"/>
    <w:rsid w:val="002F0D20"/>
    <w:rsid w:val="002F0D40"/>
    <w:rsid w:val="002F0D66"/>
    <w:rsid w:val="002F10D7"/>
    <w:rsid w:val="002F17F7"/>
    <w:rsid w:val="002F1AE3"/>
    <w:rsid w:val="002F1BD6"/>
    <w:rsid w:val="002F1DBA"/>
    <w:rsid w:val="002F1EC3"/>
    <w:rsid w:val="002F205E"/>
    <w:rsid w:val="002F2194"/>
    <w:rsid w:val="002F29CA"/>
    <w:rsid w:val="002F2A20"/>
    <w:rsid w:val="002F2CA7"/>
    <w:rsid w:val="002F2D3D"/>
    <w:rsid w:val="002F3493"/>
    <w:rsid w:val="002F3790"/>
    <w:rsid w:val="002F3793"/>
    <w:rsid w:val="002F37B8"/>
    <w:rsid w:val="002F3A20"/>
    <w:rsid w:val="002F3E8F"/>
    <w:rsid w:val="002F40C7"/>
    <w:rsid w:val="002F4227"/>
    <w:rsid w:val="002F448F"/>
    <w:rsid w:val="002F4509"/>
    <w:rsid w:val="002F4616"/>
    <w:rsid w:val="002F462B"/>
    <w:rsid w:val="002F4813"/>
    <w:rsid w:val="002F4957"/>
    <w:rsid w:val="002F4C72"/>
    <w:rsid w:val="002F5308"/>
    <w:rsid w:val="002F5667"/>
    <w:rsid w:val="002F581D"/>
    <w:rsid w:val="002F5D22"/>
    <w:rsid w:val="002F5DE2"/>
    <w:rsid w:val="002F60A3"/>
    <w:rsid w:val="002F68C3"/>
    <w:rsid w:val="002F6913"/>
    <w:rsid w:val="002F6A25"/>
    <w:rsid w:val="002F6D23"/>
    <w:rsid w:val="002F7180"/>
    <w:rsid w:val="002F71E0"/>
    <w:rsid w:val="002F7342"/>
    <w:rsid w:val="002F7597"/>
    <w:rsid w:val="002F7B51"/>
    <w:rsid w:val="002F7CB6"/>
    <w:rsid w:val="003001A1"/>
    <w:rsid w:val="003004D9"/>
    <w:rsid w:val="00300833"/>
    <w:rsid w:val="0030098A"/>
    <w:rsid w:val="00300C83"/>
    <w:rsid w:val="00300CD9"/>
    <w:rsid w:val="0030150A"/>
    <w:rsid w:val="00301583"/>
    <w:rsid w:val="003015B0"/>
    <w:rsid w:val="00301ADD"/>
    <w:rsid w:val="00301C9D"/>
    <w:rsid w:val="00302214"/>
    <w:rsid w:val="0030244D"/>
    <w:rsid w:val="003029ED"/>
    <w:rsid w:val="00302ABF"/>
    <w:rsid w:val="00302E74"/>
    <w:rsid w:val="00303BD6"/>
    <w:rsid w:val="0030420E"/>
    <w:rsid w:val="00304443"/>
    <w:rsid w:val="0030455E"/>
    <w:rsid w:val="00304707"/>
    <w:rsid w:val="0030475F"/>
    <w:rsid w:val="0030481C"/>
    <w:rsid w:val="0030485F"/>
    <w:rsid w:val="00304B99"/>
    <w:rsid w:val="00304EA6"/>
    <w:rsid w:val="003051E1"/>
    <w:rsid w:val="003052D8"/>
    <w:rsid w:val="0030535B"/>
    <w:rsid w:val="003054DA"/>
    <w:rsid w:val="00305BF9"/>
    <w:rsid w:val="00306107"/>
    <w:rsid w:val="0030654F"/>
    <w:rsid w:val="00306AFE"/>
    <w:rsid w:val="00306DF5"/>
    <w:rsid w:val="00306E17"/>
    <w:rsid w:val="003070BB"/>
    <w:rsid w:val="003072FC"/>
    <w:rsid w:val="00307356"/>
    <w:rsid w:val="00307628"/>
    <w:rsid w:val="00307663"/>
    <w:rsid w:val="003076FA"/>
    <w:rsid w:val="0030774B"/>
    <w:rsid w:val="00307984"/>
    <w:rsid w:val="00307FC1"/>
    <w:rsid w:val="003101C5"/>
    <w:rsid w:val="00310650"/>
    <w:rsid w:val="00310668"/>
    <w:rsid w:val="003106E5"/>
    <w:rsid w:val="0031079D"/>
    <w:rsid w:val="00310C8F"/>
    <w:rsid w:val="00310CB8"/>
    <w:rsid w:val="00310D6A"/>
    <w:rsid w:val="00310E4E"/>
    <w:rsid w:val="00310F4B"/>
    <w:rsid w:val="00311239"/>
    <w:rsid w:val="0031148F"/>
    <w:rsid w:val="003117EF"/>
    <w:rsid w:val="00311860"/>
    <w:rsid w:val="003118A4"/>
    <w:rsid w:val="00311CE6"/>
    <w:rsid w:val="00311E99"/>
    <w:rsid w:val="00312CF3"/>
    <w:rsid w:val="00313348"/>
    <w:rsid w:val="003133BB"/>
    <w:rsid w:val="0031359B"/>
    <w:rsid w:val="00313746"/>
    <w:rsid w:val="00313C51"/>
    <w:rsid w:val="00313F52"/>
    <w:rsid w:val="00313FB8"/>
    <w:rsid w:val="003141F7"/>
    <w:rsid w:val="00314493"/>
    <w:rsid w:val="00314857"/>
    <w:rsid w:val="00314B98"/>
    <w:rsid w:val="0031544A"/>
    <w:rsid w:val="00315458"/>
    <w:rsid w:val="0031550C"/>
    <w:rsid w:val="00315530"/>
    <w:rsid w:val="00315564"/>
    <w:rsid w:val="00315A9C"/>
    <w:rsid w:val="00315B63"/>
    <w:rsid w:val="00315B9F"/>
    <w:rsid w:val="00315C28"/>
    <w:rsid w:val="00316066"/>
    <w:rsid w:val="003166B5"/>
    <w:rsid w:val="00316834"/>
    <w:rsid w:val="0031693D"/>
    <w:rsid w:val="00316C67"/>
    <w:rsid w:val="00316CD1"/>
    <w:rsid w:val="0031704D"/>
    <w:rsid w:val="00317206"/>
    <w:rsid w:val="0031760A"/>
    <w:rsid w:val="00317DDC"/>
    <w:rsid w:val="00317E3A"/>
    <w:rsid w:val="00317F44"/>
    <w:rsid w:val="00320027"/>
    <w:rsid w:val="003200EF"/>
    <w:rsid w:val="003203B3"/>
    <w:rsid w:val="00320489"/>
    <w:rsid w:val="00320A13"/>
    <w:rsid w:val="00320A67"/>
    <w:rsid w:val="00320C97"/>
    <w:rsid w:val="00321205"/>
    <w:rsid w:val="00321365"/>
    <w:rsid w:val="00321685"/>
    <w:rsid w:val="00321711"/>
    <w:rsid w:val="0032173B"/>
    <w:rsid w:val="00321789"/>
    <w:rsid w:val="003219C4"/>
    <w:rsid w:val="00321ACA"/>
    <w:rsid w:val="00321B45"/>
    <w:rsid w:val="00321C03"/>
    <w:rsid w:val="00321C61"/>
    <w:rsid w:val="00321D1B"/>
    <w:rsid w:val="00322719"/>
    <w:rsid w:val="00322A75"/>
    <w:rsid w:val="00322BB5"/>
    <w:rsid w:val="0032328C"/>
    <w:rsid w:val="003232C4"/>
    <w:rsid w:val="003232E4"/>
    <w:rsid w:val="00323AD2"/>
    <w:rsid w:val="00323CAD"/>
    <w:rsid w:val="00323CBB"/>
    <w:rsid w:val="00323F2E"/>
    <w:rsid w:val="00323F8F"/>
    <w:rsid w:val="0032439B"/>
    <w:rsid w:val="003245B1"/>
    <w:rsid w:val="00324704"/>
    <w:rsid w:val="00324705"/>
    <w:rsid w:val="0032483A"/>
    <w:rsid w:val="003248F4"/>
    <w:rsid w:val="00324B94"/>
    <w:rsid w:val="00324BB4"/>
    <w:rsid w:val="00324C1F"/>
    <w:rsid w:val="00324E8C"/>
    <w:rsid w:val="0032535B"/>
    <w:rsid w:val="0032544D"/>
    <w:rsid w:val="0032548D"/>
    <w:rsid w:val="00325557"/>
    <w:rsid w:val="00325B0C"/>
    <w:rsid w:val="00325C8D"/>
    <w:rsid w:val="00326292"/>
    <w:rsid w:val="00326315"/>
    <w:rsid w:val="003263B3"/>
    <w:rsid w:val="00326673"/>
    <w:rsid w:val="003267DE"/>
    <w:rsid w:val="00326865"/>
    <w:rsid w:val="00326904"/>
    <w:rsid w:val="0032691B"/>
    <w:rsid w:val="00326FA7"/>
    <w:rsid w:val="003277AA"/>
    <w:rsid w:val="00327ACF"/>
    <w:rsid w:val="00327B74"/>
    <w:rsid w:val="00327FB8"/>
    <w:rsid w:val="003300CF"/>
    <w:rsid w:val="003300DD"/>
    <w:rsid w:val="0033056A"/>
    <w:rsid w:val="003308B5"/>
    <w:rsid w:val="00330B72"/>
    <w:rsid w:val="00330F77"/>
    <w:rsid w:val="0033100B"/>
    <w:rsid w:val="00331157"/>
    <w:rsid w:val="00331207"/>
    <w:rsid w:val="00331347"/>
    <w:rsid w:val="003317E7"/>
    <w:rsid w:val="003318E1"/>
    <w:rsid w:val="0033190B"/>
    <w:rsid w:val="00331AA0"/>
    <w:rsid w:val="00331E4C"/>
    <w:rsid w:val="00331F1D"/>
    <w:rsid w:val="003321A4"/>
    <w:rsid w:val="003321B5"/>
    <w:rsid w:val="0033245E"/>
    <w:rsid w:val="00332487"/>
    <w:rsid w:val="003324D8"/>
    <w:rsid w:val="003326D5"/>
    <w:rsid w:val="0033298F"/>
    <w:rsid w:val="003329B5"/>
    <w:rsid w:val="00332EAD"/>
    <w:rsid w:val="00334074"/>
    <w:rsid w:val="00334158"/>
    <w:rsid w:val="003342E8"/>
    <w:rsid w:val="003345A0"/>
    <w:rsid w:val="0033466C"/>
    <w:rsid w:val="003347D7"/>
    <w:rsid w:val="00334AF9"/>
    <w:rsid w:val="00334FA0"/>
    <w:rsid w:val="00334FBB"/>
    <w:rsid w:val="0033558B"/>
    <w:rsid w:val="0033569C"/>
    <w:rsid w:val="003358AE"/>
    <w:rsid w:val="00335B9B"/>
    <w:rsid w:val="00335F08"/>
    <w:rsid w:val="00336115"/>
    <w:rsid w:val="00336412"/>
    <w:rsid w:val="00336480"/>
    <w:rsid w:val="00336515"/>
    <w:rsid w:val="0033687B"/>
    <w:rsid w:val="003368E4"/>
    <w:rsid w:val="00336A4C"/>
    <w:rsid w:val="00336D41"/>
    <w:rsid w:val="00336E8B"/>
    <w:rsid w:val="0033704E"/>
    <w:rsid w:val="00337202"/>
    <w:rsid w:val="0033746D"/>
    <w:rsid w:val="003374A3"/>
    <w:rsid w:val="003375EB"/>
    <w:rsid w:val="00337647"/>
    <w:rsid w:val="00337B6F"/>
    <w:rsid w:val="00337E13"/>
    <w:rsid w:val="00340073"/>
    <w:rsid w:val="00340149"/>
    <w:rsid w:val="00340815"/>
    <w:rsid w:val="00340B7D"/>
    <w:rsid w:val="003413D5"/>
    <w:rsid w:val="003413F2"/>
    <w:rsid w:val="0034178B"/>
    <w:rsid w:val="003417CD"/>
    <w:rsid w:val="003417FC"/>
    <w:rsid w:val="00341A46"/>
    <w:rsid w:val="00341A72"/>
    <w:rsid w:val="00341EEF"/>
    <w:rsid w:val="00342115"/>
    <w:rsid w:val="003428C4"/>
    <w:rsid w:val="0034295F"/>
    <w:rsid w:val="00342A80"/>
    <w:rsid w:val="00342B7D"/>
    <w:rsid w:val="00342E35"/>
    <w:rsid w:val="00343119"/>
    <w:rsid w:val="003431AC"/>
    <w:rsid w:val="00343479"/>
    <w:rsid w:val="003435B2"/>
    <w:rsid w:val="00343613"/>
    <w:rsid w:val="003438F5"/>
    <w:rsid w:val="0034398D"/>
    <w:rsid w:val="00343AF7"/>
    <w:rsid w:val="0034476D"/>
    <w:rsid w:val="0034495F"/>
    <w:rsid w:val="00344C05"/>
    <w:rsid w:val="00344D36"/>
    <w:rsid w:val="003451A4"/>
    <w:rsid w:val="00345483"/>
    <w:rsid w:val="00345CF7"/>
    <w:rsid w:val="00345F28"/>
    <w:rsid w:val="00345FC5"/>
    <w:rsid w:val="0034608F"/>
    <w:rsid w:val="003461AA"/>
    <w:rsid w:val="00346428"/>
    <w:rsid w:val="00346B60"/>
    <w:rsid w:val="00346D5C"/>
    <w:rsid w:val="00346E1B"/>
    <w:rsid w:val="003470B8"/>
    <w:rsid w:val="003475D3"/>
    <w:rsid w:val="003475D7"/>
    <w:rsid w:val="00347A2C"/>
    <w:rsid w:val="00347C18"/>
    <w:rsid w:val="00347F30"/>
    <w:rsid w:val="00350023"/>
    <w:rsid w:val="003502E8"/>
    <w:rsid w:val="00350410"/>
    <w:rsid w:val="00350EB2"/>
    <w:rsid w:val="00351C08"/>
    <w:rsid w:val="00351D09"/>
    <w:rsid w:val="00352345"/>
    <w:rsid w:val="003524D6"/>
    <w:rsid w:val="00352680"/>
    <w:rsid w:val="0035268F"/>
    <w:rsid w:val="003528BF"/>
    <w:rsid w:val="00352A58"/>
    <w:rsid w:val="00352C6C"/>
    <w:rsid w:val="00352DD0"/>
    <w:rsid w:val="0035319F"/>
    <w:rsid w:val="003532BD"/>
    <w:rsid w:val="003533A6"/>
    <w:rsid w:val="00353821"/>
    <w:rsid w:val="00353B8C"/>
    <w:rsid w:val="00353DB5"/>
    <w:rsid w:val="00353EAE"/>
    <w:rsid w:val="00354253"/>
    <w:rsid w:val="003544F3"/>
    <w:rsid w:val="00354816"/>
    <w:rsid w:val="00354A0A"/>
    <w:rsid w:val="00354A3A"/>
    <w:rsid w:val="00354C5E"/>
    <w:rsid w:val="0035528C"/>
    <w:rsid w:val="00355574"/>
    <w:rsid w:val="00355652"/>
    <w:rsid w:val="003559E5"/>
    <w:rsid w:val="0035603A"/>
    <w:rsid w:val="00356098"/>
    <w:rsid w:val="003562D5"/>
    <w:rsid w:val="00356386"/>
    <w:rsid w:val="0035654F"/>
    <w:rsid w:val="00356AC8"/>
    <w:rsid w:val="00356B76"/>
    <w:rsid w:val="00356F06"/>
    <w:rsid w:val="00356F67"/>
    <w:rsid w:val="00356F78"/>
    <w:rsid w:val="00356FBF"/>
    <w:rsid w:val="00356FF2"/>
    <w:rsid w:val="00357051"/>
    <w:rsid w:val="00357098"/>
    <w:rsid w:val="0035721D"/>
    <w:rsid w:val="00357592"/>
    <w:rsid w:val="0035762C"/>
    <w:rsid w:val="00357AF0"/>
    <w:rsid w:val="00357E61"/>
    <w:rsid w:val="00360042"/>
    <w:rsid w:val="003603B7"/>
    <w:rsid w:val="003604AF"/>
    <w:rsid w:val="003607FA"/>
    <w:rsid w:val="003608A7"/>
    <w:rsid w:val="00360CAD"/>
    <w:rsid w:val="00360D21"/>
    <w:rsid w:val="0036110A"/>
    <w:rsid w:val="0036115F"/>
    <w:rsid w:val="00361328"/>
    <w:rsid w:val="003613A2"/>
    <w:rsid w:val="003613BC"/>
    <w:rsid w:val="00361551"/>
    <w:rsid w:val="003616D9"/>
    <w:rsid w:val="00361A43"/>
    <w:rsid w:val="00361D7E"/>
    <w:rsid w:val="0036223B"/>
    <w:rsid w:val="003624BE"/>
    <w:rsid w:val="00362981"/>
    <w:rsid w:val="00362A12"/>
    <w:rsid w:val="00362BA5"/>
    <w:rsid w:val="00362BEA"/>
    <w:rsid w:val="00362FD1"/>
    <w:rsid w:val="00363124"/>
    <w:rsid w:val="003634C6"/>
    <w:rsid w:val="003636AC"/>
    <w:rsid w:val="00363A13"/>
    <w:rsid w:val="00363D61"/>
    <w:rsid w:val="00363E53"/>
    <w:rsid w:val="0036460E"/>
    <w:rsid w:val="003647D7"/>
    <w:rsid w:val="003648F0"/>
    <w:rsid w:val="00364966"/>
    <w:rsid w:val="00364A38"/>
    <w:rsid w:val="00364B20"/>
    <w:rsid w:val="00364DEA"/>
    <w:rsid w:val="00364E71"/>
    <w:rsid w:val="00364E81"/>
    <w:rsid w:val="00365264"/>
    <w:rsid w:val="00365833"/>
    <w:rsid w:val="00365981"/>
    <w:rsid w:val="00365A6F"/>
    <w:rsid w:val="00365BC7"/>
    <w:rsid w:val="00365D04"/>
    <w:rsid w:val="003663EB"/>
    <w:rsid w:val="003668FA"/>
    <w:rsid w:val="00366AA1"/>
    <w:rsid w:val="00366BDD"/>
    <w:rsid w:val="00367398"/>
    <w:rsid w:val="00367484"/>
    <w:rsid w:val="003674B2"/>
    <w:rsid w:val="0036754D"/>
    <w:rsid w:val="0036769D"/>
    <w:rsid w:val="003676E6"/>
    <w:rsid w:val="00367949"/>
    <w:rsid w:val="00367FFE"/>
    <w:rsid w:val="003706C7"/>
    <w:rsid w:val="00370DC5"/>
    <w:rsid w:val="0037108A"/>
    <w:rsid w:val="00371387"/>
    <w:rsid w:val="003714DD"/>
    <w:rsid w:val="00371615"/>
    <w:rsid w:val="00371757"/>
    <w:rsid w:val="00371849"/>
    <w:rsid w:val="00371BE8"/>
    <w:rsid w:val="00372151"/>
    <w:rsid w:val="00372919"/>
    <w:rsid w:val="00372AE0"/>
    <w:rsid w:val="003731FE"/>
    <w:rsid w:val="00373689"/>
    <w:rsid w:val="003736E4"/>
    <w:rsid w:val="00373CAD"/>
    <w:rsid w:val="00373CB5"/>
    <w:rsid w:val="00373E01"/>
    <w:rsid w:val="00373E31"/>
    <w:rsid w:val="00374415"/>
    <w:rsid w:val="003744E6"/>
    <w:rsid w:val="00374829"/>
    <w:rsid w:val="00374B7B"/>
    <w:rsid w:val="00374D1E"/>
    <w:rsid w:val="00374E45"/>
    <w:rsid w:val="0037571D"/>
    <w:rsid w:val="003758EF"/>
    <w:rsid w:val="00375DE8"/>
    <w:rsid w:val="003761A7"/>
    <w:rsid w:val="003765E9"/>
    <w:rsid w:val="0037665B"/>
    <w:rsid w:val="00376668"/>
    <w:rsid w:val="00376723"/>
    <w:rsid w:val="0037674B"/>
    <w:rsid w:val="00376924"/>
    <w:rsid w:val="00376AFA"/>
    <w:rsid w:val="00377099"/>
    <w:rsid w:val="003772E6"/>
    <w:rsid w:val="003772E9"/>
    <w:rsid w:val="00377597"/>
    <w:rsid w:val="00380139"/>
    <w:rsid w:val="00380190"/>
    <w:rsid w:val="00380264"/>
    <w:rsid w:val="003802A1"/>
    <w:rsid w:val="003802D6"/>
    <w:rsid w:val="0038066A"/>
    <w:rsid w:val="0038071D"/>
    <w:rsid w:val="00380E78"/>
    <w:rsid w:val="00380F02"/>
    <w:rsid w:val="00380F48"/>
    <w:rsid w:val="00381018"/>
    <w:rsid w:val="003812E1"/>
    <w:rsid w:val="00381683"/>
    <w:rsid w:val="003817D9"/>
    <w:rsid w:val="00381872"/>
    <w:rsid w:val="0038196A"/>
    <w:rsid w:val="00381DE9"/>
    <w:rsid w:val="00382444"/>
    <w:rsid w:val="00382514"/>
    <w:rsid w:val="003825CE"/>
    <w:rsid w:val="003829BC"/>
    <w:rsid w:val="00382F27"/>
    <w:rsid w:val="003831AB"/>
    <w:rsid w:val="003831EF"/>
    <w:rsid w:val="003834AB"/>
    <w:rsid w:val="003835DB"/>
    <w:rsid w:val="003836A2"/>
    <w:rsid w:val="0038370A"/>
    <w:rsid w:val="0038371F"/>
    <w:rsid w:val="00383AC8"/>
    <w:rsid w:val="00383F6D"/>
    <w:rsid w:val="00383F9C"/>
    <w:rsid w:val="003840EA"/>
    <w:rsid w:val="003840FD"/>
    <w:rsid w:val="00384364"/>
    <w:rsid w:val="00384425"/>
    <w:rsid w:val="00384D20"/>
    <w:rsid w:val="00384D8D"/>
    <w:rsid w:val="00384F0A"/>
    <w:rsid w:val="00384F35"/>
    <w:rsid w:val="00385506"/>
    <w:rsid w:val="0038586A"/>
    <w:rsid w:val="00385DC0"/>
    <w:rsid w:val="00386481"/>
    <w:rsid w:val="0038677B"/>
    <w:rsid w:val="00386904"/>
    <w:rsid w:val="00386A54"/>
    <w:rsid w:val="00386A9B"/>
    <w:rsid w:val="00386D86"/>
    <w:rsid w:val="00387242"/>
    <w:rsid w:val="0038756D"/>
    <w:rsid w:val="00387872"/>
    <w:rsid w:val="003878FB"/>
    <w:rsid w:val="00387BA2"/>
    <w:rsid w:val="00387CA4"/>
    <w:rsid w:val="00390B7D"/>
    <w:rsid w:val="00390B7F"/>
    <w:rsid w:val="00390E46"/>
    <w:rsid w:val="00391167"/>
    <w:rsid w:val="00391A0B"/>
    <w:rsid w:val="00391FAB"/>
    <w:rsid w:val="003927E5"/>
    <w:rsid w:val="003929C2"/>
    <w:rsid w:val="00392AE4"/>
    <w:rsid w:val="00392B24"/>
    <w:rsid w:val="00392F49"/>
    <w:rsid w:val="00393063"/>
    <w:rsid w:val="0039370F"/>
    <w:rsid w:val="00393B35"/>
    <w:rsid w:val="00393C46"/>
    <w:rsid w:val="00393D2C"/>
    <w:rsid w:val="00393FF1"/>
    <w:rsid w:val="003944FC"/>
    <w:rsid w:val="00394604"/>
    <w:rsid w:val="003946DC"/>
    <w:rsid w:val="0039495C"/>
    <w:rsid w:val="00394DD6"/>
    <w:rsid w:val="00394FB1"/>
    <w:rsid w:val="00395520"/>
    <w:rsid w:val="00395796"/>
    <w:rsid w:val="00395C0D"/>
    <w:rsid w:val="003963B0"/>
    <w:rsid w:val="003964A5"/>
    <w:rsid w:val="00396579"/>
    <w:rsid w:val="003965DF"/>
    <w:rsid w:val="0039662C"/>
    <w:rsid w:val="003966BA"/>
    <w:rsid w:val="0039681F"/>
    <w:rsid w:val="00396C08"/>
    <w:rsid w:val="00396E40"/>
    <w:rsid w:val="00396EC8"/>
    <w:rsid w:val="00397185"/>
    <w:rsid w:val="00397B40"/>
    <w:rsid w:val="00397E8A"/>
    <w:rsid w:val="003A0085"/>
    <w:rsid w:val="003A00BD"/>
    <w:rsid w:val="003A022A"/>
    <w:rsid w:val="003A05E2"/>
    <w:rsid w:val="003A08C6"/>
    <w:rsid w:val="003A0BB0"/>
    <w:rsid w:val="003A1274"/>
    <w:rsid w:val="003A12DB"/>
    <w:rsid w:val="003A1751"/>
    <w:rsid w:val="003A193B"/>
    <w:rsid w:val="003A1BAD"/>
    <w:rsid w:val="003A1DEE"/>
    <w:rsid w:val="003A2165"/>
    <w:rsid w:val="003A22D3"/>
    <w:rsid w:val="003A243C"/>
    <w:rsid w:val="003A2805"/>
    <w:rsid w:val="003A2B6D"/>
    <w:rsid w:val="003A2BF1"/>
    <w:rsid w:val="003A2C1C"/>
    <w:rsid w:val="003A2C4B"/>
    <w:rsid w:val="003A2C62"/>
    <w:rsid w:val="003A3009"/>
    <w:rsid w:val="003A3432"/>
    <w:rsid w:val="003A3B10"/>
    <w:rsid w:val="003A4130"/>
    <w:rsid w:val="003A4522"/>
    <w:rsid w:val="003A47EE"/>
    <w:rsid w:val="003A4AC1"/>
    <w:rsid w:val="003A4B27"/>
    <w:rsid w:val="003A4E93"/>
    <w:rsid w:val="003A4EA0"/>
    <w:rsid w:val="003A4EA4"/>
    <w:rsid w:val="003A5096"/>
    <w:rsid w:val="003A5BFB"/>
    <w:rsid w:val="003A5C77"/>
    <w:rsid w:val="003A6285"/>
    <w:rsid w:val="003A67B6"/>
    <w:rsid w:val="003A6D55"/>
    <w:rsid w:val="003A7142"/>
    <w:rsid w:val="003A7404"/>
    <w:rsid w:val="003A74FB"/>
    <w:rsid w:val="003A74FE"/>
    <w:rsid w:val="003A7741"/>
    <w:rsid w:val="003A791D"/>
    <w:rsid w:val="003A7AE9"/>
    <w:rsid w:val="003A7C14"/>
    <w:rsid w:val="003A7C5A"/>
    <w:rsid w:val="003A7FB6"/>
    <w:rsid w:val="003A7FF6"/>
    <w:rsid w:val="003B031A"/>
    <w:rsid w:val="003B052A"/>
    <w:rsid w:val="003B0788"/>
    <w:rsid w:val="003B0C36"/>
    <w:rsid w:val="003B0CC3"/>
    <w:rsid w:val="003B0E10"/>
    <w:rsid w:val="003B13D8"/>
    <w:rsid w:val="003B1594"/>
    <w:rsid w:val="003B163D"/>
    <w:rsid w:val="003B1681"/>
    <w:rsid w:val="003B170E"/>
    <w:rsid w:val="003B1831"/>
    <w:rsid w:val="003B186F"/>
    <w:rsid w:val="003B1D56"/>
    <w:rsid w:val="003B2147"/>
    <w:rsid w:val="003B2203"/>
    <w:rsid w:val="003B24D6"/>
    <w:rsid w:val="003B26C1"/>
    <w:rsid w:val="003B27EA"/>
    <w:rsid w:val="003B2953"/>
    <w:rsid w:val="003B2976"/>
    <w:rsid w:val="003B2BF4"/>
    <w:rsid w:val="003B2CCA"/>
    <w:rsid w:val="003B2D6A"/>
    <w:rsid w:val="003B31BA"/>
    <w:rsid w:val="003B3207"/>
    <w:rsid w:val="003B36D4"/>
    <w:rsid w:val="003B381D"/>
    <w:rsid w:val="003B3D9D"/>
    <w:rsid w:val="003B4746"/>
    <w:rsid w:val="003B474C"/>
    <w:rsid w:val="003B4875"/>
    <w:rsid w:val="003B4A33"/>
    <w:rsid w:val="003B4A36"/>
    <w:rsid w:val="003B4AFD"/>
    <w:rsid w:val="003B5063"/>
    <w:rsid w:val="003B516A"/>
    <w:rsid w:val="003B55EC"/>
    <w:rsid w:val="003B5934"/>
    <w:rsid w:val="003B5ADD"/>
    <w:rsid w:val="003B5E2E"/>
    <w:rsid w:val="003B5F68"/>
    <w:rsid w:val="003B6019"/>
    <w:rsid w:val="003B6327"/>
    <w:rsid w:val="003B6FCA"/>
    <w:rsid w:val="003B7598"/>
    <w:rsid w:val="003B76A7"/>
    <w:rsid w:val="003B7D46"/>
    <w:rsid w:val="003B7FBF"/>
    <w:rsid w:val="003C0008"/>
    <w:rsid w:val="003C0086"/>
    <w:rsid w:val="003C00EC"/>
    <w:rsid w:val="003C0192"/>
    <w:rsid w:val="003C068B"/>
    <w:rsid w:val="003C08B7"/>
    <w:rsid w:val="003C0B09"/>
    <w:rsid w:val="003C0C62"/>
    <w:rsid w:val="003C10ED"/>
    <w:rsid w:val="003C1288"/>
    <w:rsid w:val="003C14A2"/>
    <w:rsid w:val="003C182A"/>
    <w:rsid w:val="003C18EB"/>
    <w:rsid w:val="003C1A6B"/>
    <w:rsid w:val="003C1AC6"/>
    <w:rsid w:val="003C1B86"/>
    <w:rsid w:val="003C1E6A"/>
    <w:rsid w:val="003C1FA3"/>
    <w:rsid w:val="003C21F3"/>
    <w:rsid w:val="003C2285"/>
    <w:rsid w:val="003C2311"/>
    <w:rsid w:val="003C236D"/>
    <w:rsid w:val="003C25D8"/>
    <w:rsid w:val="003C27F5"/>
    <w:rsid w:val="003C2A8B"/>
    <w:rsid w:val="003C31EB"/>
    <w:rsid w:val="003C31F9"/>
    <w:rsid w:val="003C396C"/>
    <w:rsid w:val="003C3F11"/>
    <w:rsid w:val="003C43E4"/>
    <w:rsid w:val="003C450C"/>
    <w:rsid w:val="003C4604"/>
    <w:rsid w:val="003C46A4"/>
    <w:rsid w:val="003C4705"/>
    <w:rsid w:val="003C47B5"/>
    <w:rsid w:val="003C4900"/>
    <w:rsid w:val="003C4EEC"/>
    <w:rsid w:val="003C5271"/>
    <w:rsid w:val="003C5436"/>
    <w:rsid w:val="003C579B"/>
    <w:rsid w:val="003C59F0"/>
    <w:rsid w:val="003C64BC"/>
    <w:rsid w:val="003C65B0"/>
    <w:rsid w:val="003C6741"/>
    <w:rsid w:val="003C77C9"/>
    <w:rsid w:val="003C77E2"/>
    <w:rsid w:val="003C78DC"/>
    <w:rsid w:val="003C79EC"/>
    <w:rsid w:val="003C7DF4"/>
    <w:rsid w:val="003C7F73"/>
    <w:rsid w:val="003D018C"/>
    <w:rsid w:val="003D04A9"/>
    <w:rsid w:val="003D08CA"/>
    <w:rsid w:val="003D09BD"/>
    <w:rsid w:val="003D13C3"/>
    <w:rsid w:val="003D1437"/>
    <w:rsid w:val="003D17A8"/>
    <w:rsid w:val="003D199F"/>
    <w:rsid w:val="003D1B4E"/>
    <w:rsid w:val="003D1DCF"/>
    <w:rsid w:val="003D1E42"/>
    <w:rsid w:val="003D20B4"/>
    <w:rsid w:val="003D2386"/>
    <w:rsid w:val="003D2569"/>
    <w:rsid w:val="003D25AE"/>
    <w:rsid w:val="003D2974"/>
    <w:rsid w:val="003D2979"/>
    <w:rsid w:val="003D2DD1"/>
    <w:rsid w:val="003D3026"/>
    <w:rsid w:val="003D30B7"/>
    <w:rsid w:val="003D33F2"/>
    <w:rsid w:val="003D3413"/>
    <w:rsid w:val="003D3720"/>
    <w:rsid w:val="003D3781"/>
    <w:rsid w:val="003D3854"/>
    <w:rsid w:val="003D3919"/>
    <w:rsid w:val="003D3FEF"/>
    <w:rsid w:val="003D4076"/>
    <w:rsid w:val="003D4218"/>
    <w:rsid w:val="003D4260"/>
    <w:rsid w:val="003D45D3"/>
    <w:rsid w:val="003D498B"/>
    <w:rsid w:val="003D49BA"/>
    <w:rsid w:val="003D4D29"/>
    <w:rsid w:val="003D4E28"/>
    <w:rsid w:val="003D4F17"/>
    <w:rsid w:val="003D5529"/>
    <w:rsid w:val="003D5DFB"/>
    <w:rsid w:val="003D5F8A"/>
    <w:rsid w:val="003D6146"/>
    <w:rsid w:val="003D642B"/>
    <w:rsid w:val="003D68B9"/>
    <w:rsid w:val="003D6917"/>
    <w:rsid w:val="003D6980"/>
    <w:rsid w:val="003D6AD0"/>
    <w:rsid w:val="003D6C77"/>
    <w:rsid w:val="003D6F2F"/>
    <w:rsid w:val="003D7385"/>
    <w:rsid w:val="003D7EE6"/>
    <w:rsid w:val="003D7EF1"/>
    <w:rsid w:val="003E02C6"/>
    <w:rsid w:val="003E06CF"/>
    <w:rsid w:val="003E0C4C"/>
    <w:rsid w:val="003E0DA0"/>
    <w:rsid w:val="003E0EA9"/>
    <w:rsid w:val="003E13FA"/>
    <w:rsid w:val="003E1799"/>
    <w:rsid w:val="003E19AB"/>
    <w:rsid w:val="003E1AC9"/>
    <w:rsid w:val="003E1AF2"/>
    <w:rsid w:val="003E1B80"/>
    <w:rsid w:val="003E2071"/>
    <w:rsid w:val="003E24C2"/>
    <w:rsid w:val="003E24F4"/>
    <w:rsid w:val="003E2983"/>
    <w:rsid w:val="003E2BCF"/>
    <w:rsid w:val="003E3019"/>
    <w:rsid w:val="003E3079"/>
    <w:rsid w:val="003E3836"/>
    <w:rsid w:val="003E3BC7"/>
    <w:rsid w:val="003E3BF9"/>
    <w:rsid w:val="003E3F1A"/>
    <w:rsid w:val="003E3F8C"/>
    <w:rsid w:val="003E407E"/>
    <w:rsid w:val="003E45D8"/>
    <w:rsid w:val="003E47BD"/>
    <w:rsid w:val="003E4800"/>
    <w:rsid w:val="003E4D75"/>
    <w:rsid w:val="003E5024"/>
    <w:rsid w:val="003E54AC"/>
    <w:rsid w:val="003E54FC"/>
    <w:rsid w:val="003E57FB"/>
    <w:rsid w:val="003E5990"/>
    <w:rsid w:val="003E5BAD"/>
    <w:rsid w:val="003E5EEE"/>
    <w:rsid w:val="003E60B0"/>
    <w:rsid w:val="003E60C0"/>
    <w:rsid w:val="003E6403"/>
    <w:rsid w:val="003E692D"/>
    <w:rsid w:val="003E7016"/>
    <w:rsid w:val="003E7102"/>
    <w:rsid w:val="003E731A"/>
    <w:rsid w:val="003E7356"/>
    <w:rsid w:val="003E7449"/>
    <w:rsid w:val="003E7538"/>
    <w:rsid w:val="003E7546"/>
    <w:rsid w:val="003E7611"/>
    <w:rsid w:val="003E78EA"/>
    <w:rsid w:val="003F0163"/>
    <w:rsid w:val="003F020D"/>
    <w:rsid w:val="003F041B"/>
    <w:rsid w:val="003F045E"/>
    <w:rsid w:val="003F0710"/>
    <w:rsid w:val="003F0A2E"/>
    <w:rsid w:val="003F0B23"/>
    <w:rsid w:val="003F0CA3"/>
    <w:rsid w:val="003F0F7B"/>
    <w:rsid w:val="003F1069"/>
    <w:rsid w:val="003F1199"/>
    <w:rsid w:val="003F11FE"/>
    <w:rsid w:val="003F13F0"/>
    <w:rsid w:val="003F160A"/>
    <w:rsid w:val="003F1816"/>
    <w:rsid w:val="003F1AD1"/>
    <w:rsid w:val="003F1BCE"/>
    <w:rsid w:val="003F238E"/>
    <w:rsid w:val="003F245A"/>
    <w:rsid w:val="003F24F1"/>
    <w:rsid w:val="003F288A"/>
    <w:rsid w:val="003F2BDB"/>
    <w:rsid w:val="003F2DEF"/>
    <w:rsid w:val="003F2E34"/>
    <w:rsid w:val="003F2EDB"/>
    <w:rsid w:val="003F31C3"/>
    <w:rsid w:val="003F35CC"/>
    <w:rsid w:val="003F373A"/>
    <w:rsid w:val="003F3818"/>
    <w:rsid w:val="003F3BF4"/>
    <w:rsid w:val="003F3D82"/>
    <w:rsid w:val="003F4088"/>
    <w:rsid w:val="003F431A"/>
    <w:rsid w:val="003F4596"/>
    <w:rsid w:val="003F462D"/>
    <w:rsid w:val="003F49CB"/>
    <w:rsid w:val="003F4CCB"/>
    <w:rsid w:val="003F5020"/>
    <w:rsid w:val="003F503E"/>
    <w:rsid w:val="003F51C2"/>
    <w:rsid w:val="003F5260"/>
    <w:rsid w:val="003F5989"/>
    <w:rsid w:val="003F5B1B"/>
    <w:rsid w:val="003F6159"/>
    <w:rsid w:val="003F690E"/>
    <w:rsid w:val="003F6A26"/>
    <w:rsid w:val="003F6ACC"/>
    <w:rsid w:val="003F6C9D"/>
    <w:rsid w:val="003F719A"/>
    <w:rsid w:val="003F7298"/>
    <w:rsid w:val="003F77DE"/>
    <w:rsid w:val="003F78AC"/>
    <w:rsid w:val="003F7A3D"/>
    <w:rsid w:val="003F7D52"/>
    <w:rsid w:val="003F7DBD"/>
    <w:rsid w:val="003F7F91"/>
    <w:rsid w:val="004009E4"/>
    <w:rsid w:val="00400B5E"/>
    <w:rsid w:val="00400CF7"/>
    <w:rsid w:val="004013D3"/>
    <w:rsid w:val="0040142B"/>
    <w:rsid w:val="00401470"/>
    <w:rsid w:val="00401539"/>
    <w:rsid w:val="00401613"/>
    <w:rsid w:val="00401704"/>
    <w:rsid w:val="004017CF"/>
    <w:rsid w:val="00401AE6"/>
    <w:rsid w:val="00401C72"/>
    <w:rsid w:val="00402265"/>
    <w:rsid w:val="0040230A"/>
    <w:rsid w:val="00402541"/>
    <w:rsid w:val="00402D6D"/>
    <w:rsid w:val="00402FBD"/>
    <w:rsid w:val="00403091"/>
    <w:rsid w:val="0040364F"/>
    <w:rsid w:val="004038AA"/>
    <w:rsid w:val="004039B9"/>
    <w:rsid w:val="00403B9F"/>
    <w:rsid w:val="00403F1B"/>
    <w:rsid w:val="004042AC"/>
    <w:rsid w:val="004042BB"/>
    <w:rsid w:val="00404455"/>
    <w:rsid w:val="00404499"/>
    <w:rsid w:val="004045C2"/>
    <w:rsid w:val="00404B4B"/>
    <w:rsid w:val="00405476"/>
    <w:rsid w:val="004054FD"/>
    <w:rsid w:val="00405874"/>
    <w:rsid w:val="00405B8C"/>
    <w:rsid w:val="00405BBE"/>
    <w:rsid w:val="00405CCF"/>
    <w:rsid w:val="00405EF2"/>
    <w:rsid w:val="00405FAE"/>
    <w:rsid w:val="00406156"/>
    <w:rsid w:val="00406241"/>
    <w:rsid w:val="004066DF"/>
    <w:rsid w:val="00406B29"/>
    <w:rsid w:val="00406CEB"/>
    <w:rsid w:val="00407136"/>
    <w:rsid w:val="0040727E"/>
    <w:rsid w:val="00407BAA"/>
    <w:rsid w:val="00410417"/>
    <w:rsid w:val="00410952"/>
    <w:rsid w:val="00410CFB"/>
    <w:rsid w:val="00410E53"/>
    <w:rsid w:val="00410F47"/>
    <w:rsid w:val="004117EF"/>
    <w:rsid w:val="004118BD"/>
    <w:rsid w:val="004119D0"/>
    <w:rsid w:val="00411F8B"/>
    <w:rsid w:val="0041226B"/>
    <w:rsid w:val="004123EC"/>
    <w:rsid w:val="0041248B"/>
    <w:rsid w:val="0041257A"/>
    <w:rsid w:val="00412977"/>
    <w:rsid w:val="004131CD"/>
    <w:rsid w:val="00413718"/>
    <w:rsid w:val="00413D91"/>
    <w:rsid w:val="00413E0F"/>
    <w:rsid w:val="00413FB0"/>
    <w:rsid w:val="00414CC5"/>
    <w:rsid w:val="00414D26"/>
    <w:rsid w:val="00415242"/>
    <w:rsid w:val="00415729"/>
    <w:rsid w:val="00415AF7"/>
    <w:rsid w:val="00415B05"/>
    <w:rsid w:val="00415E55"/>
    <w:rsid w:val="0041667A"/>
    <w:rsid w:val="0041669B"/>
    <w:rsid w:val="00416DEA"/>
    <w:rsid w:val="00416EA0"/>
    <w:rsid w:val="0041700E"/>
    <w:rsid w:val="00417258"/>
    <w:rsid w:val="004172B7"/>
    <w:rsid w:val="004176BD"/>
    <w:rsid w:val="0041775D"/>
    <w:rsid w:val="0041789B"/>
    <w:rsid w:val="00417B6F"/>
    <w:rsid w:val="00417D83"/>
    <w:rsid w:val="004200D0"/>
    <w:rsid w:val="004201E1"/>
    <w:rsid w:val="004205DB"/>
    <w:rsid w:val="0042086F"/>
    <w:rsid w:val="00420AA7"/>
    <w:rsid w:val="00420B8A"/>
    <w:rsid w:val="00420BF4"/>
    <w:rsid w:val="004211D2"/>
    <w:rsid w:val="004212CF"/>
    <w:rsid w:val="004216AE"/>
    <w:rsid w:val="00421977"/>
    <w:rsid w:val="00421C23"/>
    <w:rsid w:val="00421C37"/>
    <w:rsid w:val="00421C4E"/>
    <w:rsid w:val="00421D59"/>
    <w:rsid w:val="00422413"/>
    <w:rsid w:val="0042277C"/>
    <w:rsid w:val="0042293C"/>
    <w:rsid w:val="004229EE"/>
    <w:rsid w:val="00422AF5"/>
    <w:rsid w:val="00423166"/>
    <w:rsid w:val="00423802"/>
    <w:rsid w:val="00423A68"/>
    <w:rsid w:val="00423CF9"/>
    <w:rsid w:val="00423ED0"/>
    <w:rsid w:val="00423FFD"/>
    <w:rsid w:val="0042415D"/>
    <w:rsid w:val="00424259"/>
    <w:rsid w:val="0042441D"/>
    <w:rsid w:val="00424787"/>
    <w:rsid w:val="0042479E"/>
    <w:rsid w:val="004248FE"/>
    <w:rsid w:val="0042497E"/>
    <w:rsid w:val="00424996"/>
    <w:rsid w:val="00424AA0"/>
    <w:rsid w:val="00424F8C"/>
    <w:rsid w:val="00425503"/>
    <w:rsid w:val="004256B4"/>
    <w:rsid w:val="00425815"/>
    <w:rsid w:val="00425A54"/>
    <w:rsid w:val="00425E31"/>
    <w:rsid w:val="00425EB3"/>
    <w:rsid w:val="00425EB9"/>
    <w:rsid w:val="00425F19"/>
    <w:rsid w:val="00426024"/>
    <w:rsid w:val="00426500"/>
    <w:rsid w:val="004268D8"/>
    <w:rsid w:val="004268DE"/>
    <w:rsid w:val="00426AF1"/>
    <w:rsid w:val="00426D97"/>
    <w:rsid w:val="00426E34"/>
    <w:rsid w:val="00427173"/>
    <w:rsid w:val="0042770C"/>
    <w:rsid w:val="00427A12"/>
    <w:rsid w:val="00427DD0"/>
    <w:rsid w:val="00430180"/>
    <w:rsid w:val="00430422"/>
    <w:rsid w:val="004308C8"/>
    <w:rsid w:val="00430934"/>
    <w:rsid w:val="00430B20"/>
    <w:rsid w:val="00430B59"/>
    <w:rsid w:val="00430E7A"/>
    <w:rsid w:val="00430F3F"/>
    <w:rsid w:val="0043109D"/>
    <w:rsid w:val="004310A7"/>
    <w:rsid w:val="0043124A"/>
    <w:rsid w:val="00431280"/>
    <w:rsid w:val="004313F9"/>
    <w:rsid w:val="00431419"/>
    <w:rsid w:val="0043178A"/>
    <w:rsid w:val="00432067"/>
    <w:rsid w:val="0043206A"/>
    <w:rsid w:val="0043222C"/>
    <w:rsid w:val="00432A79"/>
    <w:rsid w:val="00432C0E"/>
    <w:rsid w:val="00432C12"/>
    <w:rsid w:val="00432EB1"/>
    <w:rsid w:val="00432F13"/>
    <w:rsid w:val="00432FB4"/>
    <w:rsid w:val="00433013"/>
    <w:rsid w:val="004331D2"/>
    <w:rsid w:val="004332B1"/>
    <w:rsid w:val="00433673"/>
    <w:rsid w:val="00433B28"/>
    <w:rsid w:val="00433B58"/>
    <w:rsid w:val="00433BEF"/>
    <w:rsid w:val="00433D4B"/>
    <w:rsid w:val="00433D9C"/>
    <w:rsid w:val="00433F05"/>
    <w:rsid w:val="0043404E"/>
    <w:rsid w:val="00434144"/>
    <w:rsid w:val="00434171"/>
    <w:rsid w:val="00434179"/>
    <w:rsid w:val="004341B1"/>
    <w:rsid w:val="00434587"/>
    <w:rsid w:val="004345AB"/>
    <w:rsid w:val="004346E1"/>
    <w:rsid w:val="004346E6"/>
    <w:rsid w:val="0043497A"/>
    <w:rsid w:val="004349DC"/>
    <w:rsid w:val="00434DF1"/>
    <w:rsid w:val="00434F29"/>
    <w:rsid w:val="004359E4"/>
    <w:rsid w:val="00435D79"/>
    <w:rsid w:val="0043610E"/>
    <w:rsid w:val="00436704"/>
    <w:rsid w:val="00436A1C"/>
    <w:rsid w:val="00436A2B"/>
    <w:rsid w:val="00436BE0"/>
    <w:rsid w:val="00436E1D"/>
    <w:rsid w:val="00437057"/>
    <w:rsid w:val="00437202"/>
    <w:rsid w:val="0043724F"/>
    <w:rsid w:val="00437692"/>
    <w:rsid w:val="00437731"/>
    <w:rsid w:val="00437C36"/>
    <w:rsid w:val="00437C99"/>
    <w:rsid w:val="00437E7D"/>
    <w:rsid w:val="0044023C"/>
    <w:rsid w:val="0044034B"/>
    <w:rsid w:val="00440391"/>
    <w:rsid w:val="0044039B"/>
    <w:rsid w:val="0044057A"/>
    <w:rsid w:val="004406B9"/>
    <w:rsid w:val="004406D6"/>
    <w:rsid w:val="00440B1D"/>
    <w:rsid w:val="00440DFB"/>
    <w:rsid w:val="00441145"/>
    <w:rsid w:val="00441521"/>
    <w:rsid w:val="00441CF9"/>
    <w:rsid w:val="00441D6A"/>
    <w:rsid w:val="00441D8F"/>
    <w:rsid w:val="00441DAE"/>
    <w:rsid w:val="004420C1"/>
    <w:rsid w:val="004423FB"/>
    <w:rsid w:val="00442650"/>
    <w:rsid w:val="004429F6"/>
    <w:rsid w:val="0044432A"/>
    <w:rsid w:val="00444732"/>
    <w:rsid w:val="00444861"/>
    <w:rsid w:val="00444B62"/>
    <w:rsid w:val="004450C1"/>
    <w:rsid w:val="004455C2"/>
    <w:rsid w:val="00445C5F"/>
    <w:rsid w:val="00445D7D"/>
    <w:rsid w:val="00445E4C"/>
    <w:rsid w:val="00446005"/>
    <w:rsid w:val="004463F7"/>
    <w:rsid w:val="004463FF"/>
    <w:rsid w:val="00446AAB"/>
    <w:rsid w:val="004474FB"/>
    <w:rsid w:val="00447C03"/>
    <w:rsid w:val="00447CB9"/>
    <w:rsid w:val="00447FFE"/>
    <w:rsid w:val="004500B8"/>
    <w:rsid w:val="0045014F"/>
    <w:rsid w:val="004504FF"/>
    <w:rsid w:val="0045127A"/>
    <w:rsid w:val="004516F7"/>
    <w:rsid w:val="004518B0"/>
    <w:rsid w:val="004518E1"/>
    <w:rsid w:val="00451950"/>
    <w:rsid w:val="00451979"/>
    <w:rsid w:val="004519FB"/>
    <w:rsid w:val="00451B87"/>
    <w:rsid w:val="00451D59"/>
    <w:rsid w:val="00451D9D"/>
    <w:rsid w:val="00451F0F"/>
    <w:rsid w:val="00451F37"/>
    <w:rsid w:val="00451FCA"/>
    <w:rsid w:val="00452428"/>
    <w:rsid w:val="00452576"/>
    <w:rsid w:val="00452C88"/>
    <w:rsid w:val="004534AF"/>
    <w:rsid w:val="004535D7"/>
    <w:rsid w:val="004536A4"/>
    <w:rsid w:val="004537EB"/>
    <w:rsid w:val="004549ED"/>
    <w:rsid w:val="00454F1D"/>
    <w:rsid w:val="0045517C"/>
    <w:rsid w:val="004552DB"/>
    <w:rsid w:val="00455825"/>
    <w:rsid w:val="00455837"/>
    <w:rsid w:val="00455AE7"/>
    <w:rsid w:val="00455B55"/>
    <w:rsid w:val="00455BB2"/>
    <w:rsid w:val="00455F89"/>
    <w:rsid w:val="00456491"/>
    <w:rsid w:val="00456567"/>
    <w:rsid w:val="00456768"/>
    <w:rsid w:val="0045681B"/>
    <w:rsid w:val="00456942"/>
    <w:rsid w:val="00456B19"/>
    <w:rsid w:val="00456C22"/>
    <w:rsid w:val="004573DC"/>
    <w:rsid w:val="0045757A"/>
    <w:rsid w:val="00457698"/>
    <w:rsid w:val="004576DE"/>
    <w:rsid w:val="0045797C"/>
    <w:rsid w:val="00457A61"/>
    <w:rsid w:val="00457B76"/>
    <w:rsid w:val="0046003C"/>
    <w:rsid w:val="00460051"/>
    <w:rsid w:val="0046028D"/>
    <w:rsid w:val="00460535"/>
    <w:rsid w:val="0046066B"/>
    <w:rsid w:val="004607AF"/>
    <w:rsid w:val="00460C2A"/>
    <w:rsid w:val="00460E6F"/>
    <w:rsid w:val="00460ECA"/>
    <w:rsid w:val="00460EED"/>
    <w:rsid w:val="004612DF"/>
    <w:rsid w:val="004613C0"/>
    <w:rsid w:val="00461942"/>
    <w:rsid w:val="00461A40"/>
    <w:rsid w:val="00461B26"/>
    <w:rsid w:val="00461FC5"/>
    <w:rsid w:val="004620D8"/>
    <w:rsid w:val="00462147"/>
    <w:rsid w:val="004621F8"/>
    <w:rsid w:val="00462255"/>
    <w:rsid w:val="004622E3"/>
    <w:rsid w:val="00462704"/>
    <w:rsid w:val="00462913"/>
    <w:rsid w:val="00462C44"/>
    <w:rsid w:val="00462F4F"/>
    <w:rsid w:val="00463114"/>
    <w:rsid w:val="004633E9"/>
    <w:rsid w:val="00463654"/>
    <w:rsid w:val="004637A5"/>
    <w:rsid w:val="00463B99"/>
    <w:rsid w:val="00463E04"/>
    <w:rsid w:val="00463FF1"/>
    <w:rsid w:val="00464011"/>
    <w:rsid w:val="004640E4"/>
    <w:rsid w:val="004642E7"/>
    <w:rsid w:val="004644A8"/>
    <w:rsid w:val="00464579"/>
    <w:rsid w:val="00464610"/>
    <w:rsid w:val="00464620"/>
    <w:rsid w:val="00464682"/>
    <w:rsid w:val="0046489D"/>
    <w:rsid w:val="00464A19"/>
    <w:rsid w:val="00464A94"/>
    <w:rsid w:val="00464AB0"/>
    <w:rsid w:val="004650D1"/>
    <w:rsid w:val="0046542E"/>
    <w:rsid w:val="0046545B"/>
    <w:rsid w:val="004654D4"/>
    <w:rsid w:val="004654E8"/>
    <w:rsid w:val="004656A9"/>
    <w:rsid w:val="0046577B"/>
    <w:rsid w:val="00465998"/>
    <w:rsid w:val="00465C9E"/>
    <w:rsid w:val="00465F89"/>
    <w:rsid w:val="00466495"/>
    <w:rsid w:val="004665D3"/>
    <w:rsid w:val="004667D7"/>
    <w:rsid w:val="004667EF"/>
    <w:rsid w:val="00466A90"/>
    <w:rsid w:val="0046717C"/>
    <w:rsid w:val="004671F4"/>
    <w:rsid w:val="00467296"/>
    <w:rsid w:val="00467499"/>
    <w:rsid w:val="004675FC"/>
    <w:rsid w:val="00467841"/>
    <w:rsid w:val="00467B76"/>
    <w:rsid w:val="00467CE7"/>
    <w:rsid w:val="004700F9"/>
    <w:rsid w:val="00470487"/>
    <w:rsid w:val="004709D1"/>
    <w:rsid w:val="00470D98"/>
    <w:rsid w:val="00470E40"/>
    <w:rsid w:val="0047100F"/>
    <w:rsid w:val="004719D4"/>
    <w:rsid w:val="00471AA1"/>
    <w:rsid w:val="00471D06"/>
    <w:rsid w:val="0047211A"/>
    <w:rsid w:val="00472236"/>
    <w:rsid w:val="00472366"/>
    <w:rsid w:val="00472526"/>
    <w:rsid w:val="0047252E"/>
    <w:rsid w:val="0047277C"/>
    <w:rsid w:val="00472897"/>
    <w:rsid w:val="00472ABD"/>
    <w:rsid w:val="00472C9B"/>
    <w:rsid w:val="00472D25"/>
    <w:rsid w:val="00472E41"/>
    <w:rsid w:val="00473294"/>
    <w:rsid w:val="0047338A"/>
    <w:rsid w:val="00473835"/>
    <w:rsid w:val="00473933"/>
    <w:rsid w:val="00473957"/>
    <w:rsid w:val="0047396C"/>
    <w:rsid w:val="00473C77"/>
    <w:rsid w:val="00473E15"/>
    <w:rsid w:val="00473F0F"/>
    <w:rsid w:val="004740C8"/>
    <w:rsid w:val="0047438B"/>
    <w:rsid w:val="004743E3"/>
    <w:rsid w:val="004745A2"/>
    <w:rsid w:val="00474B0D"/>
    <w:rsid w:val="00474E96"/>
    <w:rsid w:val="00474ECA"/>
    <w:rsid w:val="0047524C"/>
    <w:rsid w:val="00475A11"/>
    <w:rsid w:val="00475BC1"/>
    <w:rsid w:val="00475BC6"/>
    <w:rsid w:val="00475ED7"/>
    <w:rsid w:val="00476494"/>
    <w:rsid w:val="0047658B"/>
    <w:rsid w:val="00476653"/>
    <w:rsid w:val="004766CF"/>
    <w:rsid w:val="004768E2"/>
    <w:rsid w:val="00476DAB"/>
    <w:rsid w:val="00476FE8"/>
    <w:rsid w:val="00477701"/>
    <w:rsid w:val="00477745"/>
    <w:rsid w:val="00477E6C"/>
    <w:rsid w:val="00477F0E"/>
    <w:rsid w:val="00477FE2"/>
    <w:rsid w:val="00480063"/>
    <w:rsid w:val="0048016D"/>
    <w:rsid w:val="0048020A"/>
    <w:rsid w:val="0048037A"/>
    <w:rsid w:val="004803F5"/>
    <w:rsid w:val="004807E2"/>
    <w:rsid w:val="00480A73"/>
    <w:rsid w:val="00480CAC"/>
    <w:rsid w:val="00480D07"/>
    <w:rsid w:val="00480FD1"/>
    <w:rsid w:val="00481B5E"/>
    <w:rsid w:val="0048225C"/>
    <w:rsid w:val="00482288"/>
    <w:rsid w:val="0048235A"/>
    <w:rsid w:val="004823CC"/>
    <w:rsid w:val="00482561"/>
    <w:rsid w:val="004827BC"/>
    <w:rsid w:val="004828AB"/>
    <w:rsid w:val="00482995"/>
    <w:rsid w:val="00482A9C"/>
    <w:rsid w:val="00482C66"/>
    <w:rsid w:val="00482D90"/>
    <w:rsid w:val="00482F5D"/>
    <w:rsid w:val="0048322B"/>
    <w:rsid w:val="00483308"/>
    <w:rsid w:val="00483541"/>
    <w:rsid w:val="00483701"/>
    <w:rsid w:val="004838BB"/>
    <w:rsid w:val="004838D9"/>
    <w:rsid w:val="004839AF"/>
    <w:rsid w:val="00483D34"/>
    <w:rsid w:val="00484881"/>
    <w:rsid w:val="004848E7"/>
    <w:rsid w:val="00484907"/>
    <w:rsid w:val="00484A2C"/>
    <w:rsid w:val="00484B50"/>
    <w:rsid w:val="00484F82"/>
    <w:rsid w:val="0048569C"/>
    <w:rsid w:val="00485817"/>
    <w:rsid w:val="004859F1"/>
    <w:rsid w:val="00485A83"/>
    <w:rsid w:val="0048602C"/>
    <w:rsid w:val="004866E4"/>
    <w:rsid w:val="004868A9"/>
    <w:rsid w:val="0048694B"/>
    <w:rsid w:val="00486F54"/>
    <w:rsid w:val="0048712F"/>
    <w:rsid w:val="004871DD"/>
    <w:rsid w:val="004875F0"/>
    <w:rsid w:val="004878F4"/>
    <w:rsid w:val="00487A9E"/>
    <w:rsid w:val="00487CFA"/>
    <w:rsid w:val="00487DFA"/>
    <w:rsid w:val="0049040F"/>
    <w:rsid w:val="004907FA"/>
    <w:rsid w:val="0049095A"/>
    <w:rsid w:val="00490F8F"/>
    <w:rsid w:val="004914A2"/>
    <w:rsid w:val="0049176A"/>
    <w:rsid w:val="00491806"/>
    <w:rsid w:val="004918A4"/>
    <w:rsid w:val="0049190A"/>
    <w:rsid w:val="00491AE0"/>
    <w:rsid w:val="00491CF8"/>
    <w:rsid w:val="00491D02"/>
    <w:rsid w:val="00491DB8"/>
    <w:rsid w:val="00491F64"/>
    <w:rsid w:val="00491F69"/>
    <w:rsid w:val="004920BA"/>
    <w:rsid w:val="004921AD"/>
    <w:rsid w:val="0049274E"/>
    <w:rsid w:val="00492782"/>
    <w:rsid w:val="004928C4"/>
    <w:rsid w:val="00492BB7"/>
    <w:rsid w:val="00492BDB"/>
    <w:rsid w:val="00492E4C"/>
    <w:rsid w:val="00492F7B"/>
    <w:rsid w:val="004931F1"/>
    <w:rsid w:val="00493216"/>
    <w:rsid w:val="00493310"/>
    <w:rsid w:val="00493435"/>
    <w:rsid w:val="0049371C"/>
    <w:rsid w:val="004937D5"/>
    <w:rsid w:val="00493948"/>
    <w:rsid w:val="00493C53"/>
    <w:rsid w:val="00493DFC"/>
    <w:rsid w:val="00493F55"/>
    <w:rsid w:val="00494283"/>
    <w:rsid w:val="00494667"/>
    <w:rsid w:val="004949E0"/>
    <w:rsid w:val="00494CB9"/>
    <w:rsid w:val="00494DE5"/>
    <w:rsid w:val="00494E3F"/>
    <w:rsid w:val="00494E52"/>
    <w:rsid w:val="00494E63"/>
    <w:rsid w:val="0049504D"/>
    <w:rsid w:val="00495219"/>
    <w:rsid w:val="00495506"/>
    <w:rsid w:val="004956AB"/>
    <w:rsid w:val="00495BC9"/>
    <w:rsid w:val="00495E69"/>
    <w:rsid w:val="00496471"/>
    <w:rsid w:val="004964B6"/>
    <w:rsid w:val="00496508"/>
    <w:rsid w:val="0049660B"/>
    <w:rsid w:val="00496997"/>
    <w:rsid w:val="00496B8A"/>
    <w:rsid w:val="00496D88"/>
    <w:rsid w:val="00496EA5"/>
    <w:rsid w:val="00496FD0"/>
    <w:rsid w:val="00497798"/>
    <w:rsid w:val="0049788C"/>
    <w:rsid w:val="00497B2C"/>
    <w:rsid w:val="00497B49"/>
    <w:rsid w:val="00497C3F"/>
    <w:rsid w:val="004A01F2"/>
    <w:rsid w:val="004A06F6"/>
    <w:rsid w:val="004A0736"/>
    <w:rsid w:val="004A0AFD"/>
    <w:rsid w:val="004A0EBF"/>
    <w:rsid w:val="004A1983"/>
    <w:rsid w:val="004A2029"/>
    <w:rsid w:val="004A297D"/>
    <w:rsid w:val="004A2A14"/>
    <w:rsid w:val="004A2CE5"/>
    <w:rsid w:val="004A2F93"/>
    <w:rsid w:val="004A322A"/>
    <w:rsid w:val="004A33A7"/>
    <w:rsid w:val="004A3427"/>
    <w:rsid w:val="004A342B"/>
    <w:rsid w:val="004A36E2"/>
    <w:rsid w:val="004A3AA7"/>
    <w:rsid w:val="004A3F19"/>
    <w:rsid w:val="004A46E9"/>
    <w:rsid w:val="004A4B45"/>
    <w:rsid w:val="004A4C88"/>
    <w:rsid w:val="004A4D0C"/>
    <w:rsid w:val="004A4D31"/>
    <w:rsid w:val="004A5240"/>
    <w:rsid w:val="004A527F"/>
    <w:rsid w:val="004A5339"/>
    <w:rsid w:val="004A54A3"/>
    <w:rsid w:val="004A54FD"/>
    <w:rsid w:val="004A553E"/>
    <w:rsid w:val="004A55C7"/>
    <w:rsid w:val="004A56B8"/>
    <w:rsid w:val="004A578B"/>
    <w:rsid w:val="004A5BBB"/>
    <w:rsid w:val="004A5C4D"/>
    <w:rsid w:val="004A60DB"/>
    <w:rsid w:val="004A648D"/>
    <w:rsid w:val="004A669E"/>
    <w:rsid w:val="004A6A4C"/>
    <w:rsid w:val="004A6C03"/>
    <w:rsid w:val="004A6C1B"/>
    <w:rsid w:val="004A6C75"/>
    <w:rsid w:val="004A6EBC"/>
    <w:rsid w:val="004A6FA3"/>
    <w:rsid w:val="004A707D"/>
    <w:rsid w:val="004A7226"/>
    <w:rsid w:val="004A777D"/>
    <w:rsid w:val="004A77DA"/>
    <w:rsid w:val="004A7BCD"/>
    <w:rsid w:val="004A7F42"/>
    <w:rsid w:val="004B0149"/>
    <w:rsid w:val="004B025D"/>
    <w:rsid w:val="004B04E4"/>
    <w:rsid w:val="004B05D5"/>
    <w:rsid w:val="004B05EA"/>
    <w:rsid w:val="004B07C3"/>
    <w:rsid w:val="004B0855"/>
    <w:rsid w:val="004B11B8"/>
    <w:rsid w:val="004B130B"/>
    <w:rsid w:val="004B153A"/>
    <w:rsid w:val="004B170E"/>
    <w:rsid w:val="004B1911"/>
    <w:rsid w:val="004B1A81"/>
    <w:rsid w:val="004B1E14"/>
    <w:rsid w:val="004B212F"/>
    <w:rsid w:val="004B221F"/>
    <w:rsid w:val="004B2496"/>
    <w:rsid w:val="004B253D"/>
    <w:rsid w:val="004B2573"/>
    <w:rsid w:val="004B27CB"/>
    <w:rsid w:val="004B2A04"/>
    <w:rsid w:val="004B2E9E"/>
    <w:rsid w:val="004B350D"/>
    <w:rsid w:val="004B3589"/>
    <w:rsid w:val="004B3F41"/>
    <w:rsid w:val="004B4181"/>
    <w:rsid w:val="004B432E"/>
    <w:rsid w:val="004B467F"/>
    <w:rsid w:val="004B489D"/>
    <w:rsid w:val="004B4AE3"/>
    <w:rsid w:val="004B4B04"/>
    <w:rsid w:val="004B4F52"/>
    <w:rsid w:val="004B5117"/>
    <w:rsid w:val="004B5232"/>
    <w:rsid w:val="004B553B"/>
    <w:rsid w:val="004B5901"/>
    <w:rsid w:val="004B5921"/>
    <w:rsid w:val="004B5951"/>
    <w:rsid w:val="004B59F8"/>
    <w:rsid w:val="004B5D77"/>
    <w:rsid w:val="004B5F3B"/>
    <w:rsid w:val="004B5FFF"/>
    <w:rsid w:val="004B600F"/>
    <w:rsid w:val="004B6183"/>
    <w:rsid w:val="004B64C8"/>
    <w:rsid w:val="004B6C0A"/>
    <w:rsid w:val="004B6FE1"/>
    <w:rsid w:val="004B722B"/>
    <w:rsid w:val="004B72DA"/>
    <w:rsid w:val="004B73BA"/>
    <w:rsid w:val="004B76E8"/>
    <w:rsid w:val="004B7732"/>
    <w:rsid w:val="004C00B0"/>
    <w:rsid w:val="004C0116"/>
    <w:rsid w:val="004C01FD"/>
    <w:rsid w:val="004C0302"/>
    <w:rsid w:val="004C0476"/>
    <w:rsid w:val="004C0737"/>
    <w:rsid w:val="004C0F47"/>
    <w:rsid w:val="004C155E"/>
    <w:rsid w:val="004C1AAE"/>
    <w:rsid w:val="004C1BBB"/>
    <w:rsid w:val="004C1F74"/>
    <w:rsid w:val="004C2005"/>
    <w:rsid w:val="004C239C"/>
    <w:rsid w:val="004C24C5"/>
    <w:rsid w:val="004C25CC"/>
    <w:rsid w:val="004C2FCF"/>
    <w:rsid w:val="004C30A9"/>
    <w:rsid w:val="004C3749"/>
    <w:rsid w:val="004C3AD1"/>
    <w:rsid w:val="004C3C04"/>
    <w:rsid w:val="004C4018"/>
    <w:rsid w:val="004C4266"/>
    <w:rsid w:val="004C45AA"/>
    <w:rsid w:val="004C4CE5"/>
    <w:rsid w:val="004C5225"/>
    <w:rsid w:val="004C541F"/>
    <w:rsid w:val="004C55EA"/>
    <w:rsid w:val="004C580B"/>
    <w:rsid w:val="004C580C"/>
    <w:rsid w:val="004C585A"/>
    <w:rsid w:val="004C5BBC"/>
    <w:rsid w:val="004C5D55"/>
    <w:rsid w:val="004C5ED4"/>
    <w:rsid w:val="004C6171"/>
    <w:rsid w:val="004C64B0"/>
    <w:rsid w:val="004C6543"/>
    <w:rsid w:val="004C6A88"/>
    <w:rsid w:val="004C6D17"/>
    <w:rsid w:val="004C6E85"/>
    <w:rsid w:val="004C6FBC"/>
    <w:rsid w:val="004C7065"/>
    <w:rsid w:val="004C7400"/>
    <w:rsid w:val="004C75EC"/>
    <w:rsid w:val="004C784F"/>
    <w:rsid w:val="004C7B93"/>
    <w:rsid w:val="004C7C70"/>
    <w:rsid w:val="004D0086"/>
    <w:rsid w:val="004D0118"/>
    <w:rsid w:val="004D0314"/>
    <w:rsid w:val="004D03D5"/>
    <w:rsid w:val="004D06DC"/>
    <w:rsid w:val="004D072D"/>
    <w:rsid w:val="004D0A6B"/>
    <w:rsid w:val="004D0B36"/>
    <w:rsid w:val="004D0B3B"/>
    <w:rsid w:val="004D0E71"/>
    <w:rsid w:val="004D1010"/>
    <w:rsid w:val="004D10D0"/>
    <w:rsid w:val="004D1309"/>
    <w:rsid w:val="004D13F5"/>
    <w:rsid w:val="004D148F"/>
    <w:rsid w:val="004D1828"/>
    <w:rsid w:val="004D1B2D"/>
    <w:rsid w:val="004D1F15"/>
    <w:rsid w:val="004D2675"/>
    <w:rsid w:val="004D2CEE"/>
    <w:rsid w:val="004D2EAF"/>
    <w:rsid w:val="004D32CC"/>
    <w:rsid w:val="004D3306"/>
    <w:rsid w:val="004D3383"/>
    <w:rsid w:val="004D3586"/>
    <w:rsid w:val="004D3949"/>
    <w:rsid w:val="004D3D29"/>
    <w:rsid w:val="004D41CE"/>
    <w:rsid w:val="004D41FA"/>
    <w:rsid w:val="004D46FD"/>
    <w:rsid w:val="004D4959"/>
    <w:rsid w:val="004D4A42"/>
    <w:rsid w:val="004D4B3F"/>
    <w:rsid w:val="004D4D04"/>
    <w:rsid w:val="004D4F64"/>
    <w:rsid w:val="004D5403"/>
    <w:rsid w:val="004D5961"/>
    <w:rsid w:val="004D5C94"/>
    <w:rsid w:val="004D5D6B"/>
    <w:rsid w:val="004D623C"/>
    <w:rsid w:val="004D640F"/>
    <w:rsid w:val="004D6985"/>
    <w:rsid w:val="004D6C52"/>
    <w:rsid w:val="004D6FE7"/>
    <w:rsid w:val="004D7664"/>
    <w:rsid w:val="004D7795"/>
    <w:rsid w:val="004D7AB2"/>
    <w:rsid w:val="004D7BF6"/>
    <w:rsid w:val="004E037C"/>
    <w:rsid w:val="004E06C8"/>
    <w:rsid w:val="004E0A7F"/>
    <w:rsid w:val="004E0CA8"/>
    <w:rsid w:val="004E0D13"/>
    <w:rsid w:val="004E0E87"/>
    <w:rsid w:val="004E1051"/>
    <w:rsid w:val="004E1088"/>
    <w:rsid w:val="004E13C9"/>
    <w:rsid w:val="004E1493"/>
    <w:rsid w:val="004E16E3"/>
    <w:rsid w:val="004E1937"/>
    <w:rsid w:val="004E225E"/>
    <w:rsid w:val="004E257F"/>
    <w:rsid w:val="004E2595"/>
    <w:rsid w:val="004E2DC5"/>
    <w:rsid w:val="004E30B7"/>
    <w:rsid w:val="004E3163"/>
    <w:rsid w:val="004E321B"/>
    <w:rsid w:val="004E33C5"/>
    <w:rsid w:val="004E3497"/>
    <w:rsid w:val="004E39D4"/>
    <w:rsid w:val="004E3ADA"/>
    <w:rsid w:val="004E3B0A"/>
    <w:rsid w:val="004E3DC8"/>
    <w:rsid w:val="004E3FA1"/>
    <w:rsid w:val="004E4074"/>
    <w:rsid w:val="004E4267"/>
    <w:rsid w:val="004E44AA"/>
    <w:rsid w:val="004E4B94"/>
    <w:rsid w:val="004E4D3A"/>
    <w:rsid w:val="004E4F08"/>
    <w:rsid w:val="004E5151"/>
    <w:rsid w:val="004E5249"/>
    <w:rsid w:val="004E5346"/>
    <w:rsid w:val="004E564D"/>
    <w:rsid w:val="004E5CC2"/>
    <w:rsid w:val="004E5D76"/>
    <w:rsid w:val="004E6205"/>
    <w:rsid w:val="004E649B"/>
    <w:rsid w:val="004E664A"/>
    <w:rsid w:val="004E6B40"/>
    <w:rsid w:val="004E6B6D"/>
    <w:rsid w:val="004E6E8B"/>
    <w:rsid w:val="004E6FD7"/>
    <w:rsid w:val="004E709F"/>
    <w:rsid w:val="004E749A"/>
    <w:rsid w:val="004E77B6"/>
    <w:rsid w:val="004E7B58"/>
    <w:rsid w:val="004E7C40"/>
    <w:rsid w:val="004F02E1"/>
    <w:rsid w:val="004F04F1"/>
    <w:rsid w:val="004F0561"/>
    <w:rsid w:val="004F082E"/>
    <w:rsid w:val="004F0E78"/>
    <w:rsid w:val="004F1023"/>
    <w:rsid w:val="004F10F5"/>
    <w:rsid w:val="004F1688"/>
    <w:rsid w:val="004F1740"/>
    <w:rsid w:val="004F17F1"/>
    <w:rsid w:val="004F1A0A"/>
    <w:rsid w:val="004F240D"/>
    <w:rsid w:val="004F2574"/>
    <w:rsid w:val="004F260C"/>
    <w:rsid w:val="004F2828"/>
    <w:rsid w:val="004F298E"/>
    <w:rsid w:val="004F2A55"/>
    <w:rsid w:val="004F2BB8"/>
    <w:rsid w:val="004F2D46"/>
    <w:rsid w:val="004F30F7"/>
    <w:rsid w:val="004F34EC"/>
    <w:rsid w:val="004F3637"/>
    <w:rsid w:val="004F387E"/>
    <w:rsid w:val="004F3A2C"/>
    <w:rsid w:val="004F3C10"/>
    <w:rsid w:val="004F3E92"/>
    <w:rsid w:val="004F3ED8"/>
    <w:rsid w:val="004F3F30"/>
    <w:rsid w:val="004F426F"/>
    <w:rsid w:val="004F45CF"/>
    <w:rsid w:val="004F46DC"/>
    <w:rsid w:val="004F489C"/>
    <w:rsid w:val="004F4963"/>
    <w:rsid w:val="004F4E44"/>
    <w:rsid w:val="004F54D9"/>
    <w:rsid w:val="004F54EB"/>
    <w:rsid w:val="004F5659"/>
    <w:rsid w:val="004F5718"/>
    <w:rsid w:val="004F592F"/>
    <w:rsid w:val="004F5963"/>
    <w:rsid w:val="004F6291"/>
    <w:rsid w:val="004F6321"/>
    <w:rsid w:val="004F6473"/>
    <w:rsid w:val="004F66CE"/>
    <w:rsid w:val="004F6961"/>
    <w:rsid w:val="004F6BE4"/>
    <w:rsid w:val="004F6D2F"/>
    <w:rsid w:val="004F70A7"/>
    <w:rsid w:val="004F70E7"/>
    <w:rsid w:val="004F74D4"/>
    <w:rsid w:val="004F759E"/>
    <w:rsid w:val="004F7720"/>
    <w:rsid w:val="004F7737"/>
    <w:rsid w:val="004F796F"/>
    <w:rsid w:val="004F7DAA"/>
    <w:rsid w:val="004F7DC3"/>
    <w:rsid w:val="004F7E2C"/>
    <w:rsid w:val="004F7FF2"/>
    <w:rsid w:val="00500168"/>
    <w:rsid w:val="00500398"/>
    <w:rsid w:val="005005A8"/>
    <w:rsid w:val="00500821"/>
    <w:rsid w:val="00500824"/>
    <w:rsid w:val="00501533"/>
    <w:rsid w:val="00501559"/>
    <w:rsid w:val="00501A10"/>
    <w:rsid w:val="00501BFA"/>
    <w:rsid w:val="00501D64"/>
    <w:rsid w:val="00501DE1"/>
    <w:rsid w:val="00501FFD"/>
    <w:rsid w:val="00502050"/>
    <w:rsid w:val="005020AD"/>
    <w:rsid w:val="005022B3"/>
    <w:rsid w:val="00502331"/>
    <w:rsid w:val="0050259C"/>
    <w:rsid w:val="0050269B"/>
    <w:rsid w:val="005029E7"/>
    <w:rsid w:val="00502A27"/>
    <w:rsid w:val="00502A95"/>
    <w:rsid w:val="00502AA7"/>
    <w:rsid w:val="00502E82"/>
    <w:rsid w:val="00503043"/>
    <w:rsid w:val="005031AF"/>
    <w:rsid w:val="00503507"/>
    <w:rsid w:val="0050392B"/>
    <w:rsid w:val="00503DE0"/>
    <w:rsid w:val="00503E01"/>
    <w:rsid w:val="005043D4"/>
    <w:rsid w:val="005044C5"/>
    <w:rsid w:val="005046AF"/>
    <w:rsid w:val="005048BF"/>
    <w:rsid w:val="00504AC0"/>
    <w:rsid w:val="0050512F"/>
    <w:rsid w:val="005052AA"/>
    <w:rsid w:val="0050550E"/>
    <w:rsid w:val="00505541"/>
    <w:rsid w:val="0050587B"/>
    <w:rsid w:val="00505D7D"/>
    <w:rsid w:val="00505FCD"/>
    <w:rsid w:val="0050620E"/>
    <w:rsid w:val="00506402"/>
    <w:rsid w:val="0050670C"/>
    <w:rsid w:val="0050676A"/>
    <w:rsid w:val="005067DF"/>
    <w:rsid w:val="00506993"/>
    <w:rsid w:val="00506A73"/>
    <w:rsid w:val="00506AB7"/>
    <w:rsid w:val="00506DA6"/>
    <w:rsid w:val="00506DF9"/>
    <w:rsid w:val="00506F29"/>
    <w:rsid w:val="00506F7B"/>
    <w:rsid w:val="005071D7"/>
    <w:rsid w:val="005074F2"/>
    <w:rsid w:val="005076B8"/>
    <w:rsid w:val="005079F2"/>
    <w:rsid w:val="00507ED3"/>
    <w:rsid w:val="005107DF"/>
    <w:rsid w:val="00510AC6"/>
    <w:rsid w:val="00510CBF"/>
    <w:rsid w:val="00510E50"/>
    <w:rsid w:val="00510F38"/>
    <w:rsid w:val="0051117A"/>
    <w:rsid w:val="0051150F"/>
    <w:rsid w:val="005115C7"/>
    <w:rsid w:val="00511DEA"/>
    <w:rsid w:val="00511E8C"/>
    <w:rsid w:val="00511FF6"/>
    <w:rsid w:val="00512032"/>
    <w:rsid w:val="00512036"/>
    <w:rsid w:val="005122F1"/>
    <w:rsid w:val="00512389"/>
    <w:rsid w:val="0051257B"/>
    <w:rsid w:val="0051259F"/>
    <w:rsid w:val="00512B02"/>
    <w:rsid w:val="00512B99"/>
    <w:rsid w:val="0051334C"/>
    <w:rsid w:val="00513802"/>
    <w:rsid w:val="005138B5"/>
    <w:rsid w:val="00513908"/>
    <w:rsid w:val="00513BC0"/>
    <w:rsid w:val="00513C52"/>
    <w:rsid w:val="00514619"/>
    <w:rsid w:val="00514753"/>
    <w:rsid w:val="005149D0"/>
    <w:rsid w:val="005149E2"/>
    <w:rsid w:val="00514B2C"/>
    <w:rsid w:val="00514B83"/>
    <w:rsid w:val="00514C91"/>
    <w:rsid w:val="00514C99"/>
    <w:rsid w:val="00514DC8"/>
    <w:rsid w:val="00514F26"/>
    <w:rsid w:val="005150CF"/>
    <w:rsid w:val="005154FB"/>
    <w:rsid w:val="005157D2"/>
    <w:rsid w:val="00515CAC"/>
    <w:rsid w:val="00515CB1"/>
    <w:rsid w:val="00516011"/>
    <w:rsid w:val="00516653"/>
    <w:rsid w:val="005169DE"/>
    <w:rsid w:val="00516A6B"/>
    <w:rsid w:val="00516ABF"/>
    <w:rsid w:val="00516B71"/>
    <w:rsid w:val="00516EEE"/>
    <w:rsid w:val="00517002"/>
    <w:rsid w:val="005173BC"/>
    <w:rsid w:val="00517670"/>
    <w:rsid w:val="005176CC"/>
    <w:rsid w:val="0051783A"/>
    <w:rsid w:val="00517BD3"/>
    <w:rsid w:val="00520668"/>
    <w:rsid w:val="00520BC0"/>
    <w:rsid w:val="00520DF2"/>
    <w:rsid w:val="00520E3B"/>
    <w:rsid w:val="00520E5B"/>
    <w:rsid w:val="00520EC7"/>
    <w:rsid w:val="00520FE1"/>
    <w:rsid w:val="005212F0"/>
    <w:rsid w:val="00521619"/>
    <w:rsid w:val="00521621"/>
    <w:rsid w:val="0052177D"/>
    <w:rsid w:val="005217D3"/>
    <w:rsid w:val="00521B5D"/>
    <w:rsid w:val="00521F5C"/>
    <w:rsid w:val="0052204E"/>
    <w:rsid w:val="0052206A"/>
    <w:rsid w:val="005224F6"/>
    <w:rsid w:val="00522586"/>
    <w:rsid w:val="0052281E"/>
    <w:rsid w:val="00522A52"/>
    <w:rsid w:val="00522BD5"/>
    <w:rsid w:val="0052320D"/>
    <w:rsid w:val="005237C7"/>
    <w:rsid w:val="00523AE5"/>
    <w:rsid w:val="00523C9E"/>
    <w:rsid w:val="00523EA9"/>
    <w:rsid w:val="0052438D"/>
    <w:rsid w:val="005243EB"/>
    <w:rsid w:val="00524546"/>
    <w:rsid w:val="00524A8D"/>
    <w:rsid w:val="00524BA7"/>
    <w:rsid w:val="00525002"/>
    <w:rsid w:val="00525098"/>
    <w:rsid w:val="005252DA"/>
    <w:rsid w:val="005253AB"/>
    <w:rsid w:val="005253C5"/>
    <w:rsid w:val="00525B94"/>
    <w:rsid w:val="00525DFA"/>
    <w:rsid w:val="005264AB"/>
    <w:rsid w:val="00526656"/>
    <w:rsid w:val="00526C67"/>
    <w:rsid w:val="00526CA1"/>
    <w:rsid w:val="00526D19"/>
    <w:rsid w:val="00526FD7"/>
    <w:rsid w:val="0052742E"/>
    <w:rsid w:val="00527996"/>
    <w:rsid w:val="0053079C"/>
    <w:rsid w:val="00530A04"/>
    <w:rsid w:val="00530A06"/>
    <w:rsid w:val="00530A99"/>
    <w:rsid w:val="00530AC7"/>
    <w:rsid w:val="00530CE0"/>
    <w:rsid w:val="00530F28"/>
    <w:rsid w:val="005311A5"/>
    <w:rsid w:val="00531377"/>
    <w:rsid w:val="0053167D"/>
    <w:rsid w:val="005316D5"/>
    <w:rsid w:val="00531BDC"/>
    <w:rsid w:val="00531FC3"/>
    <w:rsid w:val="005324AC"/>
    <w:rsid w:val="005324D8"/>
    <w:rsid w:val="005328DD"/>
    <w:rsid w:val="00532E8A"/>
    <w:rsid w:val="00532F29"/>
    <w:rsid w:val="0053317A"/>
    <w:rsid w:val="00533404"/>
    <w:rsid w:val="0053385F"/>
    <w:rsid w:val="00533C82"/>
    <w:rsid w:val="005341D7"/>
    <w:rsid w:val="00534225"/>
    <w:rsid w:val="005348CB"/>
    <w:rsid w:val="00534B08"/>
    <w:rsid w:val="005351E4"/>
    <w:rsid w:val="00535362"/>
    <w:rsid w:val="00535675"/>
    <w:rsid w:val="00535A04"/>
    <w:rsid w:val="00535B46"/>
    <w:rsid w:val="00535B51"/>
    <w:rsid w:val="00535BB7"/>
    <w:rsid w:val="0053603C"/>
    <w:rsid w:val="005360DE"/>
    <w:rsid w:val="00536168"/>
    <w:rsid w:val="0053638F"/>
    <w:rsid w:val="005367AC"/>
    <w:rsid w:val="00536983"/>
    <w:rsid w:val="005369CA"/>
    <w:rsid w:val="00536A27"/>
    <w:rsid w:val="00536A61"/>
    <w:rsid w:val="00536F58"/>
    <w:rsid w:val="0053703D"/>
    <w:rsid w:val="005371C4"/>
    <w:rsid w:val="00537C9B"/>
    <w:rsid w:val="00537C9F"/>
    <w:rsid w:val="00537FC3"/>
    <w:rsid w:val="00540537"/>
    <w:rsid w:val="005407BE"/>
    <w:rsid w:val="00540BCA"/>
    <w:rsid w:val="00540E93"/>
    <w:rsid w:val="0054107F"/>
    <w:rsid w:val="0054128C"/>
    <w:rsid w:val="00541410"/>
    <w:rsid w:val="00541726"/>
    <w:rsid w:val="00541B6B"/>
    <w:rsid w:val="00541F11"/>
    <w:rsid w:val="0054248C"/>
    <w:rsid w:val="005425DE"/>
    <w:rsid w:val="00542F4C"/>
    <w:rsid w:val="005431A2"/>
    <w:rsid w:val="0054325D"/>
    <w:rsid w:val="0054336F"/>
    <w:rsid w:val="00543482"/>
    <w:rsid w:val="00543499"/>
    <w:rsid w:val="0054386B"/>
    <w:rsid w:val="00543933"/>
    <w:rsid w:val="005440E3"/>
    <w:rsid w:val="005448A3"/>
    <w:rsid w:val="00544DA7"/>
    <w:rsid w:val="00545147"/>
    <w:rsid w:val="00545263"/>
    <w:rsid w:val="00545516"/>
    <w:rsid w:val="005455C2"/>
    <w:rsid w:val="00545AF7"/>
    <w:rsid w:val="00545BFC"/>
    <w:rsid w:val="00546008"/>
    <w:rsid w:val="005464D9"/>
    <w:rsid w:val="0054658F"/>
    <w:rsid w:val="00546769"/>
    <w:rsid w:val="005467BB"/>
    <w:rsid w:val="0054685C"/>
    <w:rsid w:val="00546939"/>
    <w:rsid w:val="00547131"/>
    <w:rsid w:val="0054757E"/>
    <w:rsid w:val="0054778F"/>
    <w:rsid w:val="005479EE"/>
    <w:rsid w:val="00547CD3"/>
    <w:rsid w:val="00547FC3"/>
    <w:rsid w:val="00550035"/>
    <w:rsid w:val="00550092"/>
    <w:rsid w:val="00550157"/>
    <w:rsid w:val="00550224"/>
    <w:rsid w:val="00550277"/>
    <w:rsid w:val="00550358"/>
    <w:rsid w:val="005503FC"/>
    <w:rsid w:val="00550528"/>
    <w:rsid w:val="00551760"/>
    <w:rsid w:val="005519A2"/>
    <w:rsid w:val="00551A4B"/>
    <w:rsid w:val="005521AF"/>
    <w:rsid w:val="00552355"/>
    <w:rsid w:val="0055241F"/>
    <w:rsid w:val="00552496"/>
    <w:rsid w:val="00552608"/>
    <w:rsid w:val="00552705"/>
    <w:rsid w:val="00553098"/>
    <w:rsid w:val="0055315E"/>
    <w:rsid w:val="005532CF"/>
    <w:rsid w:val="00553338"/>
    <w:rsid w:val="00553391"/>
    <w:rsid w:val="0055393E"/>
    <w:rsid w:val="00553A3A"/>
    <w:rsid w:val="00553EB1"/>
    <w:rsid w:val="00553FE5"/>
    <w:rsid w:val="00554065"/>
    <w:rsid w:val="005540BC"/>
    <w:rsid w:val="00554665"/>
    <w:rsid w:val="005547E8"/>
    <w:rsid w:val="00554888"/>
    <w:rsid w:val="00554D78"/>
    <w:rsid w:val="00555031"/>
    <w:rsid w:val="00555230"/>
    <w:rsid w:val="00555308"/>
    <w:rsid w:val="005554F1"/>
    <w:rsid w:val="00555B7B"/>
    <w:rsid w:val="00555E58"/>
    <w:rsid w:val="0055630A"/>
    <w:rsid w:val="00556869"/>
    <w:rsid w:val="00556C48"/>
    <w:rsid w:val="00556CD6"/>
    <w:rsid w:val="00556F90"/>
    <w:rsid w:val="00557025"/>
    <w:rsid w:val="005574AB"/>
    <w:rsid w:val="005575D3"/>
    <w:rsid w:val="0055763D"/>
    <w:rsid w:val="00557762"/>
    <w:rsid w:val="0055780D"/>
    <w:rsid w:val="0056007D"/>
    <w:rsid w:val="005600B6"/>
    <w:rsid w:val="0056031D"/>
    <w:rsid w:val="0056089A"/>
    <w:rsid w:val="00560C49"/>
    <w:rsid w:val="00560D64"/>
    <w:rsid w:val="00560DAB"/>
    <w:rsid w:val="00561133"/>
    <w:rsid w:val="00561224"/>
    <w:rsid w:val="005615B9"/>
    <w:rsid w:val="00561C62"/>
    <w:rsid w:val="00561CB7"/>
    <w:rsid w:val="00561D83"/>
    <w:rsid w:val="00562174"/>
    <w:rsid w:val="00562373"/>
    <w:rsid w:val="005627BD"/>
    <w:rsid w:val="00562C7C"/>
    <w:rsid w:val="00562CA6"/>
    <w:rsid w:val="00562DA3"/>
    <w:rsid w:val="00562FBA"/>
    <w:rsid w:val="0056315E"/>
    <w:rsid w:val="00563612"/>
    <w:rsid w:val="0056380A"/>
    <w:rsid w:val="005638F1"/>
    <w:rsid w:val="00563A1B"/>
    <w:rsid w:val="00563AE4"/>
    <w:rsid w:val="00563F17"/>
    <w:rsid w:val="00564043"/>
    <w:rsid w:val="005642F7"/>
    <w:rsid w:val="00564578"/>
    <w:rsid w:val="0056467F"/>
    <w:rsid w:val="00564B5A"/>
    <w:rsid w:val="00564BA8"/>
    <w:rsid w:val="00564F45"/>
    <w:rsid w:val="005654E6"/>
    <w:rsid w:val="0056557C"/>
    <w:rsid w:val="005655B9"/>
    <w:rsid w:val="00565D70"/>
    <w:rsid w:val="0056611B"/>
    <w:rsid w:val="005665BD"/>
    <w:rsid w:val="00566A06"/>
    <w:rsid w:val="00566C06"/>
    <w:rsid w:val="00566CC3"/>
    <w:rsid w:val="00566D40"/>
    <w:rsid w:val="00566F9C"/>
    <w:rsid w:val="00567624"/>
    <w:rsid w:val="00567638"/>
    <w:rsid w:val="00567659"/>
    <w:rsid w:val="00567A29"/>
    <w:rsid w:val="00567ABD"/>
    <w:rsid w:val="00567D17"/>
    <w:rsid w:val="00567DDE"/>
    <w:rsid w:val="0057010A"/>
    <w:rsid w:val="00570114"/>
    <w:rsid w:val="005703A4"/>
    <w:rsid w:val="00570594"/>
    <w:rsid w:val="00570604"/>
    <w:rsid w:val="0057091A"/>
    <w:rsid w:val="00570935"/>
    <w:rsid w:val="005709BA"/>
    <w:rsid w:val="00570C04"/>
    <w:rsid w:val="00570CFF"/>
    <w:rsid w:val="00570F02"/>
    <w:rsid w:val="00570FC3"/>
    <w:rsid w:val="0057107F"/>
    <w:rsid w:val="005712EB"/>
    <w:rsid w:val="0057132D"/>
    <w:rsid w:val="0057138D"/>
    <w:rsid w:val="005715FA"/>
    <w:rsid w:val="005716F2"/>
    <w:rsid w:val="005717D4"/>
    <w:rsid w:val="00571A3C"/>
    <w:rsid w:val="00571A44"/>
    <w:rsid w:val="005721CD"/>
    <w:rsid w:val="0057243C"/>
    <w:rsid w:val="00572470"/>
    <w:rsid w:val="00572723"/>
    <w:rsid w:val="0057280B"/>
    <w:rsid w:val="005734D2"/>
    <w:rsid w:val="00573643"/>
    <w:rsid w:val="00573857"/>
    <w:rsid w:val="0057422E"/>
    <w:rsid w:val="00574354"/>
    <w:rsid w:val="00574A7F"/>
    <w:rsid w:val="00574E27"/>
    <w:rsid w:val="00574F0B"/>
    <w:rsid w:val="00574FF4"/>
    <w:rsid w:val="00575013"/>
    <w:rsid w:val="00575014"/>
    <w:rsid w:val="00575122"/>
    <w:rsid w:val="0057533D"/>
    <w:rsid w:val="005756CF"/>
    <w:rsid w:val="0057585B"/>
    <w:rsid w:val="00575908"/>
    <w:rsid w:val="00575C23"/>
    <w:rsid w:val="005760FD"/>
    <w:rsid w:val="00576548"/>
    <w:rsid w:val="005765F4"/>
    <w:rsid w:val="005766A7"/>
    <w:rsid w:val="005768A7"/>
    <w:rsid w:val="00576B95"/>
    <w:rsid w:val="00577257"/>
    <w:rsid w:val="005774D5"/>
    <w:rsid w:val="00577732"/>
    <w:rsid w:val="00577751"/>
    <w:rsid w:val="00577770"/>
    <w:rsid w:val="00577EFC"/>
    <w:rsid w:val="0058050C"/>
    <w:rsid w:val="00580825"/>
    <w:rsid w:val="005808DB"/>
    <w:rsid w:val="0058096A"/>
    <w:rsid w:val="00580D3A"/>
    <w:rsid w:val="0058129C"/>
    <w:rsid w:val="005813CC"/>
    <w:rsid w:val="00581467"/>
    <w:rsid w:val="00581934"/>
    <w:rsid w:val="00581943"/>
    <w:rsid w:val="0058194A"/>
    <w:rsid w:val="00581E88"/>
    <w:rsid w:val="00581ED5"/>
    <w:rsid w:val="005821C5"/>
    <w:rsid w:val="00582385"/>
    <w:rsid w:val="00582838"/>
    <w:rsid w:val="005828B4"/>
    <w:rsid w:val="00583069"/>
    <w:rsid w:val="005830F3"/>
    <w:rsid w:val="00583A65"/>
    <w:rsid w:val="005842B3"/>
    <w:rsid w:val="00584652"/>
    <w:rsid w:val="005849A7"/>
    <w:rsid w:val="00584B79"/>
    <w:rsid w:val="00584DD0"/>
    <w:rsid w:val="00584E8C"/>
    <w:rsid w:val="005851FE"/>
    <w:rsid w:val="00585265"/>
    <w:rsid w:val="0058537B"/>
    <w:rsid w:val="005853AD"/>
    <w:rsid w:val="0058571F"/>
    <w:rsid w:val="00585C96"/>
    <w:rsid w:val="00585CAF"/>
    <w:rsid w:val="0058616A"/>
    <w:rsid w:val="0058637D"/>
    <w:rsid w:val="00586B47"/>
    <w:rsid w:val="00586CF9"/>
    <w:rsid w:val="00587384"/>
    <w:rsid w:val="005873B0"/>
    <w:rsid w:val="00587690"/>
    <w:rsid w:val="005876F6"/>
    <w:rsid w:val="005877C8"/>
    <w:rsid w:val="00587B7D"/>
    <w:rsid w:val="00587BB6"/>
    <w:rsid w:val="00587D3B"/>
    <w:rsid w:val="005904A4"/>
    <w:rsid w:val="005905F4"/>
    <w:rsid w:val="00590924"/>
    <w:rsid w:val="00590BA6"/>
    <w:rsid w:val="00590BBC"/>
    <w:rsid w:val="00590C74"/>
    <w:rsid w:val="00590F0B"/>
    <w:rsid w:val="00590F11"/>
    <w:rsid w:val="00590F88"/>
    <w:rsid w:val="00590FE5"/>
    <w:rsid w:val="005910D8"/>
    <w:rsid w:val="00591121"/>
    <w:rsid w:val="005911C8"/>
    <w:rsid w:val="005911F6"/>
    <w:rsid w:val="005913BC"/>
    <w:rsid w:val="005917BE"/>
    <w:rsid w:val="00591E29"/>
    <w:rsid w:val="00591E3A"/>
    <w:rsid w:val="00591EF9"/>
    <w:rsid w:val="005921F2"/>
    <w:rsid w:val="00592291"/>
    <w:rsid w:val="0059272B"/>
    <w:rsid w:val="005927E8"/>
    <w:rsid w:val="00592831"/>
    <w:rsid w:val="005929E3"/>
    <w:rsid w:val="00592AD1"/>
    <w:rsid w:val="00592BCF"/>
    <w:rsid w:val="00592FE5"/>
    <w:rsid w:val="0059309E"/>
    <w:rsid w:val="0059316C"/>
    <w:rsid w:val="005935B5"/>
    <w:rsid w:val="005935DA"/>
    <w:rsid w:val="00593950"/>
    <w:rsid w:val="005939AF"/>
    <w:rsid w:val="00593AEA"/>
    <w:rsid w:val="00593D3F"/>
    <w:rsid w:val="005943DE"/>
    <w:rsid w:val="0059464F"/>
    <w:rsid w:val="00594D30"/>
    <w:rsid w:val="00594ECA"/>
    <w:rsid w:val="00594FDF"/>
    <w:rsid w:val="005951C5"/>
    <w:rsid w:val="00595478"/>
    <w:rsid w:val="005955CE"/>
    <w:rsid w:val="00595B96"/>
    <w:rsid w:val="00595F41"/>
    <w:rsid w:val="00595F74"/>
    <w:rsid w:val="005960C5"/>
    <w:rsid w:val="00596119"/>
    <w:rsid w:val="005962B3"/>
    <w:rsid w:val="00596920"/>
    <w:rsid w:val="00596DCA"/>
    <w:rsid w:val="00596FCC"/>
    <w:rsid w:val="005970B7"/>
    <w:rsid w:val="005970E4"/>
    <w:rsid w:val="00597334"/>
    <w:rsid w:val="00597931"/>
    <w:rsid w:val="00597B5D"/>
    <w:rsid w:val="00597E36"/>
    <w:rsid w:val="00597FB7"/>
    <w:rsid w:val="005A0024"/>
    <w:rsid w:val="005A0542"/>
    <w:rsid w:val="005A05D5"/>
    <w:rsid w:val="005A08CE"/>
    <w:rsid w:val="005A0AED"/>
    <w:rsid w:val="005A0F21"/>
    <w:rsid w:val="005A14D7"/>
    <w:rsid w:val="005A1973"/>
    <w:rsid w:val="005A1A48"/>
    <w:rsid w:val="005A1C72"/>
    <w:rsid w:val="005A1D47"/>
    <w:rsid w:val="005A20D7"/>
    <w:rsid w:val="005A2440"/>
    <w:rsid w:val="005A2728"/>
    <w:rsid w:val="005A30AD"/>
    <w:rsid w:val="005A3EE1"/>
    <w:rsid w:val="005A406C"/>
    <w:rsid w:val="005A41D3"/>
    <w:rsid w:val="005A44C5"/>
    <w:rsid w:val="005A47DB"/>
    <w:rsid w:val="005A4893"/>
    <w:rsid w:val="005A4898"/>
    <w:rsid w:val="005A4AB8"/>
    <w:rsid w:val="005A4DCB"/>
    <w:rsid w:val="005A57D9"/>
    <w:rsid w:val="005A5B24"/>
    <w:rsid w:val="005A5BE6"/>
    <w:rsid w:val="005A6118"/>
    <w:rsid w:val="005A634E"/>
    <w:rsid w:val="005A641B"/>
    <w:rsid w:val="005A6502"/>
    <w:rsid w:val="005A65F8"/>
    <w:rsid w:val="005A680E"/>
    <w:rsid w:val="005A69E4"/>
    <w:rsid w:val="005A6BD2"/>
    <w:rsid w:val="005A73EC"/>
    <w:rsid w:val="005A7464"/>
    <w:rsid w:val="005A7588"/>
    <w:rsid w:val="005A75C5"/>
    <w:rsid w:val="005A7CED"/>
    <w:rsid w:val="005A7D3E"/>
    <w:rsid w:val="005B005E"/>
    <w:rsid w:val="005B0381"/>
    <w:rsid w:val="005B08C5"/>
    <w:rsid w:val="005B0F02"/>
    <w:rsid w:val="005B1367"/>
    <w:rsid w:val="005B13BB"/>
    <w:rsid w:val="005B1C23"/>
    <w:rsid w:val="005B2051"/>
    <w:rsid w:val="005B24CD"/>
    <w:rsid w:val="005B2820"/>
    <w:rsid w:val="005B2DDC"/>
    <w:rsid w:val="005B2FD8"/>
    <w:rsid w:val="005B302E"/>
    <w:rsid w:val="005B32BB"/>
    <w:rsid w:val="005B3831"/>
    <w:rsid w:val="005B3A39"/>
    <w:rsid w:val="005B3A3A"/>
    <w:rsid w:val="005B3BE7"/>
    <w:rsid w:val="005B3E4B"/>
    <w:rsid w:val="005B3F1B"/>
    <w:rsid w:val="005B4307"/>
    <w:rsid w:val="005B45C0"/>
    <w:rsid w:val="005B4962"/>
    <w:rsid w:val="005B4A5A"/>
    <w:rsid w:val="005B4ADE"/>
    <w:rsid w:val="005B4DAF"/>
    <w:rsid w:val="005B517D"/>
    <w:rsid w:val="005B54EE"/>
    <w:rsid w:val="005B5673"/>
    <w:rsid w:val="005B5D5C"/>
    <w:rsid w:val="005B5ED3"/>
    <w:rsid w:val="005B5FA9"/>
    <w:rsid w:val="005B632C"/>
    <w:rsid w:val="005B658B"/>
    <w:rsid w:val="005B6AF3"/>
    <w:rsid w:val="005B6B8C"/>
    <w:rsid w:val="005B6D78"/>
    <w:rsid w:val="005B6E7B"/>
    <w:rsid w:val="005B7198"/>
    <w:rsid w:val="005B77F7"/>
    <w:rsid w:val="005B7B3D"/>
    <w:rsid w:val="005B7D31"/>
    <w:rsid w:val="005B7FF9"/>
    <w:rsid w:val="005C0100"/>
    <w:rsid w:val="005C0175"/>
    <w:rsid w:val="005C048A"/>
    <w:rsid w:val="005C04BF"/>
    <w:rsid w:val="005C10A0"/>
    <w:rsid w:val="005C14E8"/>
    <w:rsid w:val="005C1593"/>
    <w:rsid w:val="005C1689"/>
    <w:rsid w:val="005C19E6"/>
    <w:rsid w:val="005C1B35"/>
    <w:rsid w:val="005C1BBA"/>
    <w:rsid w:val="005C1C41"/>
    <w:rsid w:val="005C1F95"/>
    <w:rsid w:val="005C226F"/>
    <w:rsid w:val="005C2930"/>
    <w:rsid w:val="005C2C18"/>
    <w:rsid w:val="005C2CDC"/>
    <w:rsid w:val="005C2CF9"/>
    <w:rsid w:val="005C39CB"/>
    <w:rsid w:val="005C3A86"/>
    <w:rsid w:val="005C3D09"/>
    <w:rsid w:val="005C3FF9"/>
    <w:rsid w:val="005C461E"/>
    <w:rsid w:val="005C4679"/>
    <w:rsid w:val="005C4AD9"/>
    <w:rsid w:val="005C4B1E"/>
    <w:rsid w:val="005C4F12"/>
    <w:rsid w:val="005C535C"/>
    <w:rsid w:val="005C56EA"/>
    <w:rsid w:val="005C58B7"/>
    <w:rsid w:val="005C5A17"/>
    <w:rsid w:val="005C5F3A"/>
    <w:rsid w:val="005C6297"/>
    <w:rsid w:val="005C6386"/>
    <w:rsid w:val="005C6C4D"/>
    <w:rsid w:val="005C726F"/>
    <w:rsid w:val="005C7AE7"/>
    <w:rsid w:val="005C7E6E"/>
    <w:rsid w:val="005C7E70"/>
    <w:rsid w:val="005D00A2"/>
    <w:rsid w:val="005D00EA"/>
    <w:rsid w:val="005D012C"/>
    <w:rsid w:val="005D018A"/>
    <w:rsid w:val="005D052B"/>
    <w:rsid w:val="005D060C"/>
    <w:rsid w:val="005D0792"/>
    <w:rsid w:val="005D0837"/>
    <w:rsid w:val="005D0843"/>
    <w:rsid w:val="005D0A0D"/>
    <w:rsid w:val="005D0B92"/>
    <w:rsid w:val="005D0C59"/>
    <w:rsid w:val="005D0F8A"/>
    <w:rsid w:val="005D14D7"/>
    <w:rsid w:val="005D173E"/>
    <w:rsid w:val="005D1758"/>
    <w:rsid w:val="005D192E"/>
    <w:rsid w:val="005D1CE3"/>
    <w:rsid w:val="005D1D78"/>
    <w:rsid w:val="005D1E4A"/>
    <w:rsid w:val="005D2322"/>
    <w:rsid w:val="005D23E3"/>
    <w:rsid w:val="005D243D"/>
    <w:rsid w:val="005D249F"/>
    <w:rsid w:val="005D25D6"/>
    <w:rsid w:val="005D2941"/>
    <w:rsid w:val="005D3296"/>
    <w:rsid w:val="005D32D6"/>
    <w:rsid w:val="005D32DC"/>
    <w:rsid w:val="005D36F5"/>
    <w:rsid w:val="005D3817"/>
    <w:rsid w:val="005D3A3F"/>
    <w:rsid w:val="005D3AA7"/>
    <w:rsid w:val="005D3AAA"/>
    <w:rsid w:val="005D3BA0"/>
    <w:rsid w:val="005D3BDC"/>
    <w:rsid w:val="005D3DBA"/>
    <w:rsid w:val="005D43F2"/>
    <w:rsid w:val="005D4729"/>
    <w:rsid w:val="005D47F6"/>
    <w:rsid w:val="005D4B15"/>
    <w:rsid w:val="005D519D"/>
    <w:rsid w:val="005D53A5"/>
    <w:rsid w:val="005D559F"/>
    <w:rsid w:val="005D56BD"/>
    <w:rsid w:val="005D56BF"/>
    <w:rsid w:val="005D5C73"/>
    <w:rsid w:val="005D5D7D"/>
    <w:rsid w:val="005D5F75"/>
    <w:rsid w:val="005D605C"/>
    <w:rsid w:val="005D64AD"/>
    <w:rsid w:val="005D6578"/>
    <w:rsid w:val="005D682E"/>
    <w:rsid w:val="005D68CF"/>
    <w:rsid w:val="005D699E"/>
    <w:rsid w:val="005D6B4A"/>
    <w:rsid w:val="005D6E2B"/>
    <w:rsid w:val="005D6E75"/>
    <w:rsid w:val="005D6EA8"/>
    <w:rsid w:val="005D73C5"/>
    <w:rsid w:val="005D7440"/>
    <w:rsid w:val="005D77D6"/>
    <w:rsid w:val="005D7F28"/>
    <w:rsid w:val="005D7F7B"/>
    <w:rsid w:val="005E017A"/>
    <w:rsid w:val="005E01CA"/>
    <w:rsid w:val="005E0371"/>
    <w:rsid w:val="005E0374"/>
    <w:rsid w:val="005E0432"/>
    <w:rsid w:val="005E05D9"/>
    <w:rsid w:val="005E075B"/>
    <w:rsid w:val="005E0848"/>
    <w:rsid w:val="005E08A7"/>
    <w:rsid w:val="005E0A49"/>
    <w:rsid w:val="005E0B82"/>
    <w:rsid w:val="005E1184"/>
    <w:rsid w:val="005E15D4"/>
    <w:rsid w:val="005E161B"/>
    <w:rsid w:val="005E1833"/>
    <w:rsid w:val="005E18CF"/>
    <w:rsid w:val="005E19F6"/>
    <w:rsid w:val="005E1D74"/>
    <w:rsid w:val="005E1F19"/>
    <w:rsid w:val="005E22E2"/>
    <w:rsid w:val="005E26A2"/>
    <w:rsid w:val="005E26E8"/>
    <w:rsid w:val="005E3058"/>
    <w:rsid w:val="005E32CB"/>
    <w:rsid w:val="005E3370"/>
    <w:rsid w:val="005E3571"/>
    <w:rsid w:val="005E3BA5"/>
    <w:rsid w:val="005E409B"/>
    <w:rsid w:val="005E4294"/>
    <w:rsid w:val="005E43E8"/>
    <w:rsid w:val="005E4AB0"/>
    <w:rsid w:val="005E5712"/>
    <w:rsid w:val="005E5CB0"/>
    <w:rsid w:val="005E5D3F"/>
    <w:rsid w:val="005E5E15"/>
    <w:rsid w:val="005E61B0"/>
    <w:rsid w:val="005E638F"/>
    <w:rsid w:val="005E63B5"/>
    <w:rsid w:val="005E668D"/>
    <w:rsid w:val="005E68F1"/>
    <w:rsid w:val="005E6AB5"/>
    <w:rsid w:val="005E6C9C"/>
    <w:rsid w:val="005E6DBD"/>
    <w:rsid w:val="005E6E49"/>
    <w:rsid w:val="005E6E6F"/>
    <w:rsid w:val="005E6ED2"/>
    <w:rsid w:val="005E6FC8"/>
    <w:rsid w:val="005E70FE"/>
    <w:rsid w:val="005E73A6"/>
    <w:rsid w:val="005E763F"/>
    <w:rsid w:val="005E788A"/>
    <w:rsid w:val="005F004B"/>
    <w:rsid w:val="005F08BF"/>
    <w:rsid w:val="005F09D5"/>
    <w:rsid w:val="005F15B6"/>
    <w:rsid w:val="005F15EB"/>
    <w:rsid w:val="005F164A"/>
    <w:rsid w:val="005F1BF6"/>
    <w:rsid w:val="005F1CBF"/>
    <w:rsid w:val="005F1D67"/>
    <w:rsid w:val="005F1E4C"/>
    <w:rsid w:val="005F1E97"/>
    <w:rsid w:val="005F2167"/>
    <w:rsid w:val="005F216B"/>
    <w:rsid w:val="005F2541"/>
    <w:rsid w:val="005F266C"/>
    <w:rsid w:val="005F280C"/>
    <w:rsid w:val="005F2D4C"/>
    <w:rsid w:val="005F2DDB"/>
    <w:rsid w:val="005F3169"/>
    <w:rsid w:val="005F33BC"/>
    <w:rsid w:val="005F342B"/>
    <w:rsid w:val="005F36FF"/>
    <w:rsid w:val="005F3C6E"/>
    <w:rsid w:val="005F3EB0"/>
    <w:rsid w:val="005F47B8"/>
    <w:rsid w:val="005F47FB"/>
    <w:rsid w:val="005F484D"/>
    <w:rsid w:val="005F5120"/>
    <w:rsid w:val="005F51D9"/>
    <w:rsid w:val="005F5407"/>
    <w:rsid w:val="005F56E8"/>
    <w:rsid w:val="005F5734"/>
    <w:rsid w:val="005F5745"/>
    <w:rsid w:val="005F591B"/>
    <w:rsid w:val="005F596B"/>
    <w:rsid w:val="005F5B5B"/>
    <w:rsid w:val="005F665A"/>
    <w:rsid w:val="005F6673"/>
    <w:rsid w:val="005F6AC5"/>
    <w:rsid w:val="005F6D1D"/>
    <w:rsid w:val="005F6DCF"/>
    <w:rsid w:val="005F6EF1"/>
    <w:rsid w:val="005F7076"/>
    <w:rsid w:val="005F7500"/>
    <w:rsid w:val="005F7517"/>
    <w:rsid w:val="005F7DF0"/>
    <w:rsid w:val="00600504"/>
    <w:rsid w:val="006005CF"/>
    <w:rsid w:val="00600990"/>
    <w:rsid w:val="006009A5"/>
    <w:rsid w:val="00600B8B"/>
    <w:rsid w:val="00600D38"/>
    <w:rsid w:val="00600E02"/>
    <w:rsid w:val="00601091"/>
    <w:rsid w:val="00601288"/>
    <w:rsid w:val="006015B4"/>
    <w:rsid w:val="00601805"/>
    <w:rsid w:val="0060182C"/>
    <w:rsid w:val="0060199E"/>
    <w:rsid w:val="00601D83"/>
    <w:rsid w:val="006022B0"/>
    <w:rsid w:val="0060254A"/>
    <w:rsid w:val="006027D9"/>
    <w:rsid w:val="00602929"/>
    <w:rsid w:val="00602AE8"/>
    <w:rsid w:val="00602F93"/>
    <w:rsid w:val="00603152"/>
    <w:rsid w:val="006031C5"/>
    <w:rsid w:val="006035F8"/>
    <w:rsid w:val="00603736"/>
    <w:rsid w:val="00603B4E"/>
    <w:rsid w:val="00603FF1"/>
    <w:rsid w:val="006043EB"/>
    <w:rsid w:val="00604669"/>
    <w:rsid w:val="006046C8"/>
    <w:rsid w:val="0060496B"/>
    <w:rsid w:val="00604FBB"/>
    <w:rsid w:val="006052A7"/>
    <w:rsid w:val="00605385"/>
    <w:rsid w:val="00605887"/>
    <w:rsid w:val="00605C7F"/>
    <w:rsid w:val="00605D0B"/>
    <w:rsid w:val="006062B7"/>
    <w:rsid w:val="0060645C"/>
    <w:rsid w:val="00606661"/>
    <w:rsid w:val="00606F4F"/>
    <w:rsid w:val="00606F8B"/>
    <w:rsid w:val="0060704F"/>
    <w:rsid w:val="006071EE"/>
    <w:rsid w:val="006074A7"/>
    <w:rsid w:val="006078AA"/>
    <w:rsid w:val="00607AA4"/>
    <w:rsid w:val="006101BA"/>
    <w:rsid w:val="00610790"/>
    <w:rsid w:val="00610810"/>
    <w:rsid w:val="00610B44"/>
    <w:rsid w:val="00610E7A"/>
    <w:rsid w:val="0061116F"/>
    <w:rsid w:val="006119C6"/>
    <w:rsid w:val="00611B03"/>
    <w:rsid w:val="00611B45"/>
    <w:rsid w:val="00611B63"/>
    <w:rsid w:val="00611C42"/>
    <w:rsid w:val="00611CC6"/>
    <w:rsid w:val="00611E77"/>
    <w:rsid w:val="00611E8E"/>
    <w:rsid w:val="0061273D"/>
    <w:rsid w:val="00612C86"/>
    <w:rsid w:val="00612E7A"/>
    <w:rsid w:val="00612FA7"/>
    <w:rsid w:val="0061306C"/>
    <w:rsid w:val="00613083"/>
    <w:rsid w:val="006130B4"/>
    <w:rsid w:val="00613324"/>
    <w:rsid w:val="0061364A"/>
    <w:rsid w:val="00613765"/>
    <w:rsid w:val="006137B9"/>
    <w:rsid w:val="00613D86"/>
    <w:rsid w:val="00613EFE"/>
    <w:rsid w:val="006140ED"/>
    <w:rsid w:val="0061426A"/>
    <w:rsid w:val="006143FA"/>
    <w:rsid w:val="006144B6"/>
    <w:rsid w:val="0061456B"/>
    <w:rsid w:val="0061457B"/>
    <w:rsid w:val="00614844"/>
    <w:rsid w:val="0061499E"/>
    <w:rsid w:val="00614E57"/>
    <w:rsid w:val="00614F2F"/>
    <w:rsid w:val="00614FAB"/>
    <w:rsid w:val="006157A5"/>
    <w:rsid w:val="00615911"/>
    <w:rsid w:val="00615B16"/>
    <w:rsid w:val="00616468"/>
    <w:rsid w:val="00616558"/>
    <w:rsid w:val="0061655F"/>
    <w:rsid w:val="006166AF"/>
    <w:rsid w:val="006167C1"/>
    <w:rsid w:val="00616E47"/>
    <w:rsid w:val="00617807"/>
    <w:rsid w:val="00617CF8"/>
    <w:rsid w:val="00620095"/>
    <w:rsid w:val="006202C1"/>
    <w:rsid w:val="00620389"/>
    <w:rsid w:val="0062088B"/>
    <w:rsid w:val="006208DC"/>
    <w:rsid w:val="006209F1"/>
    <w:rsid w:val="00620AC8"/>
    <w:rsid w:val="00620BDF"/>
    <w:rsid w:val="00620FAE"/>
    <w:rsid w:val="006211E8"/>
    <w:rsid w:val="006212BA"/>
    <w:rsid w:val="00621635"/>
    <w:rsid w:val="006216A5"/>
    <w:rsid w:val="00621A39"/>
    <w:rsid w:val="00621B78"/>
    <w:rsid w:val="00621D84"/>
    <w:rsid w:val="00622464"/>
    <w:rsid w:val="006224BD"/>
    <w:rsid w:val="006226A9"/>
    <w:rsid w:val="00622C87"/>
    <w:rsid w:val="00623318"/>
    <w:rsid w:val="00623872"/>
    <w:rsid w:val="00623B91"/>
    <w:rsid w:val="00624264"/>
    <w:rsid w:val="0062437C"/>
    <w:rsid w:val="00624407"/>
    <w:rsid w:val="006249A3"/>
    <w:rsid w:val="00624A86"/>
    <w:rsid w:val="00624B05"/>
    <w:rsid w:val="00624E77"/>
    <w:rsid w:val="00624F29"/>
    <w:rsid w:val="00624FEB"/>
    <w:rsid w:val="006253C3"/>
    <w:rsid w:val="006255F8"/>
    <w:rsid w:val="00625751"/>
    <w:rsid w:val="00625CE8"/>
    <w:rsid w:val="0062624E"/>
    <w:rsid w:val="0062654F"/>
    <w:rsid w:val="006267BD"/>
    <w:rsid w:val="006268AE"/>
    <w:rsid w:val="00626904"/>
    <w:rsid w:val="00626A97"/>
    <w:rsid w:val="00626C4D"/>
    <w:rsid w:val="0062732C"/>
    <w:rsid w:val="00627622"/>
    <w:rsid w:val="006278BE"/>
    <w:rsid w:val="00627C01"/>
    <w:rsid w:val="00627C0E"/>
    <w:rsid w:val="00627D63"/>
    <w:rsid w:val="00627E32"/>
    <w:rsid w:val="006302C4"/>
    <w:rsid w:val="006304F6"/>
    <w:rsid w:val="006307C9"/>
    <w:rsid w:val="006307D3"/>
    <w:rsid w:val="00630C30"/>
    <w:rsid w:val="00630D45"/>
    <w:rsid w:val="00630D62"/>
    <w:rsid w:val="00630FD7"/>
    <w:rsid w:val="00630FEC"/>
    <w:rsid w:val="0063137C"/>
    <w:rsid w:val="00631562"/>
    <w:rsid w:val="006318B5"/>
    <w:rsid w:val="00631B1F"/>
    <w:rsid w:val="00631CEF"/>
    <w:rsid w:val="00631FA6"/>
    <w:rsid w:val="00632451"/>
    <w:rsid w:val="006325C3"/>
    <w:rsid w:val="0063267F"/>
    <w:rsid w:val="00632D45"/>
    <w:rsid w:val="00633094"/>
    <w:rsid w:val="006331EF"/>
    <w:rsid w:val="0063394F"/>
    <w:rsid w:val="00633A86"/>
    <w:rsid w:val="0063457F"/>
    <w:rsid w:val="00634BF6"/>
    <w:rsid w:val="00634CC9"/>
    <w:rsid w:val="00634D06"/>
    <w:rsid w:val="00634E9D"/>
    <w:rsid w:val="00634F17"/>
    <w:rsid w:val="0063552E"/>
    <w:rsid w:val="006355B9"/>
    <w:rsid w:val="00635755"/>
    <w:rsid w:val="006359C6"/>
    <w:rsid w:val="00635ACF"/>
    <w:rsid w:val="00635C8E"/>
    <w:rsid w:val="00635CF9"/>
    <w:rsid w:val="00635E4A"/>
    <w:rsid w:val="00636220"/>
    <w:rsid w:val="0063659B"/>
    <w:rsid w:val="006365D8"/>
    <w:rsid w:val="006368AD"/>
    <w:rsid w:val="00636B87"/>
    <w:rsid w:val="0063767D"/>
    <w:rsid w:val="006376D1"/>
    <w:rsid w:val="00637ED1"/>
    <w:rsid w:val="006400A7"/>
    <w:rsid w:val="006401A9"/>
    <w:rsid w:val="00640270"/>
    <w:rsid w:val="00640336"/>
    <w:rsid w:val="006404D6"/>
    <w:rsid w:val="0064085C"/>
    <w:rsid w:val="0064139C"/>
    <w:rsid w:val="00641515"/>
    <w:rsid w:val="00641853"/>
    <w:rsid w:val="00641A51"/>
    <w:rsid w:val="00641AA1"/>
    <w:rsid w:val="00642373"/>
    <w:rsid w:val="00642411"/>
    <w:rsid w:val="00642480"/>
    <w:rsid w:val="006424F1"/>
    <w:rsid w:val="00642679"/>
    <w:rsid w:val="00642822"/>
    <w:rsid w:val="00642ABD"/>
    <w:rsid w:val="00642B1C"/>
    <w:rsid w:val="00642BDD"/>
    <w:rsid w:val="00643010"/>
    <w:rsid w:val="006434A8"/>
    <w:rsid w:val="0064369C"/>
    <w:rsid w:val="00643789"/>
    <w:rsid w:val="00643ABB"/>
    <w:rsid w:val="00644395"/>
    <w:rsid w:val="00644472"/>
    <w:rsid w:val="00644690"/>
    <w:rsid w:val="00644AA4"/>
    <w:rsid w:val="00644C91"/>
    <w:rsid w:val="00644D4D"/>
    <w:rsid w:val="006452AB"/>
    <w:rsid w:val="0064557C"/>
    <w:rsid w:val="0064565B"/>
    <w:rsid w:val="006456C6"/>
    <w:rsid w:val="006458D3"/>
    <w:rsid w:val="00645B11"/>
    <w:rsid w:val="00645CF3"/>
    <w:rsid w:val="00645D19"/>
    <w:rsid w:val="00645EDC"/>
    <w:rsid w:val="0064639F"/>
    <w:rsid w:val="00646637"/>
    <w:rsid w:val="00646897"/>
    <w:rsid w:val="00646AA3"/>
    <w:rsid w:val="00646EBD"/>
    <w:rsid w:val="00646EF0"/>
    <w:rsid w:val="006470F9"/>
    <w:rsid w:val="0064727D"/>
    <w:rsid w:val="0064775B"/>
    <w:rsid w:val="00647A97"/>
    <w:rsid w:val="00647AA1"/>
    <w:rsid w:val="00647AA4"/>
    <w:rsid w:val="00647CE6"/>
    <w:rsid w:val="00647D93"/>
    <w:rsid w:val="00650079"/>
    <w:rsid w:val="00650358"/>
    <w:rsid w:val="00650385"/>
    <w:rsid w:val="00650677"/>
    <w:rsid w:val="006508EC"/>
    <w:rsid w:val="00650DA0"/>
    <w:rsid w:val="00651089"/>
    <w:rsid w:val="00651868"/>
    <w:rsid w:val="0065191D"/>
    <w:rsid w:val="00651DA7"/>
    <w:rsid w:val="00651F17"/>
    <w:rsid w:val="00651FCD"/>
    <w:rsid w:val="006520A8"/>
    <w:rsid w:val="00652235"/>
    <w:rsid w:val="00652640"/>
    <w:rsid w:val="006527C2"/>
    <w:rsid w:val="00652CB1"/>
    <w:rsid w:val="00652E8A"/>
    <w:rsid w:val="00652EBF"/>
    <w:rsid w:val="00652F88"/>
    <w:rsid w:val="0065349B"/>
    <w:rsid w:val="00653C9E"/>
    <w:rsid w:val="00654299"/>
    <w:rsid w:val="006542C2"/>
    <w:rsid w:val="006542CC"/>
    <w:rsid w:val="00654A38"/>
    <w:rsid w:val="00654D72"/>
    <w:rsid w:val="00654E1D"/>
    <w:rsid w:val="006551DF"/>
    <w:rsid w:val="006553AD"/>
    <w:rsid w:val="0065543A"/>
    <w:rsid w:val="006556BC"/>
    <w:rsid w:val="0065571A"/>
    <w:rsid w:val="00655815"/>
    <w:rsid w:val="00655AFC"/>
    <w:rsid w:val="00655BEA"/>
    <w:rsid w:val="00655CE0"/>
    <w:rsid w:val="00655D18"/>
    <w:rsid w:val="00655E0B"/>
    <w:rsid w:val="00655EA3"/>
    <w:rsid w:val="00655ECC"/>
    <w:rsid w:val="00655F6F"/>
    <w:rsid w:val="006561B7"/>
    <w:rsid w:val="006562ED"/>
    <w:rsid w:val="0065685B"/>
    <w:rsid w:val="00656894"/>
    <w:rsid w:val="0065695D"/>
    <w:rsid w:val="00656F84"/>
    <w:rsid w:val="006571A8"/>
    <w:rsid w:val="00657377"/>
    <w:rsid w:val="006574FC"/>
    <w:rsid w:val="006575AB"/>
    <w:rsid w:val="0065764E"/>
    <w:rsid w:val="00657711"/>
    <w:rsid w:val="006578B8"/>
    <w:rsid w:val="006578BE"/>
    <w:rsid w:val="00660462"/>
    <w:rsid w:val="0066061E"/>
    <w:rsid w:val="00660717"/>
    <w:rsid w:val="00660724"/>
    <w:rsid w:val="00660B64"/>
    <w:rsid w:val="00661123"/>
    <w:rsid w:val="0066121A"/>
    <w:rsid w:val="0066132E"/>
    <w:rsid w:val="006615C8"/>
    <w:rsid w:val="006617B4"/>
    <w:rsid w:val="006617D9"/>
    <w:rsid w:val="0066190C"/>
    <w:rsid w:val="00661984"/>
    <w:rsid w:val="00661B22"/>
    <w:rsid w:val="00661FFC"/>
    <w:rsid w:val="00662437"/>
    <w:rsid w:val="006624A8"/>
    <w:rsid w:val="00662677"/>
    <w:rsid w:val="00662A3B"/>
    <w:rsid w:val="00662D0C"/>
    <w:rsid w:val="00662EE8"/>
    <w:rsid w:val="006630BC"/>
    <w:rsid w:val="006633FA"/>
    <w:rsid w:val="006636B0"/>
    <w:rsid w:val="006637EB"/>
    <w:rsid w:val="006639F4"/>
    <w:rsid w:val="00663EA4"/>
    <w:rsid w:val="00664218"/>
    <w:rsid w:val="0066456E"/>
    <w:rsid w:val="0066459C"/>
    <w:rsid w:val="00664B47"/>
    <w:rsid w:val="00664D30"/>
    <w:rsid w:val="00664D3C"/>
    <w:rsid w:val="006652D8"/>
    <w:rsid w:val="00665C26"/>
    <w:rsid w:val="006660F5"/>
    <w:rsid w:val="006661DC"/>
    <w:rsid w:val="00666395"/>
    <w:rsid w:val="0066679B"/>
    <w:rsid w:val="00666984"/>
    <w:rsid w:val="00666C16"/>
    <w:rsid w:val="00666CEA"/>
    <w:rsid w:val="00666D88"/>
    <w:rsid w:val="00667372"/>
    <w:rsid w:val="00667400"/>
    <w:rsid w:val="00667478"/>
    <w:rsid w:val="0066754A"/>
    <w:rsid w:val="00667579"/>
    <w:rsid w:val="00667AA0"/>
    <w:rsid w:val="00667BD0"/>
    <w:rsid w:val="00667DB1"/>
    <w:rsid w:val="00667EC1"/>
    <w:rsid w:val="00667F6E"/>
    <w:rsid w:val="006700DF"/>
    <w:rsid w:val="00670375"/>
    <w:rsid w:val="00670913"/>
    <w:rsid w:val="0067092B"/>
    <w:rsid w:val="00670A7F"/>
    <w:rsid w:val="00670AB5"/>
    <w:rsid w:val="00670C8C"/>
    <w:rsid w:val="00670EFD"/>
    <w:rsid w:val="00670F61"/>
    <w:rsid w:val="0067117E"/>
    <w:rsid w:val="00671463"/>
    <w:rsid w:val="00671BC7"/>
    <w:rsid w:val="00671C73"/>
    <w:rsid w:val="00671E27"/>
    <w:rsid w:val="0067201C"/>
    <w:rsid w:val="006723C2"/>
    <w:rsid w:val="006728A3"/>
    <w:rsid w:val="00672923"/>
    <w:rsid w:val="00672969"/>
    <w:rsid w:val="00672A4B"/>
    <w:rsid w:val="00672B73"/>
    <w:rsid w:val="00672EE7"/>
    <w:rsid w:val="006730F1"/>
    <w:rsid w:val="00673A1F"/>
    <w:rsid w:val="00673C3C"/>
    <w:rsid w:val="00673DBA"/>
    <w:rsid w:val="00674028"/>
    <w:rsid w:val="0067431C"/>
    <w:rsid w:val="00674CD3"/>
    <w:rsid w:val="00674D09"/>
    <w:rsid w:val="0067510B"/>
    <w:rsid w:val="006751AC"/>
    <w:rsid w:val="00675204"/>
    <w:rsid w:val="00675292"/>
    <w:rsid w:val="006752D4"/>
    <w:rsid w:val="006754EF"/>
    <w:rsid w:val="00675509"/>
    <w:rsid w:val="00675BF9"/>
    <w:rsid w:val="00675F75"/>
    <w:rsid w:val="0067605F"/>
    <w:rsid w:val="006761F6"/>
    <w:rsid w:val="00676242"/>
    <w:rsid w:val="006763EE"/>
    <w:rsid w:val="00676554"/>
    <w:rsid w:val="0067667C"/>
    <w:rsid w:val="00676719"/>
    <w:rsid w:val="0067678B"/>
    <w:rsid w:val="0067693B"/>
    <w:rsid w:val="00676A66"/>
    <w:rsid w:val="00676ADA"/>
    <w:rsid w:val="00676B13"/>
    <w:rsid w:val="00676B9F"/>
    <w:rsid w:val="00676BD6"/>
    <w:rsid w:val="006771D8"/>
    <w:rsid w:val="006772F3"/>
    <w:rsid w:val="0067754B"/>
    <w:rsid w:val="00677A8D"/>
    <w:rsid w:val="00677BE9"/>
    <w:rsid w:val="00677CFE"/>
    <w:rsid w:val="00677D01"/>
    <w:rsid w:val="00677D9B"/>
    <w:rsid w:val="00677FDC"/>
    <w:rsid w:val="0068092E"/>
    <w:rsid w:val="006809F9"/>
    <w:rsid w:val="00681143"/>
    <w:rsid w:val="00681520"/>
    <w:rsid w:val="006816AE"/>
    <w:rsid w:val="0068199E"/>
    <w:rsid w:val="00681C88"/>
    <w:rsid w:val="00681DE6"/>
    <w:rsid w:val="00681ECA"/>
    <w:rsid w:val="00681F88"/>
    <w:rsid w:val="0068210E"/>
    <w:rsid w:val="00682246"/>
    <w:rsid w:val="00682380"/>
    <w:rsid w:val="0068247A"/>
    <w:rsid w:val="00682748"/>
    <w:rsid w:val="00682886"/>
    <w:rsid w:val="00682AAF"/>
    <w:rsid w:val="00682D3A"/>
    <w:rsid w:val="00682D76"/>
    <w:rsid w:val="00682ED7"/>
    <w:rsid w:val="00682F59"/>
    <w:rsid w:val="00683099"/>
    <w:rsid w:val="0068326E"/>
    <w:rsid w:val="00683699"/>
    <w:rsid w:val="00683939"/>
    <w:rsid w:val="00683957"/>
    <w:rsid w:val="006840A4"/>
    <w:rsid w:val="006843F9"/>
    <w:rsid w:val="00684528"/>
    <w:rsid w:val="00684556"/>
    <w:rsid w:val="00684588"/>
    <w:rsid w:val="006845E0"/>
    <w:rsid w:val="0068527E"/>
    <w:rsid w:val="00685302"/>
    <w:rsid w:val="0068535C"/>
    <w:rsid w:val="006856FA"/>
    <w:rsid w:val="0068582A"/>
    <w:rsid w:val="00685AA0"/>
    <w:rsid w:val="00686FAF"/>
    <w:rsid w:val="006871B2"/>
    <w:rsid w:val="006871C4"/>
    <w:rsid w:val="00687392"/>
    <w:rsid w:val="0068777F"/>
    <w:rsid w:val="0068788E"/>
    <w:rsid w:val="0068798C"/>
    <w:rsid w:val="00687F0B"/>
    <w:rsid w:val="00687FE6"/>
    <w:rsid w:val="006901BE"/>
    <w:rsid w:val="006904AF"/>
    <w:rsid w:val="006905BF"/>
    <w:rsid w:val="006906D9"/>
    <w:rsid w:val="006907C9"/>
    <w:rsid w:val="006908CD"/>
    <w:rsid w:val="0069168F"/>
    <w:rsid w:val="00691759"/>
    <w:rsid w:val="0069182E"/>
    <w:rsid w:val="0069203E"/>
    <w:rsid w:val="006920D4"/>
    <w:rsid w:val="006923D0"/>
    <w:rsid w:val="0069274C"/>
    <w:rsid w:val="0069275E"/>
    <w:rsid w:val="00692D44"/>
    <w:rsid w:val="00692ECB"/>
    <w:rsid w:val="00692FA1"/>
    <w:rsid w:val="00693053"/>
    <w:rsid w:val="00693266"/>
    <w:rsid w:val="006932A4"/>
    <w:rsid w:val="006936B8"/>
    <w:rsid w:val="006938F1"/>
    <w:rsid w:val="00693EE4"/>
    <w:rsid w:val="00693F3C"/>
    <w:rsid w:val="00693F82"/>
    <w:rsid w:val="00694096"/>
    <w:rsid w:val="00694126"/>
    <w:rsid w:val="006944D4"/>
    <w:rsid w:val="006949A3"/>
    <w:rsid w:val="006949C9"/>
    <w:rsid w:val="0069511E"/>
    <w:rsid w:val="00695CF7"/>
    <w:rsid w:val="00696081"/>
    <w:rsid w:val="00696082"/>
    <w:rsid w:val="00696406"/>
    <w:rsid w:val="0069655D"/>
    <w:rsid w:val="006967BD"/>
    <w:rsid w:val="00696AAA"/>
    <w:rsid w:val="00697576"/>
    <w:rsid w:val="00697776"/>
    <w:rsid w:val="00697EE4"/>
    <w:rsid w:val="00697F70"/>
    <w:rsid w:val="006A0090"/>
    <w:rsid w:val="006A00F2"/>
    <w:rsid w:val="006A0619"/>
    <w:rsid w:val="006A0865"/>
    <w:rsid w:val="006A08D8"/>
    <w:rsid w:val="006A0977"/>
    <w:rsid w:val="006A117A"/>
    <w:rsid w:val="006A1437"/>
    <w:rsid w:val="006A1537"/>
    <w:rsid w:val="006A1711"/>
    <w:rsid w:val="006A1789"/>
    <w:rsid w:val="006A191B"/>
    <w:rsid w:val="006A1B73"/>
    <w:rsid w:val="006A1C18"/>
    <w:rsid w:val="006A1C9B"/>
    <w:rsid w:val="006A23DE"/>
    <w:rsid w:val="006A242C"/>
    <w:rsid w:val="006A24D9"/>
    <w:rsid w:val="006A2814"/>
    <w:rsid w:val="006A2A7A"/>
    <w:rsid w:val="006A2F13"/>
    <w:rsid w:val="006A2F54"/>
    <w:rsid w:val="006A3416"/>
    <w:rsid w:val="006A3EB6"/>
    <w:rsid w:val="006A43AF"/>
    <w:rsid w:val="006A4D54"/>
    <w:rsid w:val="006A5267"/>
    <w:rsid w:val="006A5355"/>
    <w:rsid w:val="006A5818"/>
    <w:rsid w:val="006A5C8C"/>
    <w:rsid w:val="006A6361"/>
    <w:rsid w:val="006A656C"/>
    <w:rsid w:val="006A68C0"/>
    <w:rsid w:val="006A69A4"/>
    <w:rsid w:val="006A6A6D"/>
    <w:rsid w:val="006A6A7A"/>
    <w:rsid w:val="006A7386"/>
    <w:rsid w:val="006A7445"/>
    <w:rsid w:val="006A75A8"/>
    <w:rsid w:val="006A7A45"/>
    <w:rsid w:val="006A7B93"/>
    <w:rsid w:val="006A7BF6"/>
    <w:rsid w:val="006B01B1"/>
    <w:rsid w:val="006B02B8"/>
    <w:rsid w:val="006B037C"/>
    <w:rsid w:val="006B06CF"/>
    <w:rsid w:val="006B078B"/>
    <w:rsid w:val="006B0B73"/>
    <w:rsid w:val="006B0CD1"/>
    <w:rsid w:val="006B14EB"/>
    <w:rsid w:val="006B15A3"/>
    <w:rsid w:val="006B1C56"/>
    <w:rsid w:val="006B1F18"/>
    <w:rsid w:val="006B2115"/>
    <w:rsid w:val="006B24F8"/>
    <w:rsid w:val="006B2617"/>
    <w:rsid w:val="006B2C4B"/>
    <w:rsid w:val="006B2C91"/>
    <w:rsid w:val="006B2FC1"/>
    <w:rsid w:val="006B302C"/>
    <w:rsid w:val="006B307D"/>
    <w:rsid w:val="006B3352"/>
    <w:rsid w:val="006B37E4"/>
    <w:rsid w:val="006B3958"/>
    <w:rsid w:val="006B3A9B"/>
    <w:rsid w:val="006B3FB3"/>
    <w:rsid w:val="006B43B6"/>
    <w:rsid w:val="006B43F0"/>
    <w:rsid w:val="006B47A2"/>
    <w:rsid w:val="006B481D"/>
    <w:rsid w:val="006B4984"/>
    <w:rsid w:val="006B4CD2"/>
    <w:rsid w:val="006B503F"/>
    <w:rsid w:val="006B5511"/>
    <w:rsid w:val="006B5654"/>
    <w:rsid w:val="006B5C75"/>
    <w:rsid w:val="006B5ED7"/>
    <w:rsid w:val="006B5F2B"/>
    <w:rsid w:val="006B602F"/>
    <w:rsid w:val="006B6933"/>
    <w:rsid w:val="006B751B"/>
    <w:rsid w:val="006B75C8"/>
    <w:rsid w:val="006B79E4"/>
    <w:rsid w:val="006B7B9F"/>
    <w:rsid w:val="006B7F0E"/>
    <w:rsid w:val="006B7F19"/>
    <w:rsid w:val="006B7FF9"/>
    <w:rsid w:val="006C0183"/>
    <w:rsid w:val="006C03C6"/>
    <w:rsid w:val="006C0C41"/>
    <w:rsid w:val="006C0E0F"/>
    <w:rsid w:val="006C13FA"/>
    <w:rsid w:val="006C19BD"/>
    <w:rsid w:val="006C1F51"/>
    <w:rsid w:val="006C20C6"/>
    <w:rsid w:val="006C266A"/>
    <w:rsid w:val="006C29C0"/>
    <w:rsid w:val="006C2BF5"/>
    <w:rsid w:val="006C312A"/>
    <w:rsid w:val="006C3379"/>
    <w:rsid w:val="006C3E66"/>
    <w:rsid w:val="006C3FA1"/>
    <w:rsid w:val="006C426E"/>
    <w:rsid w:val="006C43B6"/>
    <w:rsid w:val="006C4602"/>
    <w:rsid w:val="006C484A"/>
    <w:rsid w:val="006C4D45"/>
    <w:rsid w:val="006C4E01"/>
    <w:rsid w:val="006C4ECC"/>
    <w:rsid w:val="006C4FB5"/>
    <w:rsid w:val="006C5157"/>
    <w:rsid w:val="006C53BD"/>
    <w:rsid w:val="006C5483"/>
    <w:rsid w:val="006C54B0"/>
    <w:rsid w:val="006C5576"/>
    <w:rsid w:val="006C5D2C"/>
    <w:rsid w:val="006C5DE5"/>
    <w:rsid w:val="006C5EC5"/>
    <w:rsid w:val="006C61FA"/>
    <w:rsid w:val="006C63D7"/>
    <w:rsid w:val="006C64A0"/>
    <w:rsid w:val="006C6CC5"/>
    <w:rsid w:val="006C7295"/>
    <w:rsid w:val="006C74FC"/>
    <w:rsid w:val="006C762A"/>
    <w:rsid w:val="006C76D1"/>
    <w:rsid w:val="006C78C6"/>
    <w:rsid w:val="006C799E"/>
    <w:rsid w:val="006C7BF4"/>
    <w:rsid w:val="006C7CDF"/>
    <w:rsid w:val="006D0159"/>
    <w:rsid w:val="006D026D"/>
    <w:rsid w:val="006D02A7"/>
    <w:rsid w:val="006D060A"/>
    <w:rsid w:val="006D06D5"/>
    <w:rsid w:val="006D074C"/>
    <w:rsid w:val="006D07A9"/>
    <w:rsid w:val="006D0953"/>
    <w:rsid w:val="006D0DF1"/>
    <w:rsid w:val="006D0F8D"/>
    <w:rsid w:val="006D1168"/>
    <w:rsid w:val="006D117E"/>
    <w:rsid w:val="006D131D"/>
    <w:rsid w:val="006D1338"/>
    <w:rsid w:val="006D144C"/>
    <w:rsid w:val="006D14D7"/>
    <w:rsid w:val="006D1B86"/>
    <w:rsid w:val="006D20DE"/>
    <w:rsid w:val="006D2947"/>
    <w:rsid w:val="006D2C2F"/>
    <w:rsid w:val="006D30B2"/>
    <w:rsid w:val="006D36C9"/>
    <w:rsid w:val="006D3870"/>
    <w:rsid w:val="006D394B"/>
    <w:rsid w:val="006D3958"/>
    <w:rsid w:val="006D3B46"/>
    <w:rsid w:val="006D3F69"/>
    <w:rsid w:val="006D401F"/>
    <w:rsid w:val="006D414D"/>
    <w:rsid w:val="006D423B"/>
    <w:rsid w:val="006D441A"/>
    <w:rsid w:val="006D45DE"/>
    <w:rsid w:val="006D4B60"/>
    <w:rsid w:val="006D4C45"/>
    <w:rsid w:val="006D5190"/>
    <w:rsid w:val="006D533F"/>
    <w:rsid w:val="006D53B0"/>
    <w:rsid w:val="006D55BA"/>
    <w:rsid w:val="006D5B07"/>
    <w:rsid w:val="006D5CE0"/>
    <w:rsid w:val="006D6AE3"/>
    <w:rsid w:val="006D6E87"/>
    <w:rsid w:val="006D7401"/>
    <w:rsid w:val="006D7CAB"/>
    <w:rsid w:val="006E0048"/>
    <w:rsid w:val="006E013B"/>
    <w:rsid w:val="006E0224"/>
    <w:rsid w:val="006E0AD3"/>
    <w:rsid w:val="006E0B0B"/>
    <w:rsid w:val="006E0CB0"/>
    <w:rsid w:val="006E0D90"/>
    <w:rsid w:val="006E0DD3"/>
    <w:rsid w:val="006E0E2C"/>
    <w:rsid w:val="006E12CF"/>
    <w:rsid w:val="006E16D3"/>
    <w:rsid w:val="006E179B"/>
    <w:rsid w:val="006E18FF"/>
    <w:rsid w:val="006E1AE7"/>
    <w:rsid w:val="006E1DA0"/>
    <w:rsid w:val="006E1F00"/>
    <w:rsid w:val="006E206A"/>
    <w:rsid w:val="006E20F5"/>
    <w:rsid w:val="006E22A3"/>
    <w:rsid w:val="006E25FA"/>
    <w:rsid w:val="006E263E"/>
    <w:rsid w:val="006E2894"/>
    <w:rsid w:val="006E2B48"/>
    <w:rsid w:val="006E2D7A"/>
    <w:rsid w:val="006E3012"/>
    <w:rsid w:val="006E3230"/>
    <w:rsid w:val="006E34A2"/>
    <w:rsid w:val="006E357D"/>
    <w:rsid w:val="006E3823"/>
    <w:rsid w:val="006E3AEE"/>
    <w:rsid w:val="006E3D40"/>
    <w:rsid w:val="006E3DAD"/>
    <w:rsid w:val="006E3DCF"/>
    <w:rsid w:val="006E3E87"/>
    <w:rsid w:val="006E4399"/>
    <w:rsid w:val="006E440D"/>
    <w:rsid w:val="006E45FB"/>
    <w:rsid w:val="006E468D"/>
    <w:rsid w:val="006E46E2"/>
    <w:rsid w:val="006E488B"/>
    <w:rsid w:val="006E4D8F"/>
    <w:rsid w:val="006E4EF3"/>
    <w:rsid w:val="006E4F46"/>
    <w:rsid w:val="006E50C7"/>
    <w:rsid w:val="006E5312"/>
    <w:rsid w:val="006E53AC"/>
    <w:rsid w:val="006E582A"/>
    <w:rsid w:val="006E62B0"/>
    <w:rsid w:val="006E6743"/>
    <w:rsid w:val="006E69A7"/>
    <w:rsid w:val="006E6A5E"/>
    <w:rsid w:val="006E6C1D"/>
    <w:rsid w:val="006E6F14"/>
    <w:rsid w:val="006E735E"/>
    <w:rsid w:val="006E7492"/>
    <w:rsid w:val="006E74B7"/>
    <w:rsid w:val="006E75BD"/>
    <w:rsid w:val="006E7A7D"/>
    <w:rsid w:val="006F012C"/>
    <w:rsid w:val="006F0946"/>
    <w:rsid w:val="006F0954"/>
    <w:rsid w:val="006F0CDC"/>
    <w:rsid w:val="006F0D63"/>
    <w:rsid w:val="006F0E28"/>
    <w:rsid w:val="006F135F"/>
    <w:rsid w:val="006F15A8"/>
    <w:rsid w:val="006F17B9"/>
    <w:rsid w:val="006F180E"/>
    <w:rsid w:val="006F1887"/>
    <w:rsid w:val="006F192A"/>
    <w:rsid w:val="006F1AD2"/>
    <w:rsid w:val="006F1E23"/>
    <w:rsid w:val="006F1FAB"/>
    <w:rsid w:val="006F2041"/>
    <w:rsid w:val="006F2B90"/>
    <w:rsid w:val="006F2C13"/>
    <w:rsid w:val="006F323A"/>
    <w:rsid w:val="006F34B5"/>
    <w:rsid w:val="006F36A7"/>
    <w:rsid w:val="006F38E3"/>
    <w:rsid w:val="006F3DB8"/>
    <w:rsid w:val="006F3E41"/>
    <w:rsid w:val="006F40A0"/>
    <w:rsid w:val="006F427F"/>
    <w:rsid w:val="006F4663"/>
    <w:rsid w:val="006F48C8"/>
    <w:rsid w:val="006F4A73"/>
    <w:rsid w:val="006F4C03"/>
    <w:rsid w:val="006F5028"/>
    <w:rsid w:val="006F52AE"/>
    <w:rsid w:val="006F5872"/>
    <w:rsid w:val="006F58EC"/>
    <w:rsid w:val="006F5B4D"/>
    <w:rsid w:val="006F5D5E"/>
    <w:rsid w:val="006F5D9F"/>
    <w:rsid w:val="006F5EA3"/>
    <w:rsid w:val="006F5FBC"/>
    <w:rsid w:val="006F612F"/>
    <w:rsid w:val="006F63CE"/>
    <w:rsid w:val="006F658B"/>
    <w:rsid w:val="006F6E1B"/>
    <w:rsid w:val="006F6F91"/>
    <w:rsid w:val="006F7692"/>
    <w:rsid w:val="006F772A"/>
    <w:rsid w:val="006F7B8D"/>
    <w:rsid w:val="006F7BAB"/>
    <w:rsid w:val="00700456"/>
    <w:rsid w:val="00700468"/>
    <w:rsid w:val="007008B4"/>
    <w:rsid w:val="0070098B"/>
    <w:rsid w:val="0070099C"/>
    <w:rsid w:val="00700B0C"/>
    <w:rsid w:val="00700CF1"/>
    <w:rsid w:val="00700DC9"/>
    <w:rsid w:val="00701827"/>
    <w:rsid w:val="0070190E"/>
    <w:rsid w:val="0070244F"/>
    <w:rsid w:val="00702505"/>
    <w:rsid w:val="0070261D"/>
    <w:rsid w:val="007028B7"/>
    <w:rsid w:val="00702DCC"/>
    <w:rsid w:val="007031D3"/>
    <w:rsid w:val="00703283"/>
    <w:rsid w:val="0070399B"/>
    <w:rsid w:val="00703B54"/>
    <w:rsid w:val="00703F34"/>
    <w:rsid w:val="00703F71"/>
    <w:rsid w:val="00703FB0"/>
    <w:rsid w:val="00704227"/>
    <w:rsid w:val="0070424E"/>
    <w:rsid w:val="00704771"/>
    <w:rsid w:val="00704789"/>
    <w:rsid w:val="00704B0D"/>
    <w:rsid w:val="00704C36"/>
    <w:rsid w:val="00704C42"/>
    <w:rsid w:val="00704C47"/>
    <w:rsid w:val="00704F4D"/>
    <w:rsid w:val="00704F6C"/>
    <w:rsid w:val="00704FB8"/>
    <w:rsid w:val="0070508C"/>
    <w:rsid w:val="00705225"/>
    <w:rsid w:val="00705298"/>
    <w:rsid w:val="007056CD"/>
    <w:rsid w:val="00705773"/>
    <w:rsid w:val="00705845"/>
    <w:rsid w:val="0070632E"/>
    <w:rsid w:val="0070648A"/>
    <w:rsid w:val="0070651B"/>
    <w:rsid w:val="00706794"/>
    <w:rsid w:val="00706BB5"/>
    <w:rsid w:val="00706DA2"/>
    <w:rsid w:val="00706E0D"/>
    <w:rsid w:val="00707118"/>
    <w:rsid w:val="007078A5"/>
    <w:rsid w:val="00707B33"/>
    <w:rsid w:val="00707D91"/>
    <w:rsid w:val="00707DD4"/>
    <w:rsid w:val="00707E05"/>
    <w:rsid w:val="00710030"/>
    <w:rsid w:val="0071003F"/>
    <w:rsid w:val="00710088"/>
    <w:rsid w:val="00710180"/>
    <w:rsid w:val="0071064E"/>
    <w:rsid w:val="00710706"/>
    <w:rsid w:val="00710DB4"/>
    <w:rsid w:val="00710E50"/>
    <w:rsid w:val="00711067"/>
    <w:rsid w:val="0071135A"/>
    <w:rsid w:val="00711555"/>
    <w:rsid w:val="0071166F"/>
    <w:rsid w:val="007116FF"/>
    <w:rsid w:val="0071179D"/>
    <w:rsid w:val="007118C9"/>
    <w:rsid w:val="00711BBE"/>
    <w:rsid w:val="00711D0F"/>
    <w:rsid w:val="007122BC"/>
    <w:rsid w:val="0071255E"/>
    <w:rsid w:val="007125F3"/>
    <w:rsid w:val="007127CF"/>
    <w:rsid w:val="00712BD8"/>
    <w:rsid w:val="00712CC5"/>
    <w:rsid w:val="00712D15"/>
    <w:rsid w:val="007131D6"/>
    <w:rsid w:val="0071338D"/>
    <w:rsid w:val="007133B7"/>
    <w:rsid w:val="00713448"/>
    <w:rsid w:val="00713471"/>
    <w:rsid w:val="00713742"/>
    <w:rsid w:val="00713968"/>
    <w:rsid w:val="007139FE"/>
    <w:rsid w:val="00713A5E"/>
    <w:rsid w:val="00713CFF"/>
    <w:rsid w:val="00714425"/>
    <w:rsid w:val="007147F7"/>
    <w:rsid w:val="007148CA"/>
    <w:rsid w:val="00714A95"/>
    <w:rsid w:val="00714CD8"/>
    <w:rsid w:val="0071526C"/>
    <w:rsid w:val="00715338"/>
    <w:rsid w:val="0071540D"/>
    <w:rsid w:val="00715BA9"/>
    <w:rsid w:val="00715EC5"/>
    <w:rsid w:val="00716072"/>
    <w:rsid w:val="007161AB"/>
    <w:rsid w:val="007163EB"/>
    <w:rsid w:val="00716490"/>
    <w:rsid w:val="00716517"/>
    <w:rsid w:val="00716A94"/>
    <w:rsid w:val="00716FA8"/>
    <w:rsid w:val="00716FBB"/>
    <w:rsid w:val="00717019"/>
    <w:rsid w:val="00717211"/>
    <w:rsid w:val="0071744E"/>
    <w:rsid w:val="00717938"/>
    <w:rsid w:val="00717A40"/>
    <w:rsid w:val="00717A84"/>
    <w:rsid w:val="00717C3E"/>
    <w:rsid w:val="00717D8D"/>
    <w:rsid w:val="0072050F"/>
    <w:rsid w:val="007206BD"/>
    <w:rsid w:val="00720B55"/>
    <w:rsid w:val="00720CF7"/>
    <w:rsid w:val="00720E28"/>
    <w:rsid w:val="00720E4C"/>
    <w:rsid w:val="00720EE8"/>
    <w:rsid w:val="007210AA"/>
    <w:rsid w:val="007217DC"/>
    <w:rsid w:val="00721839"/>
    <w:rsid w:val="0072199A"/>
    <w:rsid w:val="00721E10"/>
    <w:rsid w:val="0072232F"/>
    <w:rsid w:val="00722394"/>
    <w:rsid w:val="00722B0A"/>
    <w:rsid w:val="00722B7D"/>
    <w:rsid w:val="00722D62"/>
    <w:rsid w:val="00722E0B"/>
    <w:rsid w:val="0072307D"/>
    <w:rsid w:val="0072327E"/>
    <w:rsid w:val="00723396"/>
    <w:rsid w:val="007234DF"/>
    <w:rsid w:val="00723D1C"/>
    <w:rsid w:val="007244C0"/>
    <w:rsid w:val="00724503"/>
    <w:rsid w:val="007245FB"/>
    <w:rsid w:val="00724D11"/>
    <w:rsid w:val="00724F84"/>
    <w:rsid w:val="007251CF"/>
    <w:rsid w:val="0072542E"/>
    <w:rsid w:val="0072562B"/>
    <w:rsid w:val="00725670"/>
    <w:rsid w:val="007256D7"/>
    <w:rsid w:val="00725A2B"/>
    <w:rsid w:val="00726C89"/>
    <w:rsid w:val="00726E97"/>
    <w:rsid w:val="007276D4"/>
    <w:rsid w:val="007279C4"/>
    <w:rsid w:val="00727B25"/>
    <w:rsid w:val="007300BE"/>
    <w:rsid w:val="007300E4"/>
    <w:rsid w:val="00730318"/>
    <w:rsid w:val="007304EB"/>
    <w:rsid w:val="007309CF"/>
    <w:rsid w:val="00730A1C"/>
    <w:rsid w:val="00730B58"/>
    <w:rsid w:val="00730FA7"/>
    <w:rsid w:val="00731368"/>
    <w:rsid w:val="00731439"/>
    <w:rsid w:val="0073156A"/>
    <w:rsid w:val="00731642"/>
    <w:rsid w:val="00731D9E"/>
    <w:rsid w:val="00731F2B"/>
    <w:rsid w:val="00731F43"/>
    <w:rsid w:val="00731F68"/>
    <w:rsid w:val="00732472"/>
    <w:rsid w:val="00732484"/>
    <w:rsid w:val="007325EA"/>
    <w:rsid w:val="00732805"/>
    <w:rsid w:val="00732C75"/>
    <w:rsid w:val="00732D07"/>
    <w:rsid w:val="00732D33"/>
    <w:rsid w:val="00732D8B"/>
    <w:rsid w:val="00732EFB"/>
    <w:rsid w:val="007336E8"/>
    <w:rsid w:val="00733819"/>
    <w:rsid w:val="007338AC"/>
    <w:rsid w:val="0073395F"/>
    <w:rsid w:val="00733A6E"/>
    <w:rsid w:val="00733E03"/>
    <w:rsid w:val="00733E44"/>
    <w:rsid w:val="00733E50"/>
    <w:rsid w:val="007340D2"/>
    <w:rsid w:val="0073444D"/>
    <w:rsid w:val="007348C3"/>
    <w:rsid w:val="0073491B"/>
    <w:rsid w:val="007350B6"/>
    <w:rsid w:val="00735429"/>
    <w:rsid w:val="00736096"/>
    <w:rsid w:val="007367CF"/>
    <w:rsid w:val="00736B99"/>
    <w:rsid w:val="00736FB3"/>
    <w:rsid w:val="00737016"/>
    <w:rsid w:val="007378F0"/>
    <w:rsid w:val="00737C0C"/>
    <w:rsid w:val="00737D02"/>
    <w:rsid w:val="00737FB1"/>
    <w:rsid w:val="00740668"/>
    <w:rsid w:val="007407E8"/>
    <w:rsid w:val="00740B0A"/>
    <w:rsid w:val="00740BF0"/>
    <w:rsid w:val="00740CC7"/>
    <w:rsid w:val="00740CEC"/>
    <w:rsid w:val="00740D6A"/>
    <w:rsid w:val="00740DEA"/>
    <w:rsid w:val="00740FF5"/>
    <w:rsid w:val="00741066"/>
    <w:rsid w:val="0074140E"/>
    <w:rsid w:val="0074174D"/>
    <w:rsid w:val="00741829"/>
    <w:rsid w:val="0074187F"/>
    <w:rsid w:val="00741A59"/>
    <w:rsid w:val="00741C4D"/>
    <w:rsid w:val="00741EDD"/>
    <w:rsid w:val="00741F70"/>
    <w:rsid w:val="0074244C"/>
    <w:rsid w:val="007426F5"/>
    <w:rsid w:val="00743097"/>
    <w:rsid w:val="0074310D"/>
    <w:rsid w:val="007433C9"/>
    <w:rsid w:val="0074396F"/>
    <w:rsid w:val="00743A92"/>
    <w:rsid w:val="00743C88"/>
    <w:rsid w:val="00743D58"/>
    <w:rsid w:val="00743E6E"/>
    <w:rsid w:val="007442F6"/>
    <w:rsid w:val="007443C4"/>
    <w:rsid w:val="00744661"/>
    <w:rsid w:val="00744B29"/>
    <w:rsid w:val="00744E0C"/>
    <w:rsid w:val="00744EB8"/>
    <w:rsid w:val="00744F68"/>
    <w:rsid w:val="0074514B"/>
    <w:rsid w:val="0074523F"/>
    <w:rsid w:val="007456A2"/>
    <w:rsid w:val="0074593E"/>
    <w:rsid w:val="00745D2E"/>
    <w:rsid w:val="00745FBB"/>
    <w:rsid w:val="0074602A"/>
    <w:rsid w:val="0074605D"/>
    <w:rsid w:val="007460EA"/>
    <w:rsid w:val="0074616E"/>
    <w:rsid w:val="007465DC"/>
    <w:rsid w:val="0074684F"/>
    <w:rsid w:val="00746F1B"/>
    <w:rsid w:val="00746F83"/>
    <w:rsid w:val="007474D2"/>
    <w:rsid w:val="0074771A"/>
    <w:rsid w:val="00747820"/>
    <w:rsid w:val="00747C54"/>
    <w:rsid w:val="00747FB8"/>
    <w:rsid w:val="00750346"/>
    <w:rsid w:val="0075040E"/>
    <w:rsid w:val="00750463"/>
    <w:rsid w:val="007507F1"/>
    <w:rsid w:val="00750814"/>
    <w:rsid w:val="00750B1B"/>
    <w:rsid w:val="00750CB1"/>
    <w:rsid w:val="00751108"/>
    <w:rsid w:val="007512DC"/>
    <w:rsid w:val="00751439"/>
    <w:rsid w:val="00751672"/>
    <w:rsid w:val="00751E66"/>
    <w:rsid w:val="00751EB9"/>
    <w:rsid w:val="00752055"/>
    <w:rsid w:val="00752825"/>
    <w:rsid w:val="00752A8C"/>
    <w:rsid w:val="007531FD"/>
    <w:rsid w:val="0075326E"/>
    <w:rsid w:val="00753433"/>
    <w:rsid w:val="0075349B"/>
    <w:rsid w:val="0075405D"/>
    <w:rsid w:val="007542BA"/>
    <w:rsid w:val="00754422"/>
    <w:rsid w:val="00754D8A"/>
    <w:rsid w:val="00754E6A"/>
    <w:rsid w:val="00755B45"/>
    <w:rsid w:val="00755BD6"/>
    <w:rsid w:val="00755CBC"/>
    <w:rsid w:val="00755D73"/>
    <w:rsid w:val="00755F82"/>
    <w:rsid w:val="00755FB2"/>
    <w:rsid w:val="00755FF9"/>
    <w:rsid w:val="007560D4"/>
    <w:rsid w:val="007564A7"/>
    <w:rsid w:val="00756BFF"/>
    <w:rsid w:val="00756DA1"/>
    <w:rsid w:val="00756F06"/>
    <w:rsid w:val="0075743C"/>
    <w:rsid w:val="007575FE"/>
    <w:rsid w:val="007577A0"/>
    <w:rsid w:val="00757C03"/>
    <w:rsid w:val="00757ED0"/>
    <w:rsid w:val="00757F3C"/>
    <w:rsid w:val="0076016C"/>
    <w:rsid w:val="0076032A"/>
    <w:rsid w:val="00760448"/>
    <w:rsid w:val="0076083F"/>
    <w:rsid w:val="0076084C"/>
    <w:rsid w:val="00760DA1"/>
    <w:rsid w:val="0076101F"/>
    <w:rsid w:val="0076110A"/>
    <w:rsid w:val="007613AF"/>
    <w:rsid w:val="0076156A"/>
    <w:rsid w:val="0076174E"/>
    <w:rsid w:val="00761A5E"/>
    <w:rsid w:val="00761B80"/>
    <w:rsid w:val="00761BB2"/>
    <w:rsid w:val="00761F89"/>
    <w:rsid w:val="007631B7"/>
    <w:rsid w:val="007636EB"/>
    <w:rsid w:val="00763746"/>
    <w:rsid w:val="007638BD"/>
    <w:rsid w:val="00763CBC"/>
    <w:rsid w:val="00763CD1"/>
    <w:rsid w:val="00763E5B"/>
    <w:rsid w:val="007644DE"/>
    <w:rsid w:val="007644E5"/>
    <w:rsid w:val="00764567"/>
    <w:rsid w:val="0076470F"/>
    <w:rsid w:val="0076498E"/>
    <w:rsid w:val="00764A62"/>
    <w:rsid w:val="00764F3B"/>
    <w:rsid w:val="0076500D"/>
    <w:rsid w:val="0076523E"/>
    <w:rsid w:val="00765366"/>
    <w:rsid w:val="0076659B"/>
    <w:rsid w:val="007669BA"/>
    <w:rsid w:val="007671C4"/>
    <w:rsid w:val="007671DB"/>
    <w:rsid w:val="00767436"/>
    <w:rsid w:val="0076760B"/>
    <w:rsid w:val="007676DA"/>
    <w:rsid w:val="00767780"/>
    <w:rsid w:val="00767B41"/>
    <w:rsid w:val="00767B98"/>
    <w:rsid w:val="00767E36"/>
    <w:rsid w:val="00770416"/>
    <w:rsid w:val="00770418"/>
    <w:rsid w:val="00770988"/>
    <w:rsid w:val="00771349"/>
    <w:rsid w:val="00771515"/>
    <w:rsid w:val="007718AB"/>
    <w:rsid w:val="00771A2A"/>
    <w:rsid w:val="00771D70"/>
    <w:rsid w:val="00771FF0"/>
    <w:rsid w:val="007720C6"/>
    <w:rsid w:val="007720EB"/>
    <w:rsid w:val="007722DF"/>
    <w:rsid w:val="00772501"/>
    <w:rsid w:val="007727AF"/>
    <w:rsid w:val="00772AA3"/>
    <w:rsid w:val="00772C30"/>
    <w:rsid w:val="00772C5C"/>
    <w:rsid w:val="00772D6A"/>
    <w:rsid w:val="00772F36"/>
    <w:rsid w:val="007732A1"/>
    <w:rsid w:val="007739D7"/>
    <w:rsid w:val="00773B79"/>
    <w:rsid w:val="00773D78"/>
    <w:rsid w:val="00773F5E"/>
    <w:rsid w:val="0077438F"/>
    <w:rsid w:val="00774A52"/>
    <w:rsid w:val="0077503B"/>
    <w:rsid w:val="00775040"/>
    <w:rsid w:val="00775074"/>
    <w:rsid w:val="007755C3"/>
    <w:rsid w:val="00775650"/>
    <w:rsid w:val="0077583B"/>
    <w:rsid w:val="00775C4B"/>
    <w:rsid w:val="00775D4B"/>
    <w:rsid w:val="00775F54"/>
    <w:rsid w:val="007762FE"/>
    <w:rsid w:val="0077638D"/>
    <w:rsid w:val="00776A43"/>
    <w:rsid w:val="0077715B"/>
    <w:rsid w:val="007771F7"/>
    <w:rsid w:val="007772F0"/>
    <w:rsid w:val="0077736C"/>
    <w:rsid w:val="007775B8"/>
    <w:rsid w:val="00777B66"/>
    <w:rsid w:val="00777C6F"/>
    <w:rsid w:val="00777CA4"/>
    <w:rsid w:val="00777F1D"/>
    <w:rsid w:val="00780082"/>
    <w:rsid w:val="007808CD"/>
    <w:rsid w:val="00780BF2"/>
    <w:rsid w:val="00781779"/>
    <w:rsid w:val="007817C9"/>
    <w:rsid w:val="00781818"/>
    <w:rsid w:val="00781915"/>
    <w:rsid w:val="00781934"/>
    <w:rsid w:val="00781A2C"/>
    <w:rsid w:val="00781A93"/>
    <w:rsid w:val="00781BC8"/>
    <w:rsid w:val="00781FEC"/>
    <w:rsid w:val="0078253C"/>
    <w:rsid w:val="00782720"/>
    <w:rsid w:val="00782820"/>
    <w:rsid w:val="00782841"/>
    <w:rsid w:val="007828C3"/>
    <w:rsid w:val="00782C87"/>
    <w:rsid w:val="00782C92"/>
    <w:rsid w:val="00782D95"/>
    <w:rsid w:val="00782EF6"/>
    <w:rsid w:val="007830D9"/>
    <w:rsid w:val="007835B9"/>
    <w:rsid w:val="00783782"/>
    <w:rsid w:val="00783842"/>
    <w:rsid w:val="0078428E"/>
    <w:rsid w:val="007845C2"/>
    <w:rsid w:val="00784700"/>
    <w:rsid w:val="00784870"/>
    <w:rsid w:val="00784B48"/>
    <w:rsid w:val="00784C47"/>
    <w:rsid w:val="00784D54"/>
    <w:rsid w:val="00784FCC"/>
    <w:rsid w:val="00785014"/>
    <w:rsid w:val="00785444"/>
    <w:rsid w:val="0078558A"/>
    <w:rsid w:val="00785677"/>
    <w:rsid w:val="00785885"/>
    <w:rsid w:val="007859A3"/>
    <w:rsid w:val="00785ED4"/>
    <w:rsid w:val="00786294"/>
    <w:rsid w:val="00786331"/>
    <w:rsid w:val="00786909"/>
    <w:rsid w:val="00786992"/>
    <w:rsid w:val="00786C73"/>
    <w:rsid w:val="00786E99"/>
    <w:rsid w:val="00786F41"/>
    <w:rsid w:val="007870EB"/>
    <w:rsid w:val="00787161"/>
    <w:rsid w:val="007871FC"/>
    <w:rsid w:val="00787432"/>
    <w:rsid w:val="00787A57"/>
    <w:rsid w:val="00787A74"/>
    <w:rsid w:val="00787C82"/>
    <w:rsid w:val="0079029D"/>
    <w:rsid w:val="00790621"/>
    <w:rsid w:val="007907F7"/>
    <w:rsid w:val="007908C2"/>
    <w:rsid w:val="00790BB5"/>
    <w:rsid w:val="00790CE7"/>
    <w:rsid w:val="00790CF5"/>
    <w:rsid w:val="00791125"/>
    <w:rsid w:val="00791306"/>
    <w:rsid w:val="00791341"/>
    <w:rsid w:val="00791619"/>
    <w:rsid w:val="007917CC"/>
    <w:rsid w:val="007919A2"/>
    <w:rsid w:val="00791A75"/>
    <w:rsid w:val="00791AC6"/>
    <w:rsid w:val="00791EA6"/>
    <w:rsid w:val="007920B7"/>
    <w:rsid w:val="00792200"/>
    <w:rsid w:val="007925CA"/>
    <w:rsid w:val="007927BD"/>
    <w:rsid w:val="00792AE8"/>
    <w:rsid w:val="00792B1C"/>
    <w:rsid w:val="00792DAA"/>
    <w:rsid w:val="00793416"/>
    <w:rsid w:val="007934B2"/>
    <w:rsid w:val="00793B73"/>
    <w:rsid w:val="00793D14"/>
    <w:rsid w:val="00793D22"/>
    <w:rsid w:val="00793E32"/>
    <w:rsid w:val="007944A9"/>
    <w:rsid w:val="007946E0"/>
    <w:rsid w:val="0079489E"/>
    <w:rsid w:val="00794FD8"/>
    <w:rsid w:val="0079517A"/>
    <w:rsid w:val="00795191"/>
    <w:rsid w:val="0079583F"/>
    <w:rsid w:val="00795BA1"/>
    <w:rsid w:val="00796482"/>
    <w:rsid w:val="00796595"/>
    <w:rsid w:val="00797184"/>
    <w:rsid w:val="00797C2B"/>
    <w:rsid w:val="00797D62"/>
    <w:rsid w:val="00797DEA"/>
    <w:rsid w:val="00797F95"/>
    <w:rsid w:val="007A0117"/>
    <w:rsid w:val="007A02FA"/>
    <w:rsid w:val="007A04A4"/>
    <w:rsid w:val="007A067E"/>
    <w:rsid w:val="007A0CB4"/>
    <w:rsid w:val="007A10B5"/>
    <w:rsid w:val="007A11B2"/>
    <w:rsid w:val="007A129E"/>
    <w:rsid w:val="007A13A4"/>
    <w:rsid w:val="007A193F"/>
    <w:rsid w:val="007A1D98"/>
    <w:rsid w:val="007A22E0"/>
    <w:rsid w:val="007A25BA"/>
    <w:rsid w:val="007A2728"/>
    <w:rsid w:val="007A28D9"/>
    <w:rsid w:val="007A2D97"/>
    <w:rsid w:val="007A345F"/>
    <w:rsid w:val="007A3465"/>
    <w:rsid w:val="007A36C9"/>
    <w:rsid w:val="007A380E"/>
    <w:rsid w:val="007A3C1C"/>
    <w:rsid w:val="007A43F9"/>
    <w:rsid w:val="007A4969"/>
    <w:rsid w:val="007A4B7E"/>
    <w:rsid w:val="007A4D3A"/>
    <w:rsid w:val="007A54DB"/>
    <w:rsid w:val="007A5531"/>
    <w:rsid w:val="007A5AC3"/>
    <w:rsid w:val="007A5D97"/>
    <w:rsid w:val="007A5DB1"/>
    <w:rsid w:val="007A5E62"/>
    <w:rsid w:val="007A626C"/>
    <w:rsid w:val="007A638B"/>
    <w:rsid w:val="007A65A5"/>
    <w:rsid w:val="007A6886"/>
    <w:rsid w:val="007A6BD1"/>
    <w:rsid w:val="007A6E76"/>
    <w:rsid w:val="007A6EBE"/>
    <w:rsid w:val="007A6EE1"/>
    <w:rsid w:val="007A7030"/>
    <w:rsid w:val="007A72DD"/>
    <w:rsid w:val="007A7503"/>
    <w:rsid w:val="007A75AD"/>
    <w:rsid w:val="007A7670"/>
    <w:rsid w:val="007A770E"/>
    <w:rsid w:val="007A7B2A"/>
    <w:rsid w:val="007A7B5E"/>
    <w:rsid w:val="007A7D3B"/>
    <w:rsid w:val="007A7FA4"/>
    <w:rsid w:val="007B06F9"/>
    <w:rsid w:val="007B08C5"/>
    <w:rsid w:val="007B0A4D"/>
    <w:rsid w:val="007B0BA8"/>
    <w:rsid w:val="007B0C2F"/>
    <w:rsid w:val="007B1063"/>
    <w:rsid w:val="007B14D1"/>
    <w:rsid w:val="007B1965"/>
    <w:rsid w:val="007B1A8D"/>
    <w:rsid w:val="007B1BC9"/>
    <w:rsid w:val="007B228D"/>
    <w:rsid w:val="007B2379"/>
    <w:rsid w:val="007B288D"/>
    <w:rsid w:val="007B29E2"/>
    <w:rsid w:val="007B2A68"/>
    <w:rsid w:val="007B36F9"/>
    <w:rsid w:val="007B3706"/>
    <w:rsid w:val="007B3C3F"/>
    <w:rsid w:val="007B418B"/>
    <w:rsid w:val="007B4307"/>
    <w:rsid w:val="007B4456"/>
    <w:rsid w:val="007B44EC"/>
    <w:rsid w:val="007B4749"/>
    <w:rsid w:val="007B4781"/>
    <w:rsid w:val="007B48D3"/>
    <w:rsid w:val="007B48F2"/>
    <w:rsid w:val="007B4970"/>
    <w:rsid w:val="007B4B4B"/>
    <w:rsid w:val="007B4DC7"/>
    <w:rsid w:val="007B4E35"/>
    <w:rsid w:val="007B4F32"/>
    <w:rsid w:val="007B5559"/>
    <w:rsid w:val="007B5856"/>
    <w:rsid w:val="007B5A7D"/>
    <w:rsid w:val="007B5C76"/>
    <w:rsid w:val="007B5E28"/>
    <w:rsid w:val="007B5E52"/>
    <w:rsid w:val="007B5FA3"/>
    <w:rsid w:val="007B5FD5"/>
    <w:rsid w:val="007B6056"/>
    <w:rsid w:val="007B6080"/>
    <w:rsid w:val="007B608B"/>
    <w:rsid w:val="007B627C"/>
    <w:rsid w:val="007B64A1"/>
    <w:rsid w:val="007B657A"/>
    <w:rsid w:val="007B67E2"/>
    <w:rsid w:val="007B6E24"/>
    <w:rsid w:val="007B70C5"/>
    <w:rsid w:val="007B717A"/>
    <w:rsid w:val="007B7880"/>
    <w:rsid w:val="007B793F"/>
    <w:rsid w:val="007B7E13"/>
    <w:rsid w:val="007B7E81"/>
    <w:rsid w:val="007C0050"/>
    <w:rsid w:val="007C009B"/>
    <w:rsid w:val="007C00E0"/>
    <w:rsid w:val="007C01FD"/>
    <w:rsid w:val="007C0875"/>
    <w:rsid w:val="007C08C7"/>
    <w:rsid w:val="007C0A09"/>
    <w:rsid w:val="007C0D13"/>
    <w:rsid w:val="007C0F9B"/>
    <w:rsid w:val="007C11B1"/>
    <w:rsid w:val="007C12E7"/>
    <w:rsid w:val="007C15CF"/>
    <w:rsid w:val="007C16FE"/>
    <w:rsid w:val="007C18F5"/>
    <w:rsid w:val="007C1A48"/>
    <w:rsid w:val="007C1C80"/>
    <w:rsid w:val="007C1E7C"/>
    <w:rsid w:val="007C1FA6"/>
    <w:rsid w:val="007C1FD0"/>
    <w:rsid w:val="007C2102"/>
    <w:rsid w:val="007C2578"/>
    <w:rsid w:val="007C27C3"/>
    <w:rsid w:val="007C27E3"/>
    <w:rsid w:val="007C2C43"/>
    <w:rsid w:val="007C2FCE"/>
    <w:rsid w:val="007C2FD6"/>
    <w:rsid w:val="007C30A5"/>
    <w:rsid w:val="007C32F7"/>
    <w:rsid w:val="007C3405"/>
    <w:rsid w:val="007C3674"/>
    <w:rsid w:val="007C396E"/>
    <w:rsid w:val="007C3A13"/>
    <w:rsid w:val="007C3AA0"/>
    <w:rsid w:val="007C3AB6"/>
    <w:rsid w:val="007C3C34"/>
    <w:rsid w:val="007C3C4C"/>
    <w:rsid w:val="007C4044"/>
    <w:rsid w:val="007C4594"/>
    <w:rsid w:val="007C47C7"/>
    <w:rsid w:val="007C4943"/>
    <w:rsid w:val="007C52EA"/>
    <w:rsid w:val="007C5387"/>
    <w:rsid w:val="007C612E"/>
    <w:rsid w:val="007C61A9"/>
    <w:rsid w:val="007C61EF"/>
    <w:rsid w:val="007C6347"/>
    <w:rsid w:val="007C6567"/>
    <w:rsid w:val="007C68E4"/>
    <w:rsid w:val="007C69D9"/>
    <w:rsid w:val="007C6C03"/>
    <w:rsid w:val="007C6ED2"/>
    <w:rsid w:val="007C711B"/>
    <w:rsid w:val="007C743E"/>
    <w:rsid w:val="007C78B0"/>
    <w:rsid w:val="007C7980"/>
    <w:rsid w:val="007C7A29"/>
    <w:rsid w:val="007C7A5A"/>
    <w:rsid w:val="007C7B5A"/>
    <w:rsid w:val="007C7B5B"/>
    <w:rsid w:val="007C7CAE"/>
    <w:rsid w:val="007C7F2E"/>
    <w:rsid w:val="007D020B"/>
    <w:rsid w:val="007D0414"/>
    <w:rsid w:val="007D05BB"/>
    <w:rsid w:val="007D08A0"/>
    <w:rsid w:val="007D09EB"/>
    <w:rsid w:val="007D0B8F"/>
    <w:rsid w:val="007D13E3"/>
    <w:rsid w:val="007D14D9"/>
    <w:rsid w:val="007D1610"/>
    <w:rsid w:val="007D1745"/>
    <w:rsid w:val="007D1A09"/>
    <w:rsid w:val="007D1A3A"/>
    <w:rsid w:val="007D1B09"/>
    <w:rsid w:val="007D1B5D"/>
    <w:rsid w:val="007D1B89"/>
    <w:rsid w:val="007D1C87"/>
    <w:rsid w:val="007D22E7"/>
    <w:rsid w:val="007D239B"/>
    <w:rsid w:val="007D2738"/>
    <w:rsid w:val="007D27B8"/>
    <w:rsid w:val="007D2824"/>
    <w:rsid w:val="007D2D8D"/>
    <w:rsid w:val="007D3F48"/>
    <w:rsid w:val="007D405A"/>
    <w:rsid w:val="007D40A4"/>
    <w:rsid w:val="007D40CF"/>
    <w:rsid w:val="007D42E7"/>
    <w:rsid w:val="007D47D7"/>
    <w:rsid w:val="007D4853"/>
    <w:rsid w:val="007D493D"/>
    <w:rsid w:val="007D4E1D"/>
    <w:rsid w:val="007D5C68"/>
    <w:rsid w:val="007D5CDE"/>
    <w:rsid w:val="007D5E89"/>
    <w:rsid w:val="007D6714"/>
    <w:rsid w:val="007D67FA"/>
    <w:rsid w:val="007D6CDC"/>
    <w:rsid w:val="007D703E"/>
    <w:rsid w:val="007D717B"/>
    <w:rsid w:val="007D767A"/>
    <w:rsid w:val="007D7AA6"/>
    <w:rsid w:val="007D7B87"/>
    <w:rsid w:val="007D7B9B"/>
    <w:rsid w:val="007D7CA8"/>
    <w:rsid w:val="007E00B5"/>
    <w:rsid w:val="007E02C5"/>
    <w:rsid w:val="007E0EB7"/>
    <w:rsid w:val="007E0FD7"/>
    <w:rsid w:val="007E149F"/>
    <w:rsid w:val="007E1832"/>
    <w:rsid w:val="007E18AF"/>
    <w:rsid w:val="007E1901"/>
    <w:rsid w:val="007E1B33"/>
    <w:rsid w:val="007E2142"/>
    <w:rsid w:val="007E27BB"/>
    <w:rsid w:val="007E280D"/>
    <w:rsid w:val="007E2A07"/>
    <w:rsid w:val="007E2B37"/>
    <w:rsid w:val="007E2C13"/>
    <w:rsid w:val="007E34AC"/>
    <w:rsid w:val="007E3A65"/>
    <w:rsid w:val="007E3B19"/>
    <w:rsid w:val="007E3B28"/>
    <w:rsid w:val="007E3BAF"/>
    <w:rsid w:val="007E3DE6"/>
    <w:rsid w:val="007E3E1B"/>
    <w:rsid w:val="007E3F0C"/>
    <w:rsid w:val="007E3FB8"/>
    <w:rsid w:val="007E44A4"/>
    <w:rsid w:val="007E45F5"/>
    <w:rsid w:val="007E4B8E"/>
    <w:rsid w:val="007E4C61"/>
    <w:rsid w:val="007E4CF7"/>
    <w:rsid w:val="007E4D61"/>
    <w:rsid w:val="007E5237"/>
    <w:rsid w:val="007E5467"/>
    <w:rsid w:val="007E5503"/>
    <w:rsid w:val="007E58DA"/>
    <w:rsid w:val="007E592E"/>
    <w:rsid w:val="007E5A02"/>
    <w:rsid w:val="007E5EFB"/>
    <w:rsid w:val="007E60A0"/>
    <w:rsid w:val="007E62FC"/>
    <w:rsid w:val="007E658F"/>
    <w:rsid w:val="007E6599"/>
    <w:rsid w:val="007E6689"/>
    <w:rsid w:val="007E6722"/>
    <w:rsid w:val="007E692D"/>
    <w:rsid w:val="007E7758"/>
    <w:rsid w:val="007E7B6E"/>
    <w:rsid w:val="007E7C26"/>
    <w:rsid w:val="007E7EAB"/>
    <w:rsid w:val="007F006E"/>
    <w:rsid w:val="007F056A"/>
    <w:rsid w:val="007F0598"/>
    <w:rsid w:val="007F06E2"/>
    <w:rsid w:val="007F0825"/>
    <w:rsid w:val="007F08DE"/>
    <w:rsid w:val="007F1052"/>
    <w:rsid w:val="007F10C3"/>
    <w:rsid w:val="007F191A"/>
    <w:rsid w:val="007F1C65"/>
    <w:rsid w:val="007F1CC8"/>
    <w:rsid w:val="007F1F91"/>
    <w:rsid w:val="007F2139"/>
    <w:rsid w:val="007F223F"/>
    <w:rsid w:val="007F225E"/>
    <w:rsid w:val="007F23E9"/>
    <w:rsid w:val="007F2498"/>
    <w:rsid w:val="007F253E"/>
    <w:rsid w:val="007F2569"/>
    <w:rsid w:val="007F28BB"/>
    <w:rsid w:val="007F2938"/>
    <w:rsid w:val="007F2996"/>
    <w:rsid w:val="007F2AC9"/>
    <w:rsid w:val="007F2AD1"/>
    <w:rsid w:val="007F2CC6"/>
    <w:rsid w:val="007F2FEC"/>
    <w:rsid w:val="007F39E0"/>
    <w:rsid w:val="007F43AE"/>
    <w:rsid w:val="007F43EC"/>
    <w:rsid w:val="007F4A4D"/>
    <w:rsid w:val="007F4A77"/>
    <w:rsid w:val="007F4B62"/>
    <w:rsid w:val="007F4EF0"/>
    <w:rsid w:val="007F5031"/>
    <w:rsid w:val="007F5147"/>
    <w:rsid w:val="007F5335"/>
    <w:rsid w:val="007F5485"/>
    <w:rsid w:val="007F565A"/>
    <w:rsid w:val="007F56B4"/>
    <w:rsid w:val="007F5F4A"/>
    <w:rsid w:val="007F6092"/>
    <w:rsid w:val="007F6415"/>
    <w:rsid w:val="007F645C"/>
    <w:rsid w:val="007F66C2"/>
    <w:rsid w:val="007F6755"/>
    <w:rsid w:val="007F682D"/>
    <w:rsid w:val="007F69B7"/>
    <w:rsid w:val="007F6B4A"/>
    <w:rsid w:val="007F6B64"/>
    <w:rsid w:val="007F7040"/>
    <w:rsid w:val="007F70D2"/>
    <w:rsid w:val="007F721C"/>
    <w:rsid w:val="007F7868"/>
    <w:rsid w:val="007F79AC"/>
    <w:rsid w:val="007F7A2E"/>
    <w:rsid w:val="007F7A3D"/>
    <w:rsid w:val="007F7C44"/>
    <w:rsid w:val="007F7CC9"/>
    <w:rsid w:val="007F7DB2"/>
    <w:rsid w:val="0080038F"/>
    <w:rsid w:val="008004F7"/>
    <w:rsid w:val="008006BA"/>
    <w:rsid w:val="00800816"/>
    <w:rsid w:val="008009BC"/>
    <w:rsid w:val="00800E2C"/>
    <w:rsid w:val="00801127"/>
    <w:rsid w:val="0080162A"/>
    <w:rsid w:val="00801ECE"/>
    <w:rsid w:val="00801F82"/>
    <w:rsid w:val="00801FF2"/>
    <w:rsid w:val="00802115"/>
    <w:rsid w:val="008025EC"/>
    <w:rsid w:val="008029D1"/>
    <w:rsid w:val="00802AAB"/>
    <w:rsid w:val="00802C8C"/>
    <w:rsid w:val="00803007"/>
    <w:rsid w:val="00803858"/>
    <w:rsid w:val="008038A0"/>
    <w:rsid w:val="008038B5"/>
    <w:rsid w:val="00803D96"/>
    <w:rsid w:val="00803E0F"/>
    <w:rsid w:val="00803E40"/>
    <w:rsid w:val="00804054"/>
    <w:rsid w:val="00804390"/>
    <w:rsid w:val="0080447E"/>
    <w:rsid w:val="0080462C"/>
    <w:rsid w:val="0080462E"/>
    <w:rsid w:val="0080518C"/>
    <w:rsid w:val="00805374"/>
    <w:rsid w:val="00805622"/>
    <w:rsid w:val="0080573B"/>
    <w:rsid w:val="00805816"/>
    <w:rsid w:val="0080594A"/>
    <w:rsid w:val="00805A1F"/>
    <w:rsid w:val="00805A74"/>
    <w:rsid w:val="00805ADA"/>
    <w:rsid w:val="00805E5E"/>
    <w:rsid w:val="0080620D"/>
    <w:rsid w:val="008065DA"/>
    <w:rsid w:val="00806894"/>
    <w:rsid w:val="00806CD8"/>
    <w:rsid w:val="00806FEA"/>
    <w:rsid w:val="008079C4"/>
    <w:rsid w:val="00807F1F"/>
    <w:rsid w:val="00810078"/>
    <w:rsid w:val="0081023C"/>
    <w:rsid w:val="00810434"/>
    <w:rsid w:val="008107EA"/>
    <w:rsid w:val="00810B27"/>
    <w:rsid w:val="00810FCD"/>
    <w:rsid w:val="00810FE1"/>
    <w:rsid w:val="008110EE"/>
    <w:rsid w:val="00811495"/>
    <w:rsid w:val="008115C0"/>
    <w:rsid w:val="00811739"/>
    <w:rsid w:val="00811DC5"/>
    <w:rsid w:val="00811F39"/>
    <w:rsid w:val="008120AE"/>
    <w:rsid w:val="0081211F"/>
    <w:rsid w:val="008121FE"/>
    <w:rsid w:val="00812289"/>
    <w:rsid w:val="008122B4"/>
    <w:rsid w:val="0081239B"/>
    <w:rsid w:val="00812A23"/>
    <w:rsid w:val="00812A65"/>
    <w:rsid w:val="00812F4F"/>
    <w:rsid w:val="008130D0"/>
    <w:rsid w:val="00813138"/>
    <w:rsid w:val="0081333D"/>
    <w:rsid w:val="008136DC"/>
    <w:rsid w:val="00813814"/>
    <w:rsid w:val="00813A34"/>
    <w:rsid w:val="00813AB8"/>
    <w:rsid w:val="00813ACF"/>
    <w:rsid w:val="00813B6F"/>
    <w:rsid w:val="00813CEF"/>
    <w:rsid w:val="00813E12"/>
    <w:rsid w:val="00813F52"/>
    <w:rsid w:val="00814499"/>
    <w:rsid w:val="00814540"/>
    <w:rsid w:val="0081474D"/>
    <w:rsid w:val="008147AF"/>
    <w:rsid w:val="008148DB"/>
    <w:rsid w:val="00814ED5"/>
    <w:rsid w:val="0081506C"/>
    <w:rsid w:val="0081524B"/>
    <w:rsid w:val="00815515"/>
    <w:rsid w:val="00815CDF"/>
    <w:rsid w:val="00815CE5"/>
    <w:rsid w:val="00816388"/>
    <w:rsid w:val="008163F7"/>
    <w:rsid w:val="0081669A"/>
    <w:rsid w:val="0081680B"/>
    <w:rsid w:val="0081687F"/>
    <w:rsid w:val="00816F3C"/>
    <w:rsid w:val="008171E3"/>
    <w:rsid w:val="00817201"/>
    <w:rsid w:val="00817310"/>
    <w:rsid w:val="008175C3"/>
    <w:rsid w:val="0081787D"/>
    <w:rsid w:val="008179A0"/>
    <w:rsid w:val="00817AAB"/>
    <w:rsid w:val="00817B3C"/>
    <w:rsid w:val="00817D3C"/>
    <w:rsid w:val="00817E3D"/>
    <w:rsid w:val="00817E6C"/>
    <w:rsid w:val="0082043B"/>
    <w:rsid w:val="00820A26"/>
    <w:rsid w:val="008210B5"/>
    <w:rsid w:val="008213B7"/>
    <w:rsid w:val="00821509"/>
    <w:rsid w:val="008215C4"/>
    <w:rsid w:val="0082164E"/>
    <w:rsid w:val="00821AEE"/>
    <w:rsid w:val="00821DF5"/>
    <w:rsid w:val="00822261"/>
    <w:rsid w:val="0082242E"/>
    <w:rsid w:val="00822434"/>
    <w:rsid w:val="008225C7"/>
    <w:rsid w:val="00822730"/>
    <w:rsid w:val="00822BFF"/>
    <w:rsid w:val="00822CA9"/>
    <w:rsid w:val="00822CFD"/>
    <w:rsid w:val="00823117"/>
    <w:rsid w:val="0082323E"/>
    <w:rsid w:val="00823806"/>
    <w:rsid w:val="0082398D"/>
    <w:rsid w:val="00823E7F"/>
    <w:rsid w:val="00823EA8"/>
    <w:rsid w:val="008241F6"/>
    <w:rsid w:val="008243C5"/>
    <w:rsid w:val="00824583"/>
    <w:rsid w:val="008245EF"/>
    <w:rsid w:val="00824AD1"/>
    <w:rsid w:val="00824D72"/>
    <w:rsid w:val="00825773"/>
    <w:rsid w:val="0082579B"/>
    <w:rsid w:val="0082586A"/>
    <w:rsid w:val="0082592C"/>
    <w:rsid w:val="00825A5D"/>
    <w:rsid w:val="00825CAF"/>
    <w:rsid w:val="00826A52"/>
    <w:rsid w:val="00827022"/>
    <w:rsid w:val="0082745E"/>
    <w:rsid w:val="008274BC"/>
    <w:rsid w:val="00827B98"/>
    <w:rsid w:val="00827C91"/>
    <w:rsid w:val="00827E04"/>
    <w:rsid w:val="00827E77"/>
    <w:rsid w:val="00830245"/>
    <w:rsid w:val="008306DD"/>
    <w:rsid w:val="0083079E"/>
    <w:rsid w:val="0083086D"/>
    <w:rsid w:val="00830B1C"/>
    <w:rsid w:val="00830B41"/>
    <w:rsid w:val="008313C2"/>
    <w:rsid w:val="00831571"/>
    <w:rsid w:val="008315EF"/>
    <w:rsid w:val="00831855"/>
    <w:rsid w:val="0083221E"/>
    <w:rsid w:val="00832244"/>
    <w:rsid w:val="0083241B"/>
    <w:rsid w:val="008324F3"/>
    <w:rsid w:val="0083263E"/>
    <w:rsid w:val="00832A90"/>
    <w:rsid w:val="00832AF9"/>
    <w:rsid w:val="00832C81"/>
    <w:rsid w:val="00832C96"/>
    <w:rsid w:val="008333CB"/>
    <w:rsid w:val="008335C1"/>
    <w:rsid w:val="008336B8"/>
    <w:rsid w:val="00833798"/>
    <w:rsid w:val="00833872"/>
    <w:rsid w:val="008338B7"/>
    <w:rsid w:val="00833C99"/>
    <w:rsid w:val="00833D83"/>
    <w:rsid w:val="00833E1F"/>
    <w:rsid w:val="0083419B"/>
    <w:rsid w:val="00834977"/>
    <w:rsid w:val="00834A90"/>
    <w:rsid w:val="00834D23"/>
    <w:rsid w:val="00834E6C"/>
    <w:rsid w:val="00834FC0"/>
    <w:rsid w:val="008353EF"/>
    <w:rsid w:val="00835B24"/>
    <w:rsid w:val="00835EB1"/>
    <w:rsid w:val="008363D6"/>
    <w:rsid w:val="00836672"/>
    <w:rsid w:val="00836732"/>
    <w:rsid w:val="0083699C"/>
    <w:rsid w:val="00836A4A"/>
    <w:rsid w:val="00836ADF"/>
    <w:rsid w:val="00837209"/>
    <w:rsid w:val="0083767B"/>
    <w:rsid w:val="008376D4"/>
    <w:rsid w:val="0083770C"/>
    <w:rsid w:val="0083793C"/>
    <w:rsid w:val="0084033A"/>
    <w:rsid w:val="0084044D"/>
    <w:rsid w:val="0084055A"/>
    <w:rsid w:val="00840748"/>
    <w:rsid w:val="008408AB"/>
    <w:rsid w:val="00840A23"/>
    <w:rsid w:val="00840D95"/>
    <w:rsid w:val="00840F52"/>
    <w:rsid w:val="008412A7"/>
    <w:rsid w:val="00841311"/>
    <w:rsid w:val="008413BF"/>
    <w:rsid w:val="008415B0"/>
    <w:rsid w:val="00841629"/>
    <w:rsid w:val="00841960"/>
    <w:rsid w:val="00841C75"/>
    <w:rsid w:val="00841D65"/>
    <w:rsid w:val="00841DAA"/>
    <w:rsid w:val="00841E03"/>
    <w:rsid w:val="00841F73"/>
    <w:rsid w:val="008420D0"/>
    <w:rsid w:val="0084221A"/>
    <w:rsid w:val="008423B5"/>
    <w:rsid w:val="00842CC9"/>
    <w:rsid w:val="00842E57"/>
    <w:rsid w:val="008435F3"/>
    <w:rsid w:val="008435FA"/>
    <w:rsid w:val="00843D14"/>
    <w:rsid w:val="00843F8C"/>
    <w:rsid w:val="00844534"/>
    <w:rsid w:val="0084481B"/>
    <w:rsid w:val="008449A3"/>
    <w:rsid w:val="00844AD8"/>
    <w:rsid w:val="00844C59"/>
    <w:rsid w:val="00844CF3"/>
    <w:rsid w:val="00845031"/>
    <w:rsid w:val="008452A6"/>
    <w:rsid w:val="00845896"/>
    <w:rsid w:val="008458C6"/>
    <w:rsid w:val="00845FA8"/>
    <w:rsid w:val="008462BB"/>
    <w:rsid w:val="00846303"/>
    <w:rsid w:val="00846425"/>
    <w:rsid w:val="0084660E"/>
    <w:rsid w:val="00846833"/>
    <w:rsid w:val="0084695F"/>
    <w:rsid w:val="008469C0"/>
    <w:rsid w:val="00846C9F"/>
    <w:rsid w:val="00846F33"/>
    <w:rsid w:val="00847225"/>
    <w:rsid w:val="00847378"/>
    <w:rsid w:val="00847539"/>
    <w:rsid w:val="0084770C"/>
    <w:rsid w:val="0084791A"/>
    <w:rsid w:val="00847EA9"/>
    <w:rsid w:val="008505C0"/>
    <w:rsid w:val="0085060E"/>
    <w:rsid w:val="008509A9"/>
    <w:rsid w:val="00851349"/>
    <w:rsid w:val="0085148F"/>
    <w:rsid w:val="00851692"/>
    <w:rsid w:val="0085169C"/>
    <w:rsid w:val="00851DF4"/>
    <w:rsid w:val="00851E29"/>
    <w:rsid w:val="0085209D"/>
    <w:rsid w:val="00852214"/>
    <w:rsid w:val="0085225F"/>
    <w:rsid w:val="00852452"/>
    <w:rsid w:val="00852A91"/>
    <w:rsid w:val="008533A1"/>
    <w:rsid w:val="0085363C"/>
    <w:rsid w:val="00853967"/>
    <w:rsid w:val="00853A07"/>
    <w:rsid w:val="00853E5C"/>
    <w:rsid w:val="00854091"/>
    <w:rsid w:val="00854435"/>
    <w:rsid w:val="00854B5B"/>
    <w:rsid w:val="00855006"/>
    <w:rsid w:val="0085529D"/>
    <w:rsid w:val="00855415"/>
    <w:rsid w:val="00855899"/>
    <w:rsid w:val="00855A72"/>
    <w:rsid w:val="00855D15"/>
    <w:rsid w:val="00855D97"/>
    <w:rsid w:val="00856011"/>
    <w:rsid w:val="008561B6"/>
    <w:rsid w:val="0085620D"/>
    <w:rsid w:val="00856364"/>
    <w:rsid w:val="00856443"/>
    <w:rsid w:val="00856552"/>
    <w:rsid w:val="0085660E"/>
    <w:rsid w:val="00856611"/>
    <w:rsid w:val="00856E9E"/>
    <w:rsid w:val="008571EE"/>
    <w:rsid w:val="0085751E"/>
    <w:rsid w:val="0085759C"/>
    <w:rsid w:val="0085776C"/>
    <w:rsid w:val="00857868"/>
    <w:rsid w:val="00857C2C"/>
    <w:rsid w:val="00857EF4"/>
    <w:rsid w:val="0086001D"/>
    <w:rsid w:val="0086011E"/>
    <w:rsid w:val="008602A4"/>
    <w:rsid w:val="008606BF"/>
    <w:rsid w:val="0086084E"/>
    <w:rsid w:val="00860990"/>
    <w:rsid w:val="00860AEC"/>
    <w:rsid w:val="00860D77"/>
    <w:rsid w:val="00861598"/>
    <w:rsid w:val="008615B5"/>
    <w:rsid w:val="00861944"/>
    <w:rsid w:val="008619A8"/>
    <w:rsid w:val="00861BA1"/>
    <w:rsid w:val="00861FE9"/>
    <w:rsid w:val="00862AED"/>
    <w:rsid w:val="00862B6D"/>
    <w:rsid w:val="00862F81"/>
    <w:rsid w:val="008635F3"/>
    <w:rsid w:val="008636D4"/>
    <w:rsid w:val="00863A07"/>
    <w:rsid w:val="00863A5B"/>
    <w:rsid w:val="00863F19"/>
    <w:rsid w:val="00864540"/>
    <w:rsid w:val="00864664"/>
    <w:rsid w:val="008646BD"/>
    <w:rsid w:val="008646C7"/>
    <w:rsid w:val="00864813"/>
    <w:rsid w:val="00864A90"/>
    <w:rsid w:val="00864E65"/>
    <w:rsid w:val="00865469"/>
    <w:rsid w:val="00865509"/>
    <w:rsid w:val="00865CB0"/>
    <w:rsid w:val="00865CF1"/>
    <w:rsid w:val="00865EAB"/>
    <w:rsid w:val="008662F4"/>
    <w:rsid w:val="008666D7"/>
    <w:rsid w:val="00866C41"/>
    <w:rsid w:val="00866C72"/>
    <w:rsid w:val="0086718F"/>
    <w:rsid w:val="00867412"/>
    <w:rsid w:val="008675D7"/>
    <w:rsid w:val="008676F7"/>
    <w:rsid w:val="008677BB"/>
    <w:rsid w:val="00867D99"/>
    <w:rsid w:val="00867F6F"/>
    <w:rsid w:val="00867F82"/>
    <w:rsid w:val="00870440"/>
    <w:rsid w:val="008706F4"/>
    <w:rsid w:val="008709B0"/>
    <w:rsid w:val="00870D0A"/>
    <w:rsid w:val="00870E5A"/>
    <w:rsid w:val="00870FA5"/>
    <w:rsid w:val="00870FB9"/>
    <w:rsid w:val="00871617"/>
    <w:rsid w:val="008716FA"/>
    <w:rsid w:val="008717F1"/>
    <w:rsid w:val="00871E30"/>
    <w:rsid w:val="00871FF7"/>
    <w:rsid w:val="00872264"/>
    <w:rsid w:val="008723C2"/>
    <w:rsid w:val="00872452"/>
    <w:rsid w:val="0087281F"/>
    <w:rsid w:val="0087283A"/>
    <w:rsid w:val="00872852"/>
    <w:rsid w:val="00872B22"/>
    <w:rsid w:val="00872FC9"/>
    <w:rsid w:val="008730A4"/>
    <w:rsid w:val="008734A7"/>
    <w:rsid w:val="008735D8"/>
    <w:rsid w:val="008736CC"/>
    <w:rsid w:val="00873950"/>
    <w:rsid w:val="00873A36"/>
    <w:rsid w:val="00873F6B"/>
    <w:rsid w:val="00873FAD"/>
    <w:rsid w:val="008740D9"/>
    <w:rsid w:val="00874859"/>
    <w:rsid w:val="008748CD"/>
    <w:rsid w:val="00874A1E"/>
    <w:rsid w:val="00874B7C"/>
    <w:rsid w:val="00874ED2"/>
    <w:rsid w:val="0087549A"/>
    <w:rsid w:val="00875882"/>
    <w:rsid w:val="008758AE"/>
    <w:rsid w:val="00875934"/>
    <w:rsid w:val="00875D41"/>
    <w:rsid w:val="008761C2"/>
    <w:rsid w:val="008766D2"/>
    <w:rsid w:val="00876D4F"/>
    <w:rsid w:val="00876DF5"/>
    <w:rsid w:val="00876ED9"/>
    <w:rsid w:val="00877EEA"/>
    <w:rsid w:val="00877F1C"/>
    <w:rsid w:val="00880017"/>
    <w:rsid w:val="00880204"/>
    <w:rsid w:val="00880429"/>
    <w:rsid w:val="0088050F"/>
    <w:rsid w:val="00880C96"/>
    <w:rsid w:val="00880EBB"/>
    <w:rsid w:val="008810D4"/>
    <w:rsid w:val="008819FD"/>
    <w:rsid w:val="00881B3E"/>
    <w:rsid w:val="00881B95"/>
    <w:rsid w:val="00881BA6"/>
    <w:rsid w:val="00881DFD"/>
    <w:rsid w:val="00881EBA"/>
    <w:rsid w:val="00881FA4"/>
    <w:rsid w:val="0088233A"/>
    <w:rsid w:val="00882498"/>
    <w:rsid w:val="00882F13"/>
    <w:rsid w:val="0088305A"/>
    <w:rsid w:val="008832BE"/>
    <w:rsid w:val="00883542"/>
    <w:rsid w:val="008839DC"/>
    <w:rsid w:val="00883C81"/>
    <w:rsid w:val="00884150"/>
    <w:rsid w:val="008849D8"/>
    <w:rsid w:val="0088554C"/>
    <w:rsid w:val="0088565B"/>
    <w:rsid w:val="00885D49"/>
    <w:rsid w:val="00886018"/>
    <w:rsid w:val="0088601D"/>
    <w:rsid w:val="00886364"/>
    <w:rsid w:val="00886553"/>
    <w:rsid w:val="008877F2"/>
    <w:rsid w:val="00887821"/>
    <w:rsid w:val="00887C01"/>
    <w:rsid w:val="00890045"/>
    <w:rsid w:val="008900E2"/>
    <w:rsid w:val="00890385"/>
    <w:rsid w:val="008903D7"/>
    <w:rsid w:val="00890406"/>
    <w:rsid w:val="00890B7B"/>
    <w:rsid w:val="00890DC6"/>
    <w:rsid w:val="00891013"/>
    <w:rsid w:val="008911FA"/>
    <w:rsid w:val="0089160B"/>
    <w:rsid w:val="00891DE1"/>
    <w:rsid w:val="00891E58"/>
    <w:rsid w:val="008925B5"/>
    <w:rsid w:val="00892ADE"/>
    <w:rsid w:val="00893179"/>
    <w:rsid w:val="00893480"/>
    <w:rsid w:val="008934E6"/>
    <w:rsid w:val="008934FC"/>
    <w:rsid w:val="00893A62"/>
    <w:rsid w:val="00893CA3"/>
    <w:rsid w:val="00894507"/>
    <w:rsid w:val="00894549"/>
    <w:rsid w:val="008946C3"/>
    <w:rsid w:val="00894700"/>
    <w:rsid w:val="00894792"/>
    <w:rsid w:val="0089490A"/>
    <w:rsid w:val="00894B19"/>
    <w:rsid w:val="00894B93"/>
    <w:rsid w:val="0089501A"/>
    <w:rsid w:val="0089515D"/>
    <w:rsid w:val="00895680"/>
    <w:rsid w:val="008958DF"/>
    <w:rsid w:val="00895940"/>
    <w:rsid w:val="00895988"/>
    <w:rsid w:val="00895D8C"/>
    <w:rsid w:val="00895E4A"/>
    <w:rsid w:val="00895F0D"/>
    <w:rsid w:val="00897327"/>
    <w:rsid w:val="00897386"/>
    <w:rsid w:val="008978AD"/>
    <w:rsid w:val="00897AAB"/>
    <w:rsid w:val="00897C5F"/>
    <w:rsid w:val="00897D2D"/>
    <w:rsid w:val="00897DF5"/>
    <w:rsid w:val="00897E83"/>
    <w:rsid w:val="008A0389"/>
    <w:rsid w:val="008A0517"/>
    <w:rsid w:val="008A0534"/>
    <w:rsid w:val="008A054A"/>
    <w:rsid w:val="008A07E9"/>
    <w:rsid w:val="008A08B4"/>
    <w:rsid w:val="008A0B02"/>
    <w:rsid w:val="008A129A"/>
    <w:rsid w:val="008A148D"/>
    <w:rsid w:val="008A18C2"/>
    <w:rsid w:val="008A1FB5"/>
    <w:rsid w:val="008A2130"/>
    <w:rsid w:val="008A2284"/>
    <w:rsid w:val="008A26F3"/>
    <w:rsid w:val="008A2C75"/>
    <w:rsid w:val="008A2F0B"/>
    <w:rsid w:val="008A3094"/>
    <w:rsid w:val="008A3445"/>
    <w:rsid w:val="008A41CA"/>
    <w:rsid w:val="008A41D2"/>
    <w:rsid w:val="008A4207"/>
    <w:rsid w:val="008A4544"/>
    <w:rsid w:val="008A48FC"/>
    <w:rsid w:val="008A4A11"/>
    <w:rsid w:val="008A4E69"/>
    <w:rsid w:val="008A5082"/>
    <w:rsid w:val="008A52B2"/>
    <w:rsid w:val="008A54DF"/>
    <w:rsid w:val="008A5803"/>
    <w:rsid w:val="008A5A72"/>
    <w:rsid w:val="008A5E89"/>
    <w:rsid w:val="008A60EE"/>
    <w:rsid w:val="008A65DF"/>
    <w:rsid w:val="008A6877"/>
    <w:rsid w:val="008A69C8"/>
    <w:rsid w:val="008A6A8F"/>
    <w:rsid w:val="008A6C9A"/>
    <w:rsid w:val="008A6E1E"/>
    <w:rsid w:val="008A730D"/>
    <w:rsid w:val="008A7594"/>
    <w:rsid w:val="008A7BFD"/>
    <w:rsid w:val="008A7E1A"/>
    <w:rsid w:val="008A7F4D"/>
    <w:rsid w:val="008B0336"/>
    <w:rsid w:val="008B0439"/>
    <w:rsid w:val="008B043E"/>
    <w:rsid w:val="008B06B5"/>
    <w:rsid w:val="008B07F3"/>
    <w:rsid w:val="008B0BB8"/>
    <w:rsid w:val="008B0CDA"/>
    <w:rsid w:val="008B14C5"/>
    <w:rsid w:val="008B16EE"/>
    <w:rsid w:val="008B1A54"/>
    <w:rsid w:val="008B1E0B"/>
    <w:rsid w:val="008B28E8"/>
    <w:rsid w:val="008B2A00"/>
    <w:rsid w:val="008B2FF3"/>
    <w:rsid w:val="008B305D"/>
    <w:rsid w:val="008B3907"/>
    <w:rsid w:val="008B3981"/>
    <w:rsid w:val="008B3B93"/>
    <w:rsid w:val="008B413F"/>
    <w:rsid w:val="008B41BF"/>
    <w:rsid w:val="008B41C1"/>
    <w:rsid w:val="008B42B9"/>
    <w:rsid w:val="008B4F9F"/>
    <w:rsid w:val="008B4FA6"/>
    <w:rsid w:val="008B501C"/>
    <w:rsid w:val="008B5037"/>
    <w:rsid w:val="008B507B"/>
    <w:rsid w:val="008B50BB"/>
    <w:rsid w:val="008B5721"/>
    <w:rsid w:val="008B5723"/>
    <w:rsid w:val="008B5F22"/>
    <w:rsid w:val="008B639A"/>
    <w:rsid w:val="008B642B"/>
    <w:rsid w:val="008B6698"/>
    <w:rsid w:val="008B69EB"/>
    <w:rsid w:val="008B6BB0"/>
    <w:rsid w:val="008B6C2E"/>
    <w:rsid w:val="008B6CB8"/>
    <w:rsid w:val="008B6EA3"/>
    <w:rsid w:val="008B7182"/>
    <w:rsid w:val="008B71DE"/>
    <w:rsid w:val="008B7282"/>
    <w:rsid w:val="008B74F8"/>
    <w:rsid w:val="008B7585"/>
    <w:rsid w:val="008B7750"/>
    <w:rsid w:val="008B7BA3"/>
    <w:rsid w:val="008B7FB3"/>
    <w:rsid w:val="008C0263"/>
    <w:rsid w:val="008C0393"/>
    <w:rsid w:val="008C03C8"/>
    <w:rsid w:val="008C054C"/>
    <w:rsid w:val="008C093D"/>
    <w:rsid w:val="008C0B1A"/>
    <w:rsid w:val="008C0E4E"/>
    <w:rsid w:val="008C1525"/>
    <w:rsid w:val="008C1582"/>
    <w:rsid w:val="008C1812"/>
    <w:rsid w:val="008C1A04"/>
    <w:rsid w:val="008C1A14"/>
    <w:rsid w:val="008C1CCC"/>
    <w:rsid w:val="008C1DD6"/>
    <w:rsid w:val="008C1E9C"/>
    <w:rsid w:val="008C26DA"/>
    <w:rsid w:val="008C2D03"/>
    <w:rsid w:val="008C34A2"/>
    <w:rsid w:val="008C35A0"/>
    <w:rsid w:val="008C3A34"/>
    <w:rsid w:val="008C3D24"/>
    <w:rsid w:val="008C3E72"/>
    <w:rsid w:val="008C3EF9"/>
    <w:rsid w:val="008C418E"/>
    <w:rsid w:val="008C42B4"/>
    <w:rsid w:val="008C448A"/>
    <w:rsid w:val="008C4780"/>
    <w:rsid w:val="008C4D1B"/>
    <w:rsid w:val="008C4FA0"/>
    <w:rsid w:val="008C4FA5"/>
    <w:rsid w:val="008C502A"/>
    <w:rsid w:val="008C5135"/>
    <w:rsid w:val="008C5323"/>
    <w:rsid w:val="008C538F"/>
    <w:rsid w:val="008C5503"/>
    <w:rsid w:val="008C5667"/>
    <w:rsid w:val="008C5F3D"/>
    <w:rsid w:val="008C60EE"/>
    <w:rsid w:val="008C637A"/>
    <w:rsid w:val="008C676E"/>
    <w:rsid w:val="008C69BF"/>
    <w:rsid w:val="008C6C11"/>
    <w:rsid w:val="008C6EDA"/>
    <w:rsid w:val="008C6F7B"/>
    <w:rsid w:val="008C7282"/>
    <w:rsid w:val="008C7D10"/>
    <w:rsid w:val="008C7FE7"/>
    <w:rsid w:val="008D0069"/>
    <w:rsid w:val="008D02B7"/>
    <w:rsid w:val="008D04EB"/>
    <w:rsid w:val="008D0570"/>
    <w:rsid w:val="008D07F9"/>
    <w:rsid w:val="008D08CA"/>
    <w:rsid w:val="008D0BE7"/>
    <w:rsid w:val="008D106A"/>
    <w:rsid w:val="008D1392"/>
    <w:rsid w:val="008D14DF"/>
    <w:rsid w:val="008D1948"/>
    <w:rsid w:val="008D1A2D"/>
    <w:rsid w:val="008D1ADF"/>
    <w:rsid w:val="008D1BC6"/>
    <w:rsid w:val="008D1FF7"/>
    <w:rsid w:val="008D1FF9"/>
    <w:rsid w:val="008D2230"/>
    <w:rsid w:val="008D22B6"/>
    <w:rsid w:val="008D23E2"/>
    <w:rsid w:val="008D2491"/>
    <w:rsid w:val="008D2CB4"/>
    <w:rsid w:val="008D3390"/>
    <w:rsid w:val="008D387C"/>
    <w:rsid w:val="008D3B7A"/>
    <w:rsid w:val="008D3CCC"/>
    <w:rsid w:val="008D418C"/>
    <w:rsid w:val="008D4480"/>
    <w:rsid w:val="008D53E2"/>
    <w:rsid w:val="008D54FB"/>
    <w:rsid w:val="008D58E3"/>
    <w:rsid w:val="008D5A92"/>
    <w:rsid w:val="008D5C94"/>
    <w:rsid w:val="008D5D3A"/>
    <w:rsid w:val="008D60EC"/>
    <w:rsid w:val="008D63B2"/>
    <w:rsid w:val="008D6406"/>
    <w:rsid w:val="008D661D"/>
    <w:rsid w:val="008D6837"/>
    <w:rsid w:val="008D689E"/>
    <w:rsid w:val="008D69B7"/>
    <w:rsid w:val="008D6B1D"/>
    <w:rsid w:val="008D6C2A"/>
    <w:rsid w:val="008D6F77"/>
    <w:rsid w:val="008D731F"/>
    <w:rsid w:val="008D7437"/>
    <w:rsid w:val="008D7938"/>
    <w:rsid w:val="008D7AD9"/>
    <w:rsid w:val="008E00EA"/>
    <w:rsid w:val="008E02EE"/>
    <w:rsid w:val="008E0353"/>
    <w:rsid w:val="008E087A"/>
    <w:rsid w:val="008E0DDC"/>
    <w:rsid w:val="008E1076"/>
    <w:rsid w:val="008E11D2"/>
    <w:rsid w:val="008E13B9"/>
    <w:rsid w:val="008E1653"/>
    <w:rsid w:val="008E1817"/>
    <w:rsid w:val="008E19C2"/>
    <w:rsid w:val="008E1B5E"/>
    <w:rsid w:val="008E1CE0"/>
    <w:rsid w:val="008E2213"/>
    <w:rsid w:val="008E2564"/>
    <w:rsid w:val="008E2EA2"/>
    <w:rsid w:val="008E2FD4"/>
    <w:rsid w:val="008E3061"/>
    <w:rsid w:val="008E32BE"/>
    <w:rsid w:val="008E370B"/>
    <w:rsid w:val="008E37EC"/>
    <w:rsid w:val="008E3A1C"/>
    <w:rsid w:val="008E3BE2"/>
    <w:rsid w:val="008E3C25"/>
    <w:rsid w:val="008E4311"/>
    <w:rsid w:val="008E4800"/>
    <w:rsid w:val="008E4EFD"/>
    <w:rsid w:val="008E52C4"/>
    <w:rsid w:val="008E5351"/>
    <w:rsid w:val="008E55C2"/>
    <w:rsid w:val="008E57A1"/>
    <w:rsid w:val="008E5852"/>
    <w:rsid w:val="008E5CF5"/>
    <w:rsid w:val="008E5EEB"/>
    <w:rsid w:val="008E5EFD"/>
    <w:rsid w:val="008E5F07"/>
    <w:rsid w:val="008E5F86"/>
    <w:rsid w:val="008E6026"/>
    <w:rsid w:val="008E63D7"/>
    <w:rsid w:val="008E66A3"/>
    <w:rsid w:val="008E6748"/>
    <w:rsid w:val="008E690F"/>
    <w:rsid w:val="008E6929"/>
    <w:rsid w:val="008E69F5"/>
    <w:rsid w:val="008E75B6"/>
    <w:rsid w:val="008E76A1"/>
    <w:rsid w:val="008E774C"/>
    <w:rsid w:val="008E7BA5"/>
    <w:rsid w:val="008E7DFA"/>
    <w:rsid w:val="008E7E24"/>
    <w:rsid w:val="008F0131"/>
    <w:rsid w:val="008F0382"/>
    <w:rsid w:val="008F0747"/>
    <w:rsid w:val="008F0F78"/>
    <w:rsid w:val="008F117F"/>
    <w:rsid w:val="008F16C3"/>
    <w:rsid w:val="008F179D"/>
    <w:rsid w:val="008F1D13"/>
    <w:rsid w:val="008F1DE3"/>
    <w:rsid w:val="008F1EF3"/>
    <w:rsid w:val="008F20F2"/>
    <w:rsid w:val="008F2151"/>
    <w:rsid w:val="008F2171"/>
    <w:rsid w:val="008F2307"/>
    <w:rsid w:val="008F25D4"/>
    <w:rsid w:val="008F2A9B"/>
    <w:rsid w:val="008F2BEB"/>
    <w:rsid w:val="008F30F6"/>
    <w:rsid w:val="008F3273"/>
    <w:rsid w:val="008F348F"/>
    <w:rsid w:val="008F3720"/>
    <w:rsid w:val="008F395A"/>
    <w:rsid w:val="008F3DAE"/>
    <w:rsid w:val="008F3DF0"/>
    <w:rsid w:val="008F4030"/>
    <w:rsid w:val="008F43F9"/>
    <w:rsid w:val="008F471B"/>
    <w:rsid w:val="008F4745"/>
    <w:rsid w:val="008F4FA4"/>
    <w:rsid w:val="008F51A8"/>
    <w:rsid w:val="008F5780"/>
    <w:rsid w:val="008F5863"/>
    <w:rsid w:val="008F58E5"/>
    <w:rsid w:val="008F5952"/>
    <w:rsid w:val="008F5957"/>
    <w:rsid w:val="008F5A76"/>
    <w:rsid w:val="008F5B13"/>
    <w:rsid w:val="008F5E20"/>
    <w:rsid w:val="008F5F16"/>
    <w:rsid w:val="008F63D6"/>
    <w:rsid w:val="008F67DA"/>
    <w:rsid w:val="008F6852"/>
    <w:rsid w:val="008F69C0"/>
    <w:rsid w:val="008F6C18"/>
    <w:rsid w:val="008F6ED1"/>
    <w:rsid w:val="008F702D"/>
    <w:rsid w:val="008F712F"/>
    <w:rsid w:val="008F74F4"/>
    <w:rsid w:val="008F7605"/>
    <w:rsid w:val="008F7909"/>
    <w:rsid w:val="008F7A93"/>
    <w:rsid w:val="008F7D63"/>
    <w:rsid w:val="008F7F6A"/>
    <w:rsid w:val="00900220"/>
    <w:rsid w:val="009003C0"/>
    <w:rsid w:val="0090064F"/>
    <w:rsid w:val="0090086C"/>
    <w:rsid w:val="00900B40"/>
    <w:rsid w:val="00900C0F"/>
    <w:rsid w:val="00900C21"/>
    <w:rsid w:val="00900FDF"/>
    <w:rsid w:val="009011CE"/>
    <w:rsid w:val="0090147F"/>
    <w:rsid w:val="0090171B"/>
    <w:rsid w:val="009017BF"/>
    <w:rsid w:val="009019E6"/>
    <w:rsid w:val="00901D45"/>
    <w:rsid w:val="00901FAA"/>
    <w:rsid w:val="009023E6"/>
    <w:rsid w:val="009025AE"/>
    <w:rsid w:val="00902B7C"/>
    <w:rsid w:val="00902EB4"/>
    <w:rsid w:val="00902F13"/>
    <w:rsid w:val="00902FCA"/>
    <w:rsid w:val="0090309E"/>
    <w:rsid w:val="009036D6"/>
    <w:rsid w:val="009039F5"/>
    <w:rsid w:val="00903C15"/>
    <w:rsid w:val="00903C58"/>
    <w:rsid w:val="00903D94"/>
    <w:rsid w:val="00903EB3"/>
    <w:rsid w:val="00904078"/>
    <w:rsid w:val="0090417F"/>
    <w:rsid w:val="0090438E"/>
    <w:rsid w:val="00904453"/>
    <w:rsid w:val="009044D6"/>
    <w:rsid w:val="00904505"/>
    <w:rsid w:val="00904C2E"/>
    <w:rsid w:val="00904E0B"/>
    <w:rsid w:val="00904E87"/>
    <w:rsid w:val="00904FD6"/>
    <w:rsid w:val="00905091"/>
    <w:rsid w:val="009057BE"/>
    <w:rsid w:val="00905B20"/>
    <w:rsid w:val="00905B70"/>
    <w:rsid w:val="00905C35"/>
    <w:rsid w:val="009061AF"/>
    <w:rsid w:val="009065F2"/>
    <w:rsid w:val="0090670D"/>
    <w:rsid w:val="009067A6"/>
    <w:rsid w:val="00906D82"/>
    <w:rsid w:val="00907513"/>
    <w:rsid w:val="00907A6A"/>
    <w:rsid w:val="00907C81"/>
    <w:rsid w:val="00907DBE"/>
    <w:rsid w:val="00907F23"/>
    <w:rsid w:val="00910957"/>
    <w:rsid w:val="00910AB1"/>
    <w:rsid w:val="00910B37"/>
    <w:rsid w:val="00910C41"/>
    <w:rsid w:val="00911BA0"/>
    <w:rsid w:val="00911DC0"/>
    <w:rsid w:val="009122C3"/>
    <w:rsid w:val="0091248F"/>
    <w:rsid w:val="009124E9"/>
    <w:rsid w:val="009125F9"/>
    <w:rsid w:val="0091278D"/>
    <w:rsid w:val="009127BC"/>
    <w:rsid w:val="00912B08"/>
    <w:rsid w:val="009130B5"/>
    <w:rsid w:val="009130D2"/>
    <w:rsid w:val="00913234"/>
    <w:rsid w:val="00913475"/>
    <w:rsid w:val="009137C0"/>
    <w:rsid w:val="009137CC"/>
    <w:rsid w:val="00913B20"/>
    <w:rsid w:val="00913D3B"/>
    <w:rsid w:val="0091409D"/>
    <w:rsid w:val="00914C19"/>
    <w:rsid w:val="00914F16"/>
    <w:rsid w:val="0091513F"/>
    <w:rsid w:val="009151A3"/>
    <w:rsid w:val="00915219"/>
    <w:rsid w:val="00915396"/>
    <w:rsid w:val="009159AC"/>
    <w:rsid w:val="00915A9D"/>
    <w:rsid w:val="00915A9E"/>
    <w:rsid w:val="00915CC3"/>
    <w:rsid w:val="00916128"/>
    <w:rsid w:val="009165F2"/>
    <w:rsid w:val="009166AD"/>
    <w:rsid w:val="009169FE"/>
    <w:rsid w:val="00916A22"/>
    <w:rsid w:val="00916FBC"/>
    <w:rsid w:val="00917214"/>
    <w:rsid w:val="00917442"/>
    <w:rsid w:val="00917730"/>
    <w:rsid w:val="00917889"/>
    <w:rsid w:val="00917DDD"/>
    <w:rsid w:val="00917DEC"/>
    <w:rsid w:val="00917E0B"/>
    <w:rsid w:val="00920303"/>
    <w:rsid w:val="009204C8"/>
    <w:rsid w:val="0092086D"/>
    <w:rsid w:val="00920A22"/>
    <w:rsid w:val="00920CDC"/>
    <w:rsid w:val="00920EDE"/>
    <w:rsid w:val="00920F27"/>
    <w:rsid w:val="00921567"/>
    <w:rsid w:val="00921690"/>
    <w:rsid w:val="009219FF"/>
    <w:rsid w:val="00921A4B"/>
    <w:rsid w:val="00921BE9"/>
    <w:rsid w:val="00921D7D"/>
    <w:rsid w:val="0092201E"/>
    <w:rsid w:val="00922262"/>
    <w:rsid w:val="009225D0"/>
    <w:rsid w:val="009227CF"/>
    <w:rsid w:val="00922D7E"/>
    <w:rsid w:val="00923005"/>
    <w:rsid w:val="009236A1"/>
    <w:rsid w:val="009237F2"/>
    <w:rsid w:val="00923BD6"/>
    <w:rsid w:val="00924178"/>
    <w:rsid w:val="0092435F"/>
    <w:rsid w:val="00924A02"/>
    <w:rsid w:val="00924DA6"/>
    <w:rsid w:val="00924DEB"/>
    <w:rsid w:val="00924E81"/>
    <w:rsid w:val="00924F5B"/>
    <w:rsid w:val="00925212"/>
    <w:rsid w:val="0092538B"/>
    <w:rsid w:val="0092562D"/>
    <w:rsid w:val="00925BE6"/>
    <w:rsid w:val="00925EF8"/>
    <w:rsid w:val="00925FC1"/>
    <w:rsid w:val="0092601D"/>
    <w:rsid w:val="009262A6"/>
    <w:rsid w:val="0092652F"/>
    <w:rsid w:val="00926533"/>
    <w:rsid w:val="009270C9"/>
    <w:rsid w:val="00927143"/>
    <w:rsid w:val="0092729A"/>
    <w:rsid w:val="009277BC"/>
    <w:rsid w:val="00927B9E"/>
    <w:rsid w:val="00927BFE"/>
    <w:rsid w:val="00927C00"/>
    <w:rsid w:val="00927EE1"/>
    <w:rsid w:val="00927F92"/>
    <w:rsid w:val="00930080"/>
    <w:rsid w:val="0093008A"/>
    <w:rsid w:val="009300F2"/>
    <w:rsid w:val="0093029B"/>
    <w:rsid w:val="0093077A"/>
    <w:rsid w:val="00930D89"/>
    <w:rsid w:val="00930DB3"/>
    <w:rsid w:val="00930E09"/>
    <w:rsid w:val="00930EF5"/>
    <w:rsid w:val="0093142A"/>
    <w:rsid w:val="00931853"/>
    <w:rsid w:val="00931875"/>
    <w:rsid w:val="009321A5"/>
    <w:rsid w:val="009326CA"/>
    <w:rsid w:val="009327BB"/>
    <w:rsid w:val="00932EF6"/>
    <w:rsid w:val="00932F7D"/>
    <w:rsid w:val="00933289"/>
    <w:rsid w:val="00933A0F"/>
    <w:rsid w:val="009341C1"/>
    <w:rsid w:val="00934473"/>
    <w:rsid w:val="00934791"/>
    <w:rsid w:val="009349C9"/>
    <w:rsid w:val="00934F68"/>
    <w:rsid w:val="009355F9"/>
    <w:rsid w:val="00935825"/>
    <w:rsid w:val="00935919"/>
    <w:rsid w:val="00935972"/>
    <w:rsid w:val="009359BD"/>
    <w:rsid w:val="00935AB9"/>
    <w:rsid w:val="00935B61"/>
    <w:rsid w:val="00936001"/>
    <w:rsid w:val="009360AD"/>
    <w:rsid w:val="00936540"/>
    <w:rsid w:val="009369A3"/>
    <w:rsid w:val="009369AF"/>
    <w:rsid w:val="00936BB4"/>
    <w:rsid w:val="00937B37"/>
    <w:rsid w:val="009403F1"/>
    <w:rsid w:val="00940467"/>
    <w:rsid w:val="009405E6"/>
    <w:rsid w:val="009406EF"/>
    <w:rsid w:val="00940824"/>
    <w:rsid w:val="009408A2"/>
    <w:rsid w:val="00940DF9"/>
    <w:rsid w:val="00940E0F"/>
    <w:rsid w:val="00941224"/>
    <w:rsid w:val="00941633"/>
    <w:rsid w:val="00941894"/>
    <w:rsid w:val="00941AF2"/>
    <w:rsid w:val="009420BF"/>
    <w:rsid w:val="009421B9"/>
    <w:rsid w:val="009425DE"/>
    <w:rsid w:val="00942B68"/>
    <w:rsid w:val="00942DFE"/>
    <w:rsid w:val="00942EDF"/>
    <w:rsid w:val="0094331E"/>
    <w:rsid w:val="009433B2"/>
    <w:rsid w:val="009436A2"/>
    <w:rsid w:val="009436F5"/>
    <w:rsid w:val="00943736"/>
    <w:rsid w:val="0094385D"/>
    <w:rsid w:val="00943E52"/>
    <w:rsid w:val="00943EF8"/>
    <w:rsid w:val="0094415C"/>
    <w:rsid w:val="00944428"/>
    <w:rsid w:val="00944475"/>
    <w:rsid w:val="0094461A"/>
    <w:rsid w:val="0094461B"/>
    <w:rsid w:val="00944758"/>
    <w:rsid w:val="00944C61"/>
    <w:rsid w:val="00944E94"/>
    <w:rsid w:val="00944F45"/>
    <w:rsid w:val="0094500B"/>
    <w:rsid w:val="00945121"/>
    <w:rsid w:val="009459DA"/>
    <w:rsid w:val="00945BDA"/>
    <w:rsid w:val="00945C98"/>
    <w:rsid w:val="00945FA6"/>
    <w:rsid w:val="0094638C"/>
    <w:rsid w:val="009463F3"/>
    <w:rsid w:val="009463FD"/>
    <w:rsid w:val="0094655A"/>
    <w:rsid w:val="009465B4"/>
    <w:rsid w:val="009467AE"/>
    <w:rsid w:val="00946E71"/>
    <w:rsid w:val="00946FC9"/>
    <w:rsid w:val="00947266"/>
    <w:rsid w:val="0094726A"/>
    <w:rsid w:val="00947AF1"/>
    <w:rsid w:val="00947C16"/>
    <w:rsid w:val="00947D3C"/>
    <w:rsid w:val="00947D53"/>
    <w:rsid w:val="009500B5"/>
    <w:rsid w:val="009500D3"/>
    <w:rsid w:val="0095015B"/>
    <w:rsid w:val="009503EB"/>
    <w:rsid w:val="0095058E"/>
    <w:rsid w:val="009509C9"/>
    <w:rsid w:val="00950AC1"/>
    <w:rsid w:val="00950DE1"/>
    <w:rsid w:val="00950EDD"/>
    <w:rsid w:val="00950F95"/>
    <w:rsid w:val="009511CE"/>
    <w:rsid w:val="0095123C"/>
    <w:rsid w:val="00951546"/>
    <w:rsid w:val="00951565"/>
    <w:rsid w:val="009518F6"/>
    <w:rsid w:val="00951957"/>
    <w:rsid w:val="00951DA0"/>
    <w:rsid w:val="00952313"/>
    <w:rsid w:val="00952BA1"/>
    <w:rsid w:val="00952D5E"/>
    <w:rsid w:val="009534A5"/>
    <w:rsid w:val="0095358F"/>
    <w:rsid w:val="009538C2"/>
    <w:rsid w:val="00953AD8"/>
    <w:rsid w:val="00953C33"/>
    <w:rsid w:val="00953F32"/>
    <w:rsid w:val="0095409D"/>
    <w:rsid w:val="00954168"/>
    <w:rsid w:val="00954324"/>
    <w:rsid w:val="0095435F"/>
    <w:rsid w:val="00954BB6"/>
    <w:rsid w:val="00955006"/>
    <w:rsid w:val="0095540F"/>
    <w:rsid w:val="0095580C"/>
    <w:rsid w:val="00955CF9"/>
    <w:rsid w:val="00955D46"/>
    <w:rsid w:val="00955E6D"/>
    <w:rsid w:val="009562F6"/>
    <w:rsid w:val="009569B2"/>
    <w:rsid w:val="00956A03"/>
    <w:rsid w:val="009571D9"/>
    <w:rsid w:val="009573E4"/>
    <w:rsid w:val="00957712"/>
    <w:rsid w:val="00957D96"/>
    <w:rsid w:val="00957E95"/>
    <w:rsid w:val="009601C0"/>
    <w:rsid w:val="009606D5"/>
    <w:rsid w:val="00960B4B"/>
    <w:rsid w:val="00960BA3"/>
    <w:rsid w:val="00960BC8"/>
    <w:rsid w:val="00960CA7"/>
    <w:rsid w:val="00960D79"/>
    <w:rsid w:val="00960D9F"/>
    <w:rsid w:val="00960E5E"/>
    <w:rsid w:val="00960F93"/>
    <w:rsid w:val="009611B1"/>
    <w:rsid w:val="00961364"/>
    <w:rsid w:val="00961922"/>
    <w:rsid w:val="00961F49"/>
    <w:rsid w:val="00961FCC"/>
    <w:rsid w:val="00962158"/>
    <w:rsid w:val="009624C0"/>
    <w:rsid w:val="0096292A"/>
    <w:rsid w:val="009629FC"/>
    <w:rsid w:val="00962A8A"/>
    <w:rsid w:val="00962CA3"/>
    <w:rsid w:val="00962CAC"/>
    <w:rsid w:val="00962E3A"/>
    <w:rsid w:val="00962F60"/>
    <w:rsid w:val="009630AB"/>
    <w:rsid w:val="009631B9"/>
    <w:rsid w:val="009633AB"/>
    <w:rsid w:val="00963467"/>
    <w:rsid w:val="0096351F"/>
    <w:rsid w:val="0096376A"/>
    <w:rsid w:val="00963A79"/>
    <w:rsid w:val="00963E7F"/>
    <w:rsid w:val="00963FD7"/>
    <w:rsid w:val="0096410F"/>
    <w:rsid w:val="009646A7"/>
    <w:rsid w:val="0096492A"/>
    <w:rsid w:val="00964A33"/>
    <w:rsid w:val="00964CEC"/>
    <w:rsid w:val="00964D49"/>
    <w:rsid w:val="00964EAC"/>
    <w:rsid w:val="00965061"/>
    <w:rsid w:val="009652E5"/>
    <w:rsid w:val="00965533"/>
    <w:rsid w:val="00965619"/>
    <w:rsid w:val="009657E6"/>
    <w:rsid w:val="00965828"/>
    <w:rsid w:val="00965F2F"/>
    <w:rsid w:val="00965F4D"/>
    <w:rsid w:val="0096600B"/>
    <w:rsid w:val="009660EA"/>
    <w:rsid w:val="0096637C"/>
    <w:rsid w:val="00966552"/>
    <w:rsid w:val="00966553"/>
    <w:rsid w:val="00966668"/>
    <w:rsid w:val="00966850"/>
    <w:rsid w:val="0096687C"/>
    <w:rsid w:val="00966B74"/>
    <w:rsid w:val="00966BE8"/>
    <w:rsid w:val="00966D7A"/>
    <w:rsid w:val="00966EF8"/>
    <w:rsid w:val="009670F3"/>
    <w:rsid w:val="009674FD"/>
    <w:rsid w:val="0096771B"/>
    <w:rsid w:val="009678DD"/>
    <w:rsid w:val="009679A8"/>
    <w:rsid w:val="00967B53"/>
    <w:rsid w:val="009700EF"/>
    <w:rsid w:val="00970945"/>
    <w:rsid w:val="00970D2F"/>
    <w:rsid w:val="0097186D"/>
    <w:rsid w:val="00971AC5"/>
    <w:rsid w:val="00972398"/>
    <w:rsid w:val="00972546"/>
    <w:rsid w:val="00972670"/>
    <w:rsid w:val="00972800"/>
    <w:rsid w:val="00972AA3"/>
    <w:rsid w:val="00972E4F"/>
    <w:rsid w:val="0097320C"/>
    <w:rsid w:val="0097324E"/>
    <w:rsid w:val="00973267"/>
    <w:rsid w:val="00973942"/>
    <w:rsid w:val="00973B0C"/>
    <w:rsid w:val="00973BC3"/>
    <w:rsid w:val="00973D78"/>
    <w:rsid w:val="00973E69"/>
    <w:rsid w:val="00974093"/>
    <w:rsid w:val="0097415E"/>
    <w:rsid w:val="00974B6A"/>
    <w:rsid w:val="00974B93"/>
    <w:rsid w:val="0097555D"/>
    <w:rsid w:val="00975959"/>
    <w:rsid w:val="00975BB4"/>
    <w:rsid w:val="00975D4C"/>
    <w:rsid w:val="00975FA8"/>
    <w:rsid w:val="00976147"/>
    <w:rsid w:val="00976572"/>
    <w:rsid w:val="0097684D"/>
    <w:rsid w:val="00976B61"/>
    <w:rsid w:val="00976D48"/>
    <w:rsid w:val="00976DC8"/>
    <w:rsid w:val="009770AB"/>
    <w:rsid w:val="00977177"/>
    <w:rsid w:val="00977183"/>
    <w:rsid w:val="00977271"/>
    <w:rsid w:val="00977DA4"/>
    <w:rsid w:val="00977E26"/>
    <w:rsid w:val="009801F7"/>
    <w:rsid w:val="00980295"/>
    <w:rsid w:val="009802E3"/>
    <w:rsid w:val="009802FB"/>
    <w:rsid w:val="009802FE"/>
    <w:rsid w:val="0098039F"/>
    <w:rsid w:val="009804EF"/>
    <w:rsid w:val="009808CD"/>
    <w:rsid w:val="00980985"/>
    <w:rsid w:val="00980AAA"/>
    <w:rsid w:val="00980AEE"/>
    <w:rsid w:val="00980FEF"/>
    <w:rsid w:val="00981004"/>
    <w:rsid w:val="009810EE"/>
    <w:rsid w:val="009811F0"/>
    <w:rsid w:val="0098122C"/>
    <w:rsid w:val="00981460"/>
    <w:rsid w:val="009815F1"/>
    <w:rsid w:val="0098161A"/>
    <w:rsid w:val="0098187D"/>
    <w:rsid w:val="00981A11"/>
    <w:rsid w:val="00981B18"/>
    <w:rsid w:val="00981DA1"/>
    <w:rsid w:val="00981F24"/>
    <w:rsid w:val="009829BF"/>
    <w:rsid w:val="00982A1A"/>
    <w:rsid w:val="00982B44"/>
    <w:rsid w:val="00982D10"/>
    <w:rsid w:val="009830C9"/>
    <w:rsid w:val="00983205"/>
    <w:rsid w:val="00983511"/>
    <w:rsid w:val="00983C73"/>
    <w:rsid w:val="00983E1C"/>
    <w:rsid w:val="00983E2F"/>
    <w:rsid w:val="00983F63"/>
    <w:rsid w:val="00983FC3"/>
    <w:rsid w:val="00983FE7"/>
    <w:rsid w:val="0098461F"/>
    <w:rsid w:val="009847EE"/>
    <w:rsid w:val="00984B12"/>
    <w:rsid w:val="00984F23"/>
    <w:rsid w:val="009853DD"/>
    <w:rsid w:val="00985547"/>
    <w:rsid w:val="009855F9"/>
    <w:rsid w:val="00985654"/>
    <w:rsid w:val="00985861"/>
    <w:rsid w:val="009858C3"/>
    <w:rsid w:val="009858CB"/>
    <w:rsid w:val="00985D0E"/>
    <w:rsid w:val="00985E57"/>
    <w:rsid w:val="00986374"/>
    <w:rsid w:val="0098676E"/>
    <w:rsid w:val="009867BB"/>
    <w:rsid w:val="009868D5"/>
    <w:rsid w:val="0098697A"/>
    <w:rsid w:val="00986A01"/>
    <w:rsid w:val="00986AC2"/>
    <w:rsid w:val="00986C6C"/>
    <w:rsid w:val="00986DEB"/>
    <w:rsid w:val="00986E1F"/>
    <w:rsid w:val="00986EB6"/>
    <w:rsid w:val="00987782"/>
    <w:rsid w:val="00987903"/>
    <w:rsid w:val="00987B64"/>
    <w:rsid w:val="00987BE8"/>
    <w:rsid w:val="00987C51"/>
    <w:rsid w:val="00987DC2"/>
    <w:rsid w:val="00987ED3"/>
    <w:rsid w:val="00987FC7"/>
    <w:rsid w:val="00987FFC"/>
    <w:rsid w:val="00990025"/>
    <w:rsid w:val="00990D32"/>
    <w:rsid w:val="00991021"/>
    <w:rsid w:val="0099112F"/>
    <w:rsid w:val="009911AD"/>
    <w:rsid w:val="00991287"/>
    <w:rsid w:val="00991D4D"/>
    <w:rsid w:val="00991F16"/>
    <w:rsid w:val="0099263B"/>
    <w:rsid w:val="009926C7"/>
    <w:rsid w:val="00992AF3"/>
    <w:rsid w:val="00992B89"/>
    <w:rsid w:val="00992DFE"/>
    <w:rsid w:val="009931F6"/>
    <w:rsid w:val="009932BC"/>
    <w:rsid w:val="00993704"/>
    <w:rsid w:val="009938F5"/>
    <w:rsid w:val="00993E1D"/>
    <w:rsid w:val="0099425F"/>
    <w:rsid w:val="0099446A"/>
    <w:rsid w:val="009949B0"/>
    <w:rsid w:val="00995184"/>
    <w:rsid w:val="009955D5"/>
    <w:rsid w:val="0099561C"/>
    <w:rsid w:val="00995866"/>
    <w:rsid w:val="0099588F"/>
    <w:rsid w:val="00995D43"/>
    <w:rsid w:val="00996394"/>
    <w:rsid w:val="00996671"/>
    <w:rsid w:val="00996D6D"/>
    <w:rsid w:val="0099781A"/>
    <w:rsid w:val="009979F0"/>
    <w:rsid w:val="00997B5F"/>
    <w:rsid w:val="00997C2D"/>
    <w:rsid w:val="00997F3A"/>
    <w:rsid w:val="00997F56"/>
    <w:rsid w:val="009A0120"/>
    <w:rsid w:val="009A0285"/>
    <w:rsid w:val="009A05BA"/>
    <w:rsid w:val="009A05C1"/>
    <w:rsid w:val="009A071E"/>
    <w:rsid w:val="009A1278"/>
    <w:rsid w:val="009A1479"/>
    <w:rsid w:val="009A175A"/>
    <w:rsid w:val="009A1C4F"/>
    <w:rsid w:val="009A1EDF"/>
    <w:rsid w:val="009A2E49"/>
    <w:rsid w:val="009A2FA3"/>
    <w:rsid w:val="009A31CC"/>
    <w:rsid w:val="009A31CE"/>
    <w:rsid w:val="009A3249"/>
    <w:rsid w:val="009A3B2C"/>
    <w:rsid w:val="009A46BB"/>
    <w:rsid w:val="009A47CF"/>
    <w:rsid w:val="009A4C96"/>
    <w:rsid w:val="009A4CAF"/>
    <w:rsid w:val="009A500A"/>
    <w:rsid w:val="009A5061"/>
    <w:rsid w:val="009A51B5"/>
    <w:rsid w:val="009A56A4"/>
    <w:rsid w:val="009A56F0"/>
    <w:rsid w:val="009A57A0"/>
    <w:rsid w:val="009A59AB"/>
    <w:rsid w:val="009A5A15"/>
    <w:rsid w:val="009A5A19"/>
    <w:rsid w:val="009A65CC"/>
    <w:rsid w:val="009A6638"/>
    <w:rsid w:val="009A6784"/>
    <w:rsid w:val="009A67D7"/>
    <w:rsid w:val="009A69DE"/>
    <w:rsid w:val="009A6D17"/>
    <w:rsid w:val="009A6D47"/>
    <w:rsid w:val="009A70C1"/>
    <w:rsid w:val="009A769D"/>
    <w:rsid w:val="009A77BE"/>
    <w:rsid w:val="009A787A"/>
    <w:rsid w:val="009A79FD"/>
    <w:rsid w:val="009A7AB0"/>
    <w:rsid w:val="009A7B6E"/>
    <w:rsid w:val="009A7F27"/>
    <w:rsid w:val="009B004D"/>
    <w:rsid w:val="009B01B5"/>
    <w:rsid w:val="009B0383"/>
    <w:rsid w:val="009B0817"/>
    <w:rsid w:val="009B0E24"/>
    <w:rsid w:val="009B0EA1"/>
    <w:rsid w:val="009B0F2F"/>
    <w:rsid w:val="009B10DF"/>
    <w:rsid w:val="009B110E"/>
    <w:rsid w:val="009B1480"/>
    <w:rsid w:val="009B1AA4"/>
    <w:rsid w:val="009B1AC6"/>
    <w:rsid w:val="009B1CAE"/>
    <w:rsid w:val="009B1CFA"/>
    <w:rsid w:val="009B1E5B"/>
    <w:rsid w:val="009B20ED"/>
    <w:rsid w:val="009B248A"/>
    <w:rsid w:val="009B286A"/>
    <w:rsid w:val="009B2BF9"/>
    <w:rsid w:val="009B2E21"/>
    <w:rsid w:val="009B2FAA"/>
    <w:rsid w:val="009B3077"/>
    <w:rsid w:val="009B31CE"/>
    <w:rsid w:val="009B31F3"/>
    <w:rsid w:val="009B3893"/>
    <w:rsid w:val="009B3BE6"/>
    <w:rsid w:val="009B4367"/>
    <w:rsid w:val="009B4B9F"/>
    <w:rsid w:val="009B4E26"/>
    <w:rsid w:val="009B4E4E"/>
    <w:rsid w:val="009B520A"/>
    <w:rsid w:val="009B533B"/>
    <w:rsid w:val="009B568E"/>
    <w:rsid w:val="009B5890"/>
    <w:rsid w:val="009B5915"/>
    <w:rsid w:val="009B61EE"/>
    <w:rsid w:val="009B63A3"/>
    <w:rsid w:val="009B65CC"/>
    <w:rsid w:val="009B6A37"/>
    <w:rsid w:val="009B6C00"/>
    <w:rsid w:val="009B6C7F"/>
    <w:rsid w:val="009B6DAE"/>
    <w:rsid w:val="009B7267"/>
    <w:rsid w:val="009B7898"/>
    <w:rsid w:val="009B7D49"/>
    <w:rsid w:val="009C03A7"/>
    <w:rsid w:val="009C03E6"/>
    <w:rsid w:val="009C0437"/>
    <w:rsid w:val="009C0636"/>
    <w:rsid w:val="009C0792"/>
    <w:rsid w:val="009C07F5"/>
    <w:rsid w:val="009C0C20"/>
    <w:rsid w:val="009C1190"/>
    <w:rsid w:val="009C156B"/>
    <w:rsid w:val="009C1815"/>
    <w:rsid w:val="009C1834"/>
    <w:rsid w:val="009C1D0B"/>
    <w:rsid w:val="009C2377"/>
    <w:rsid w:val="009C2502"/>
    <w:rsid w:val="009C2825"/>
    <w:rsid w:val="009C2AD9"/>
    <w:rsid w:val="009C2B06"/>
    <w:rsid w:val="009C2C02"/>
    <w:rsid w:val="009C2EA1"/>
    <w:rsid w:val="009C2ECC"/>
    <w:rsid w:val="009C2F5F"/>
    <w:rsid w:val="009C3021"/>
    <w:rsid w:val="009C31CA"/>
    <w:rsid w:val="009C3427"/>
    <w:rsid w:val="009C3818"/>
    <w:rsid w:val="009C39A2"/>
    <w:rsid w:val="009C3CE8"/>
    <w:rsid w:val="009C3DB8"/>
    <w:rsid w:val="009C3FFE"/>
    <w:rsid w:val="009C406A"/>
    <w:rsid w:val="009C4959"/>
    <w:rsid w:val="009C51F8"/>
    <w:rsid w:val="009C537C"/>
    <w:rsid w:val="009C59A5"/>
    <w:rsid w:val="009C5C8D"/>
    <w:rsid w:val="009C5FF2"/>
    <w:rsid w:val="009C63EF"/>
    <w:rsid w:val="009C64B1"/>
    <w:rsid w:val="009C66D7"/>
    <w:rsid w:val="009C6726"/>
    <w:rsid w:val="009C69D5"/>
    <w:rsid w:val="009C6A4B"/>
    <w:rsid w:val="009C6B06"/>
    <w:rsid w:val="009C6EA0"/>
    <w:rsid w:val="009C6F75"/>
    <w:rsid w:val="009C6FBF"/>
    <w:rsid w:val="009C729F"/>
    <w:rsid w:val="009C7430"/>
    <w:rsid w:val="009C76FC"/>
    <w:rsid w:val="009C7831"/>
    <w:rsid w:val="009C7B22"/>
    <w:rsid w:val="009C7D99"/>
    <w:rsid w:val="009C7EEA"/>
    <w:rsid w:val="009D013A"/>
    <w:rsid w:val="009D0151"/>
    <w:rsid w:val="009D025B"/>
    <w:rsid w:val="009D03F4"/>
    <w:rsid w:val="009D0406"/>
    <w:rsid w:val="009D0462"/>
    <w:rsid w:val="009D0798"/>
    <w:rsid w:val="009D0B9B"/>
    <w:rsid w:val="009D130B"/>
    <w:rsid w:val="009D13F1"/>
    <w:rsid w:val="009D1AEA"/>
    <w:rsid w:val="009D1C55"/>
    <w:rsid w:val="009D1DA3"/>
    <w:rsid w:val="009D1EA3"/>
    <w:rsid w:val="009D2025"/>
    <w:rsid w:val="009D254E"/>
    <w:rsid w:val="009D274A"/>
    <w:rsid w:val="009D2953"/>
    <w:rsid w:val="009D2B58"/>
    <w:rsid w:val="009D3047"/>
    <w:rsid w:val="009D31D4"/>
    <w:rsid w:val="009D328B"/>
    <w:rsid w:val="009D3325"/>
    <w:rsid w:val="009D3391"/>
    <w:rsid w:val="009D3394"/>
    <w:rsid w:val="009D34EA"/>
    <w:rsid w:val="009D377C"/>
    <w:rsid w:val="009D37CD"/>
    <w:rsid w:val="009D37D4"/>
    <w:rsid w:val="009D3A3B"/>
    <w:rsid w:val="009D409E"/>
    <w:rsid w:val="009D4449"/>
    <w:rsid w:val="009D4749"/>
    <w:rsid w:val="009D47F7"/>
    <w:rsid w:val="009D48BC"/>
    <w:rsid w:val="009D4A1A"/>
    <w:rsid w:val="009D4B1C"/>
    <w:rsid w:val="009D4B38"/>
    <w:rsid w:val="009D50BE"/>
    <w:rsid w:val="009D5519"/>
    <w:rsid w:val="009D5824"/>
    <w:rsid w:val="009D5825"/>
    <w:rsid w:val="009D5C8D"/>
    <w:rsid w:val="009D5D06"/>
    <w:rsid w:val="009D5E54"/>
    <w:rsid w:val="009D61CD"/>
    <w:rsid w:val="009D6C4D"/>
    <w:rsid w:val="009D6E73"/>
    <w:rsid w:val="009D6F10"/>
    <w:rsid w:val="009D7523"/>
    <w:rsid w:val="009D75EF"/>
    <w:rsid w:val="009D76AF"/>
    <w:rsid w:val="009D7BA2"/>
    <w:rsid w:val="009D7F34"/>
    <w:rsid w:val="009E0A80"/>
    <w:rsid w:val="009E0DFE"/>
    <w:rsid w:val="009E122F"/>
    <w:rsid w:val="009E1303"/>
    <w:rsid w:val="009E135D"/>
    <w:rsid w:val="009E1689"/>
    <w:rsid w:val="009E1E99"/>
    <w:rsid w:val="009E1F69"/>
    <w:rsid w:val="009E212F"/>
    <w:rsid w:val="009E21BA"/>
    <w:rsid w:val="009E286F"/>
    <w:rsid w:val="009E2A44"/>
    <w:rsid w:val="009E2AE6"/>
    <w:rsid w:val="009E2F3B"/>
    <w:rsid w:val="009E366C"/>
    <w:rsid w:val="009E37C0"/>
    <w:rsid w:val="009E3A73"/>
    <w:rsid w:val="009E3A7E"/>
    <w:rsid w:val="009E3F19"/>
    <w:rsid w:val="009E47F6"/>
    <w:rsid w:val="009E4E38"/>
    <w:rsid w:val="009E56E6"/>
    <w:rsid w:val="009E5D85"/>
    <w:rsid w:val="009E5F1F"/>
    <w:rsid w:val="009E67A7"/>
    <w:rsid w:val="009E68B3"/>
    <w:rsid w:val="009E6DC0"/>
    <w:rsid w:val="009E77DB"/>
    <w:rsid w:val="009E7ABF"/>
    <w:rsid w:val="009E7F11"/>
    <w:rsid w:val="009F020B"/>
    <w:rsid w:val="009F086A"/>
    <w:rsid w:val="009F0890"/>
    <w:rsid w:val="009F0A5D"/>
    <w:rsid w:val="009F0A88"/>
    <w:rsid w:val="009F0B85"/>
    <w:rsid w:val="009F0E0C"/>
    <w:rsid w:val="009F111E"/>
    <w:rsid w:val="009F1404"/>
    <w:rsid w:val="009F1545"/>
    <w:rsid w:val="009F15C9"/>
    <w:rsid w:val="009F1967"/>
    <w:rsid w:val="009F19F9"/>
    <w:rsid w:val="009F1F99"/>
    <w:rsid w:val="009F204A"/>
    <w:rsid w:val="009F217A"/>
    <w:rsid w:val="009F2457"/>
    <w:rsid w:val="009F2812"/>
    <w:rsid w:val="009F2D26"/>
    <w:rsid w:val="009F3928"/>
    <w:rsid w:val="009F3D74"/>
    <w:rsid w:val="009F4149"/>
    <w:rsid w:val="009F457E"/>
    <w:rsid w:val="009F46C7"/>
    <w:rsid w:val="009F4D5C"/>
    <w:rsid w:val="009F4D8F"/>
    <w:rsid w:val="009F4FB9"/>
    <w:rsid w:val="009F5233"/>
    <w:rsid w:val="009F537D"/>
    <w:rsid w:val="009F5445"/>
    <w:rsid w:val="009F5855"/>
    <w:rsid w:val="009F5BBF"/>
    <w:rsid w:val="009F5E11"/>
    <w:rsid w:val="009F5F4E"/>
    <w:rsid w:val="009F5FF3"/>
    <w:rsid w:val="009F629F"/>
    <w:rsid w:val="009F6608"/>
    <w:rsid w:val="009F6AFF"/>
    <w:rsid w:val="009F6B4E"/>
    <w:rsid w:val="009F6E1F"/>
    <w:rsid w:val="009F70E0"/>
    <w:rsid w:val="009F728D"/>
    <w:rsid w:val="009F7319"/>
    <w:rsid w:val="009F7341"/>
    <w:rsid w:val="009F7705"/>
    <w:rsid w:val="00A0083C"/>
    <w:rsid w:val="00A0096C"/>
    <w:rsid w:val="00A00992"/>
    <w:rsid w:val="00A00C61"/>
    <w:rsid w:val="00A00C9B"/>
    <w:rsid w:val="00A00E2F"/>
    <w:rsid w:val="00A00F91"/>
    <w:rsid w:val="00A01431"/>
    <w:rsid w:val="00A014AC"/>
    <w:rsid w:val="00A0170E"/>
    <w:rsid w:val="00A01975"/>
    <w:rsid w:val="00A019D2"/>
    <w:rsid w:val="00A01A3B"/>
    <w:rsid w:val="00A01A92"/>
    <w:rsid w:val="00A01B4F"/>
    <w:rsid w:val="00A01CE8"/>
    <w:rsid w:val="00A01D10"/>
    <w:rsid w:val="00A02512"/>
    <w:rsid w:val="00A02CA2"/>
    <w:rsid w:val="00A02DE1"/>
    <w:rsid w:val="00A02F5E"/>
    <w:rsid w:val="00A0357C"/>
    <w:rsid w:val="00A03BFB"/>
    <w:rsid w:val="00A03EAA"/>
    <w:rsid w:val="00A0410C"/>
    <w:rsid w:val="00A0483A"/>
    <w:rsid w:val="00A04C0F"/>
    <w:rsid w:val="00A04CC8"/>
    <w:rsid w:val="00A05161"/>
    <w:rsid w:val="00A05510"/>
    <w:rsid w:val="00A05FAE"/>
    <w:rsid w:val="00A06062"/>
    <w:rsid w:val="00A0615B"/>
    <w:rsid w:val="00A06455"/>
    <w:rsid w:val="00A06901"/>
    <w:rsid w:val="00A06AC2"/>
    <w:rsid w:val="00A06F8B"/>
    <w:rsid w:val="00A070C0"/>
    <w:rsid w:val="00A0765C"/>
    <w:rsid w:val="00A07780"/>
    <w:rsid w:val="00A07825"/>
    <w:rsid w:val="00A078D9"/>
    <w:rsid w:val="00A07B2B"/>
    <w:rsid w:val="00A07B50"/>
    <w:rsid w:val="00A07EA6"/>
    <w:rsid w:val="00A100DD"/>
    <w:rsid w:val="00A1022B"/>
    <w:rsid w:val="00A10259"/>
    <w:rsid w:val="00A10450"/>
    <w:rsid w:val="00A10767"/>
    <w:rsid w:val="00A10A0D"/>
    <w:rsid w:val="00A10D09"/>
    <w:rsid w:val="00A10E91"/>
    <w:rsid w:val="00A1122D"/>
    <w:rsid w:val="00A11A76"/>
    <w:rsid w:val="00A11AF3"/>
    <w:rsid w:val="00A11B86"/>
    <w:rsid w:val="00A11C97"/>
    <w:rsid w:val="00A11CAE"/>
    <w:rsid w:val="00A11F89"/>
    <w:rsid w:val="00A121C2"/>
    <w:rsid w:val="00A123CD"/>
    <w:rsid w:val="00A1263A"/>
    <w:rsid w:val="00A12B86"/>
    <w:rsid w:val="00A12D1D"/>
    <w:rsid w:val="00A13AD1"/>
    <w:rsid w:val="00A13B3E"/>
    <w:rsid w:val="00A13CCD"/>
    <w:rsid w:val="00A13D13"/>
    <w:rsid w:val="00A1421F"/>
    <w:rsid w:val="00A14356"/>
    <w:rsid w:val="00A14431"/>
    <w:rsid w:val="00A14437"/>
    <w:rsid w:val="00A144A8"/>
    <w:rsid w:val="00A14924"/>
    <w:rsid w:val="00A14B2D"/>
    <w:rsid w:val="00A14E9D"/>
    <w:rsid w:val="00A15063"/>
    <w:rsid w:val="00A151E7"/>
    <w:rsid w:val="00A1542A"/>
    <w:rsid w:val="00A1549A"/>
    <w:rsid w:val="00A1551F"/>
    <w:rsid w:val="00A15644"/>
    <w:rsid w:val="00A15A67"/>
    <w:rsid w:val="00A15BA3"/>
    <w:rsid w:val="00A161DD"/>
    <w:rsid w:val="00A163AA"/>
    <w:rsid w:val="00A166E7"/>
    <w:rsid w:val="00A166FB"/>
    <w:rsid w:val="00A16BF8"/>
    <w:rsid w:val="00A16D51"/>
    <w:rsid w:val="00A17131"/>
    <w:rsid w:val="00A17678"/>
    <w:rsid w:val="00A177F4"/>
    <w:rsid w:val="00A17900"/>
    <w:rsid w:val="00A17925"/>
    <w:rsid w:val="00A17AC2"/>
    <w:rsid w:val="00A17BE7"/>
    <w:rsid w:val="00A17C33"/>
    <w:rsid w:val="00A17C67"/>
    <w:rsid w:val="00A17D17"/>
    <w:rsid w:val="00A17DA1"/>
    <w:rsid w:val="00A17E36"/>
    <w:rsid w:val="00A17E7D"/>
    <w:rsid w:val="00A17EE6"/>
    <w:rsid w:val="00A20007"/>
    <w:rsid w:val="00A20350"/>
    <w:rsid w:val="00A206A8"/>
    <w:rsid w:val="00A20954"/>
    <w:rsid w:val="00A209C0"/>
    <w:rsid w:val="00A20A5D"/>
    <w:rsid w:val="00A21398"/>
    <w:rsid w:val="00A214CF"/>
    <w:rsid w:val="00A216BD"/>
    <w:rsid w:val="00A216E3"/>
    <w:rsid w:val="00A217B8"/>
    <w:rsid w:val="00A2194A"/>
    <w:rsid w:val="00A21EAB"/>
    <w:rsid w:val="00A21F01"/>
    <w:rsid w:val="00A21FFC"/>
    <w:rsid w:val="00A224A4"/>
    <w:rsid w:val="00A226AF"/>
    <w:rsid w:val="00A2276D"/>
    <w:rsid w:val="00A228A7"/>
    <w:rsid w:val="00A22914"/>
    <w:rsid w:val="00A229E9"/>
    <w:rsid w:val="00A22F33"/>
    <w:rsid w:val="00A22F46"/>
    <w:rsid w:val="00A23419"/>
    <w:rsid w:val="00A2391F"/>
    <w:rsid w:val="00A23BDD"/>
    <w:rsid w:val="00A24088"/>
    <w:rsid w:val="00A24404"/>
    <w:rsid w:val="00A245FB"/>
    <w:rsid w:val="00A24789"/>
    <w:rsid w:val="00A25171"/>
    <w:rsid w:val="00A251FA"/>
    <w:rsid w:val="00A252B4"/>
    <w:rsid w:val="00A25588"/>
    <w:rsid w:val="00A256C1"/>
    <w:rsid w:val="00A25732"/>
    <w:rsid w:val="00A257C3"/>
    <w:rsid w:val="00A25A22"/>
    <w:rsid w:val="00A25A23"/>
    <w:rsid w:val="00A25BC4"/>
    <w:rsid w:val="00A2603A"/>
    <w:rsid w:val="00A264CC"/>
    <w:rsid w:val="00A265CF"/>
    <w:rsid w:val="00A2664B"/>
    <w:rsid w:val="00A26BA7"/>
    <w:rsid w:val="00A26C73"/>
    <w:rsid w:val="00A26EF4"/>
    <w:rsid w:val="00A26F04"/>
    <w:rsid w:val="00A2713A"/>
    <w:rsid w:val="00A27203"/>
    <w:rsid w:val="00A27511"/>
    <w:rsid w:val="00A27647"/>
    <w:rsid w:val="00A277FA"/>
    <w:rsid w:val="00A278D2"/>
    <w:rsid w:val="00A278F6"/>
    <w:rsid w:val="00A279BE"/>
    <w:rsid w:val="00A27C56"/>
    <w:rsid w:val="00A27D58"/>
    <w:rsid w:val="00A30221"/>
    <w:rsid w:val="00A3050D"/>
    <w:rsid w:val="00A309B3"/>
    <w:rsid w:val="00A30AA4"/>
    <w:rsid w:val="00A30D03"/>
    <w:rsid w:val="00A30FC6"/>
    <w:rsid w:val="00A3109B"/>
    <w:rsid w:val="00A31347"/>
    <w:rsid w:val="00A315C3"/>
    <w:rsid w:val="00A3171C"/>
    <w:rsid w:val="00A31E9E"/>
    <w:rsid w:val="00A32655"/>
    <w:rsid w:val="00A32717"/>
    <w:rsid w:val="00A3275A"/>
    <w:rsid w:val="00A32C2D"/>
    <w:rsid w:val="00A32E8B"/>
    <w:rsid w:val="00A334E8"/>
    <w:rsid w:val="00A33562"/>
    <w:rsid w:val="00A3356A"/>
    <w:rsid w:val="00A336ED"/>
    <w:rsid w:val="00A33AE8"/>
    <w:rsid w:val="00A33C3A"/>
    <w:rsid w:val="00A33D13"/>
    <w:rsid w:val="00A33D70"/>
    <w:rsid w:val="00A33E22"/>
    <w:rsid w:val="00A33FD6"/>
    <w:rsid w:val="00A340F9"/>
    <w:rsid w:val="00A34303"/>
    <w:rsid w:val="00A3453B"/>
    <w:rsid w:val="00A34F65"/>
    <w:rsid w:val="00A350B3"/>
    <w:rsid w:val="00A35289"/>
    <w:rsid w:val="00A35510"/>
    <w:rsid w:val="00A355FE"/>
    <w:rsid w:val="00A35669"/>
    <w:rsid w:val="00A35869"/>
    <w:rsid w:val="00A35A4C"/>
    <w:rsid w:val="00A35B8A"/>
    <w:rsid w:val="00A35CCC"/>
    <w:rsid w:val="00A362D6"/>
    <w:rsid w:val="00A36437"/>
    <w:rsid w:val="00A36617"/>
    <w:rsid w:val="00A36893"/>
    <w:rsid w:val="00A3691E"/>
    <w:rsid w:val="00A36D99"/>
    <w:rsid w:val="00A36F29"/>
    <w:rsid w:val="00A36F52"/>
    <w:rsid w:val="00A372C0"/>
    <w:rsid w:val="00A374B2"/>
    <w:rsid w:val="00A37643"/>
    <w:rsid w:val="00A37833"/>
    <w:rsid w:val="00A37FD8"/>
    <w:rsid w:val="00A4014C"/>
    <w:rsid w:val="00A405A9"/>
    <w:rsid w:val="00A4060B"/>
    <w:rsid w:val="00A40982"/>
    <w:rsid w:val="00A40A55"/>
    <w:rsid w:val="00A40B41"/>
    <w:rsid w:val="00A40EC3"/>
    <w:rsid w:val="00A411D0"/>
    <w:rsid w:val="00A413A2"/>
    <w:rsid w:val="00A4175F"/>
    <w:rsid w:val="00A41861"/>
    <w:rsid w:val="00A4194C"/>
    <w:rsid w:val="00A419BB"/>
    <w:rsid w:val="00A41A2F"/>
    <w:rsid w:val="00A41B7F"/>
    <w:rsid w:val="00A41E83"/>
    <w:rsid w:val="00A42156"/>
    <w:rsid w:val="00A4238F"/>
    <w:rsid w:val="00A42410"/>
    <w:rsid w:val="00A42670"/>
    <w:rsid w:val="00A42B2D"/>
    <w:rsid w:val="00A43338"/>
    <w:rsid w:val="00A43527"/>
    <w:rsid w:val="00A435E8"/>
    <w:rsid w:val="00A439A8"/>
    <w:rsid w:val="00A43A0B"/>
    <w:rsid w:val="00A441C6"/>
    <w:rsid w:val="00A446AE"/>
    <w:rsid w:val="00A44AAA"/>
    <w:rsid w:val="00A44BF2"/>
    <w:rsid w:val="00A44C6A"/>
    <w:rsid w:val="00A44CAF"/>
    <w:rsid w:val="00A44CE0"/>
    <w:rsid w:val="00A45379"/>
    <w:rsid w:val="00A4543F"/>
    <w:rsid w:val="00A46104"/>
    <w:rsid w:val="00A46859"/>
    <w:rsid w:val="00A469CA"/>
    <w:rsid w:val="00A46F13"/>
    <w:rsid w:val="00A4732E"/>
    <w:rsid w:val="00A47A20"/>
    <w:rsid w:val="00A47EE9"/>
    <w:rsid w:val="00A50085"/>
    <w:rsid w:val="00A502F8"/>
    <w:rsid w:val="00A5060B"/>
    <w:rsid w:val="00A507A7"/>
    <w:rsid w:val="00A50860"/>
    <w:rsid w:val="00A50ADA"/>
    <w:rsid w:val="00A50F5D"/>
    <w:rsid w:val="00A50FC8"/>
    <w:rsid w:val="00A50FD3"/>
    <w:rsid w:val="00A51008"/>
    <w:rsid w:val="00A511F1"/>
    <w:rsid w:val="00A514A4"/>
    <w:rsid w:val="00A51787"/>
    <w:rsid w:val="00A51876"/>
    <w:rsid w:val="00A518B9"/>
    <w:rsid w:val="00A519E8"/>
    <w:rsid w:val="00A51E29"/>
    <w:rsid w:val="00A5214C"/>
    <w:rsid w:val="00A52158"/>
    <w:rsid w:val="00A521B5"/>
    <w:rsid w:val="00A523B3"/>
    <w:rsid w:val="00A5266A"/>
    <w:rsid w:val="00A53249"/>
    <w:rsid w:val="00A5325B"/>
    <w:rsid w:val="00A539CB"/>
    <w:rsid w:val="00A53BB1"/>
    <w:rsid w:val="00A53E67"/>
    <w:rsid w:val="00A53EC6"/>
    <w:rsid w:val="00A5446C"/>
    <w:rsid w:val="00A5462B"/>
    <w:rsid w:val="00A54805"/>
    <w:rsid w:val="00A54E5E"/>
    <w:rsid w:val="00A54FBB"/>
    <w:rsid w:val="00A55250"/>
    <w:rsid w:val="00A55DB0"/>
    <w:rsid w:val="00A55EE2"/>
    <w:rsid w:val="00A56675"/>
    <w:rsid w:val="00A569FA"/>
    <w:rsid w:val="00A56B77"/>
    <w:rsid w:val="00A56C79"/>
    <w:rsid w:val="00A572D1"/>
    <w:rsid w:val="00A57386"/>
    <w:rsid w:val="00A57429"/>
    <w:rsid w:val="00A5746A"/>
    <w:rsid w:val="00A57497"/>
    <w:rsid w:val="00A575FE"/>
    <w:rsid w:val="00A578EF"/>
    <w:rsid w:val="00A57A75"/>
    <w:rsid w:val="00A57EFD"/>
    <w:rsid w:val="00A602C2"/>
    <w:rsid w:val="00A602F8"/>
    <w:rsid w:val="00A60BEC"/>
    <w:rsid w:val="00A60CF1"/>
    <w:rsid w:val="00A61355"/>
    <w:rsid w:val="00A614CB"/>
    <w:rsid w:val="00A6150B"/>
    <w:rsid w:val="00A61555"/>
    <w:rsid w:val="00A616F8"/>
    <w:rsid w:val="00A6170A"/>
    <w:rsid w:val="00A61777"/>
    <w:rsid w:val="00A61BA9"/>
    <w:rsid w:val="00A61F27"/>
    <w:rsid w:val="00A62147"/>
    <w:rsid w:val="00A628BC"/>
    <w:rsid w:val="00A629B0"/>
    <w:rsid w:val="00A62C6E"/>
    <w:rsid w:val="00A62D49"/>
    <w:rsid w:val="00A62D9A"/>
    <w:rsid w:val="00A62E3B"/>
    <w:rsid w:val="00A62EE5"/>
    <w:rsid w:val="00A62F48"/>
    <w:rsid w:val="00A62F88"/>
    <w:rsid w:val="00A63482"/>
    <w:rsid w:val="00A634F3"/>
    <w:rsid w:val="00A637CA"/>
    <w:rsid w:val="00A63843"/>
    <w:rsid w:val="00A63B3A"/>
    <w:rsid w:val="00A63B52"/>
    <w:rsid w:val="00A6441F"/>
    <w:rsid w:val="00A6448E"/>
    <w:rsid w:val="00A64651"/>
    <w:rsid w:val="00A64AA6"/>
    <w:rsid w:val="00A64AF4"/>
    <w:rsid w:val="00A64DAC"/>
    <w:rsid w:val="00A64DDB"/>
    <w:rsid w:val="00A652C9"/>
    <w:rsid w:val="00A6531F"/>
    <w:rsid w:val="00A653C4"/>
    <w:rsid w:val="00A65504"/>
    <w:rsid w:val="00A65895"/>
    <w:rsid w:val="00A65CC8"/>
    <w:rsid w:val="00A65D82"/>
    <w:rsid w:val="00A660AC"/>
    <w:rsid w:val="00A66217"/>
    <w:rsid w:val="00A6623D"/>
    <w:rsid w:val="00A663A1"/>
    <w:rsid w:val="00A66843"/>
    <w:rsid w:val="00A66A6F"/>
    <w:rsid w:val="00A66BC8"/>
    <w:rsid w:val="00A66DEE"/>
    <w:rsid w:val="00A66DF5"/>
    <w:rsid w:val="00A67156"/>
    <w:rsid w:val="00A671D1"/>
    <w:rsid w:val="00A67334"/>
    <w:rsid w:val="00A675D1"/>
    <w:rsid w:val="00A67656"/>
    <w:rsid w:val="00A67A35"/>
    <w:rsid w:val="00A67AA7"/>
    <w:rsid w:val="00A67DEF"/>
    <w:rsid w:val="00A67F4A"/>
    <w:rsid w:val="00A70252"/>
    <w:rsid w:val="00A705E0"/>
    <w:rsid w:val="00A70798"/>
    <w:rsid w:val="00A7085D"/>
    <w:rsid w:val="00A70AEB"/>
    <w:rsid w:val="00A70B56"/>
    <w:rsid w:val="00A70DD0"/>
    <w:rsid w:val="00A710D3"/>
    <w:rsid w:val="00A710FF"/>
    <w:rsid w:val="00A71361"/>
    <w:rsid w:val="00A716EE"/>
    <w:rsid w:val="00A7177B"/>
    <w:rsid w:val="00A71850"/>
    <w:rsid w:val="00A71A7F"/>
    <w:rsid w:val="00A71E3A"/>
    <w:rsid w:val="00A71EB5"/>
    <w:rsid w:val="00A71F41"/>
    <w:rsid w:val="00A71F7A"/>
    <w:rsid w:val="00A71F9C"/>
    <w:rsid w:val="00A72269"/>
    <w:rsid w:val="00A7237B"/>
    <w:rsid w:val="00A724FC"/>
    <w:rsid w:val="00A72979"/>
    <w:rsid w:val="00A72C0D"/>
    <w:rsid w:val="00A72F37"/>
    <w:rsid w:val="00A72F62"/>
    <w:rsid w:val="00A730CA"/>
    <w:rsid w:val="00A7336F"/>
    <w:rsid w:val="00A733E9"/>
    <w:rsid w:val="00A737B3"/>
    <w:rsid w:val="00A7386E"/>
    <w:rsid w:val="00A73B16"/>
    <w:rsid w:val="00A73FE9"/>
    <w:rsid w:val="00A741E8"/>
    <w:rsid w:val="00A7426C"/>
    <w:rsid w:val="00A74568"/>
    <w:rsid w:val="00A747D7"/>
    <w:rsid w:val="00A74B7E"/>
    <w:rsid w:val="00A74FCB"/>
    <w:rsid w:val="00A756E8"/>
    <w:rsid w:val="00A75818"/>
    <w:rsid w:val="00A7597A"/>
    <w:rsid w:val="00A75A5E"/>
    <w:rsid w:val="00A75A87"/>
    <w:rsid w:val="00A75C86"/>
    <w:rsid w:val="00A75EFC"/>
    <w:rsid w:val="00A761E8"/>
    <w:rsid w:val="00A7628B"/>
    <w:rsid w:val="00A76393"/>
    <w:rsid w:val="00A7639F"/>
    <w:rsid w:val="00A76658"/>
    <w:rsid w:val="00A76735"/>
    <w:rsid w:val="00A769ED"/>
    <w:rsid w:val="00A76BD5"/>
    <w:rsid w:val="00A7714F"/>
    <w:rsid w:val="00A773E8"/>
    <w:rsid w:val="00A7778E"/>
    <w:rsid w:val="00A777DA"/>
    <w:rsid w:val="00A77C2D"/>
    <w:rsid w:val="00A77E9D"/>
    <w:rsid w:val="00A77F59"/>
    <w:rsid w:val="00A801BE"/>
    <w:rsid w:val="00A805F0"/>
    <w:rsid w:val="00A806B9"/>
    <w:rsid w:val="00A80ABB"/>
    <w:rsid w:val="00A80D26"/>
    <w:rsid w:val="00A81053"/>
    <w:rsid w:val="00A813C1"/>
    <w:rsid w:val="00A814F9"/>
    <w:rsid w:val="00A815AE"/>
    <w:rsid w:val="00A8184C"/>
    <w:rsid w:val="00A81854"/>
    <w:rsid w:val="00A81A9C"/>
    <w:rsid w:val="00A81D22"/>
    <w:rsid w:val="00A81DA5"/>
    <w:rsid w:val="00A82156"/>
    <w:rsid w:val="00A82448"/>
    <w:rsid w:val="00A82820"/>
    <w:rsid w:val="00A82834"/>
    <w:rsid w:val="00A828BD"/>
    <w:rsid w:val="00A82BBF"/>
    <w:rsid w:val="00A82CFD"/>
    <w:rsid w:val="00A82DAD"/>
    <w:rsid w:val="00A82ED1"/>
    <w:rsid w:val="00A8302A"/>
    <w:rsid w:val="00A83183"/>
    <w:rsid w:val="00A831EA"/>
    <w:rsid w:val="00A833D0"/>
    <w:rsid w:val="00A834A2"/>
    <w:rsid w:val="00A83524"/>
    <w:rsid w:val="00A83765"/>
    <w:rsid w:val="00A83829"/>
    <w:rsid w:val="00A839A9"/>
    <w:rsid w:val="00A839B9"/>
    <w:rsid w:val="00A842E7"/>
    <w:rsid w:val="00A8439E"/>
    <w:rsid w:val="00A844C0"/>
    <w:rsid w:val="00A8451E"/>
    <w:rsid w:val="00A84B4A"/>
    <w:rsid w:val="00A84DDA"/>
    <w:rsid w:val="00A84DEA"/>
    <w:rsid w:val="00A85059"/>
    <w:rsid w:val="00A8510C"/>
    <w:rsid w:val="00A85124"/>
    <w:rsid w:val="00A8523A"/>
    <w:rsid w:val="00A8535D"/>
    <w:rsid w:val="00A85428"/>
    <w:rsid w:val="00A8552A"/>
    <w:rsid w:val="00A8562F"/>
    <w:rsid w:val="00A85671"/>
    <w:rsid w:val="00A85813"/>
    <w:rsid w:val="00A85B86"/>
    <w:rsid w:val="00A8644C"/>
    <w:rsid w:val="00A8674E"/>
    <w:rsid w:val="00A8689B"/>
    <w:rsid w:val="00A86B49"/>
    <w:rsid w:val="00A86BC7"/>
    <w:rsid w:val="00A8786A"/>
    <w:rsid w:val="00A8798C"/>
    <w:rsid w:val="00A87FD9"/>
    <w:rsid w:val="00A9058A"/>
    <w:rsid w:val="00A907DD"/>
    <w:rsid w:val="00A911D8"/>
    <w:rsid w:val="00A913B3"/>
    <w:rsid w:val="00A9146D"/>
    <w:rsid w:val="00A916D0"/>
    <w:rsid w:val="00A91AE4"/>
    <w:rsid w:val="00A91B9C"/>
    <w:rsid w:val="00A91BD7"/>
    <w:rsid w:val="00A91C99"/>
    <w:rsid w:val="00A91D99"/>
    <w:rsid w:val="00A91ED4"/>
    <w:rsid w:val="00A91F29"/>
    <w:rsid w:val="00A9208D"/>
    <w:rsid w:val="00A920F7"/>
    <w:rsid w:val="00A9212D"/>
    <w:rsid w:val="00A92193"/>
    <w:rsid w:val="00A9243E"/>
    <w:rsid w:val="00A925B9"/>
    <w:rsid w:val="00A926D5"/>
    <w:rsid w:val="00A9292B"/>
    <w:rsid w:val="00A92CBE"/>
    <w:rsid w:val="00A92CCA"/>
    <w:rsid w:val="00A92F67"/>
    <w:rsid w:val="00A935EE"/>
    <w:rsid w:val="00A939A9"/>
    <w:rsid w:val="00A94903"/>
    <w:rsid w:val="00A94987"/>
    <w:rsid w:val="00A9498C"/>
    <w:rsid w:val="00A94D42"/>
    <w:rsid w:val="00A950B4"/>
    <w:rsid w:val="00A9513F"/>
    <w:rsid w:val="00A9519A"/>
    <w:rsid w:val="00A9576B"/>
    <w:rsid w:val="00A95DFB"/>
    <w:rsid w:val="00A95F68"/>
    <w:rsid w:val="00A96118"/>
    <w:rsid w:val="00A963FD"/>
    <w:rsid w:val="00A965BA"/>
    <w:rsid w:val="00A96978"/>
    <w:rsid w:val="00A96DB9"/>
    <w:rsid w:val="00A9725B"/>
    <w:rsid w:val="00A9731A"/>
    <w:rsid w:val="00A974D3"/>
    <w:rsid w:val="00A974E7"/>
    <w:rsid w:val="00A97A86"/>
    <w:rsid w:val="00A97AF8"/>
    <w:rsid w:val="00A97D36"/>
    <w:rsid w:val="00A97DEE"/>
    <w:rsid w:val="00A97EAF"/>
    <w:rsid w:val="00AA012A"/>
    <w:rsid w:val="00AA032A"/>
    <w:rsid w:val="00AA0513"/>
    <w:rsid w:val="00AA066E"/>
    <w:rsid w:val="00AA099D"/>
    <w:rsid w:val="00AA0CDD"/>
    <w:rsid w:val="00AA154C"/>
    <w:rsid w:val="00AA183B"/>
    <w:rsid w:val="00AA1DD7"/>
    <w:rsid w:val="00AA1FA2"/>
    <w:rsid w:val="00AA21DA"/>
    <w:rsid w:val="00AA2336"/>
    <w:rsid w:val="00AA2394"/>
    <w:rsid w:val="00AA271D"/>
    <w:rsid w:val="00AA2731"/>
    <w:rsid w:val="00AA29F7"/>
    <w:rsid w:val="00AA2C20"/>
    <w:rsid w:val="00AA2CE8"/>
    <w:rsid w:val="00AA2EC4"/>
    <w:rsid w:val="00AA310F"/>
    <w:rsid w:val="00AA33E9"/>
    <w:rsid w:val="00AA357B"/>
    <w:rsid w:val="00AA3678"/>
    <w:rsid w:val="00AA36B4"/>
    <w:rsid w:val="00AA3730"/>
    <w:rsid w:val="00AA38A6"/>
    <w:rsid w:val="00AA3AE1"/>
    <w:rsid w:val="00AA3DC9"/>
    <w:rsid w:val="00AA3F79"/>
    <w:rsid w:val="00AA417C"/>
    <w:rsid w:val="00AA4248"/>
    <w:rsid w:val="00AA44E5"/>
    <w:rsid w:val="00AA4547"/>
    <w:rsid w:val="00AA4783"/>
    <w:rsid w:val="00AA4785"/>
    <w:rsid w:val="00AA47F0"/>
    <w:rsid w:val="00AA484B"/>
    <w:rsid w:val="00AA53A6"/>
    <w:rsid w:val="00AA5426"/>
    <w:rsid w:val="00AA58D3"/>
    <w:rsid w:val="00AA5992"/>
    <w:rsid w:val="00AA5ADB"/>
    <w:rsid w:val="00AA5CAC"/>
    <w:rsid w:val="00AA5F3E"/>
    <w:rsid w:val="00AA61C7"/>
    <w:rsid w:val="00AA6594"/>
    <w:rsid w:val="00AA69F1"/>
    <w:rsid w:val="00AA6A09"/>
    <w:rsid w:val="00AA7025"/>
    <w:rsid w:val="00AA716E"/>
    <w:rsid w:val="00AA72C6"/>
    <w:rsid w:val="00AA746B"/>
    <w:rsid w:val="00AA7635"/>
    <w:rsid w:val="00AA76FA"/>
    <w:rsid w:val="00AA77FF"/>
    <w:rsid w:val="00AA7D70"/>
    <w:rsid w:val="00AA7E58"/>
    <w:rsid w:val="00AB009C"/>
    <w:rsid w:val="00AB03D0"/>
    <w:rsid w:val="00AB0405"/>
    <w:rsid w:val="00AB0518"/>
    <w:rsid w:val="00AB0FAF"/>
    <w:rsid w:val="00AB118E"/>
    <w:rsid w:val="00AB1224"/>
    <w:rsid w:val="00AB1333"/>
    <w:rsid w:val="00AB148F"/>
    <w:rsid w:val="00AB17D6"/>
    <w:rsid w:val="00AB1D5F"/>
    <w:rsid w:val="00AB23E8"/>
    <w:rsid w:val="00AB2493"/>
    <w:rsid w:val="00AB26AB"/>
    <w:rsid w:val="00AB2720"/>
    <w:rsid w:val="00AB2799"/>
    <w:rsid w:val="00AB27F4"/>
    <w:rsid w:val="00AB28C3"/>
    <w:rsid w:val="00AB2ADA"/>
    <w:rsid w:val="00AB2E08"/>
    <w:rsid w:val="00AB2EE6"/>
    <w:rsid w:val="00AB2F06"/>
    <w:rsid w:val="00AB312F"/>
    <w:rsid w:val="00AB3254"/>
    <w:rsid w:val="00AB3285"/>
    <w:rsid w:val="00AB3295"/>
    <w:rsid w:val="00AB32E2"/>
    <w:rsid w:val="00AB35AE"/>
    <w:rsid w:val="00AB36F2"/>
    <w:rsid w:val="00AB3911"/>
    <w:rsid w:val="00AB43BD"/>
    <w:rsid w:val="00AB45AD"/>
    <w:rsid w:val="00AB47A8"/>
    <w:rsid w:val="00AB499E"/>
    <w:rsid w:val="00AB4D06"/>
    <w:rsid w:val="00AB50B5"/>
    <w:rsid w:val="00AB5829"/>
    <w:rsid w:val="00AB6348"/>
    <w:rsid w:val="00AB6CFC"/>
    <w:rsid w:val="00AB6DFA"/>
    <w:rsid w:val="00AB6E6C"/>
    <w:rsid w:val="00AB6FDE"/>
    <w:rsid w:val="00AB711C"/>
    <w:rsid w:val="00AB79C2"/>
    <w:rsid w:val="00AC0013"/>
    <w:rsid w:val="00AC02CD"/>
    <w:rsid w:val="00AC0354"/>
    <w:rsid w:val="00AC0396"/>
    <w:rsid w:val="00AC050A"/>
    <w:rsid w:val="00AC0BCB"/>
    <w:rsid w:val="00AC10CC"/>
    <w:rsid w:val="00AC11D7"/>
    <w:rsid w:val="00AC185F"/>
    <w:rsid w:val="00AC1A01"/>
    <w:rsid w:val="00AC1AFE"/>
    <w:rsid w:val="00AC1C7F"/>
    <w:rsid w:val="00AC1F1B"/>
    <w:rsid w:val="00AC25A0"/>
    <w:rsid w:val="00AC29E1"/>
    <w:rsid w:val="00AC2B18"/>
    <w:rsid w:val="00AC2FED"/>
    <w:rsid w:val="00AC306F"/>
    <w:rsid w:val="00AC30F1"/>
    <w:rsid w:val="00AC382D"/>
    <w:rsid w:val="00AC3C02"/>
    <w:rsid w:val="00AC3E35"/>
    <w:rsid w:val="00AC4120"/>
    <w:rsid w:val="00AC4404"/>
    <w:rsid w:val="00AC4438"/>
    <w:rsid w:val="00AC479E"/>
    <w:rsid w:val="00AC4E60"/>
    <w:rsid w:val="00AC5225"/>
    <w:rsid w:val="00AC582A"/>
    <w:rsid w:val="00AC5898"/>
    <w:rsid w:val="00AC5B60"/>
    <w:rsid w:val="00AC5FE4"/>
    <w:rsid w:val="00AC6110"/>
    <w:rsid w:val="00AC61FC"/>
    <w:rsid w:val="00AC6423"/>
    <w:rsid w:val="00AC671F"/>
    <w:rsid w:val="00AC6999"/>
    <w:rsid w:val="00AC6C33"/>
    <w:rsid w:val="00AC6D5E"/>
    <w:rsid w:val="00AC6ECD"/>
    <w:rsid w:val="00AC70E4"/>
    <w:rsid w:val="00AC7153"/>
    <w:rsid w:val="00AC717A"/>
    <w:rsid w:val="00AC721F"/>
    <w:rsid w:val="00AC73D8"/>
    <w:rsid w:val="00AC7B53"/>
    <w:rsid w:val="00AC7E40"/>
    <w:rsid w:val="00AC7E7D"/>
    <w:rsid w:val="00AC7E7F"/>
    <w:rsid w:val="00AC7E8B"/>
    <w:rsid w:val="00AD00A3"/>
    <w:rsid w:val="00AD01AF"/>
    <w:rsid w:val="00AD0426"/>
    <w:rsid w:val="00AD0543"/>
    <w:rsid w:val="00AD05E8"/>
    <w:rsid w:val="00AD0737"/>
    <w:rsid w:val="00AD0856"/>
    <w:rsid w:val="00AD096F"/>
    <w:rsid w:val="00AD09FE"/>
    <w:rsid w:val="00AD0FC3"/>
    <w:rsid w:val="00AD11AC"/>
    <w:rsid w:val="00AD12AF"/>
    <w:rsid w:val="00AD13D5"/>
    <w:rsid w:val="00AD170F"/>
    <w:rsid w:val="00AD18FF"/>
    <w:rsid w:val="00AD195C"/>
    <w:rsid w:val="00AD196B"/>
    <w:rsid w:val="00AD1D4C"/>
    <w:rsid w:val="00AD24EA"/>
    <w:rsid w:val="00AD2518"/>
    <w:rsid w:val="00AD27C0"/>
    <w:rsid w:val="00AD27E8"/>
    <w:rsid w:val="00AD2BAD"/>
    <w:rsid w:val="00AD2DDD"/>
    <w:rsid w:val="00AD2E27"/>
    <w:rsid w:val="00AD2F26"/>
    <w:rsid w:val="00AD343E"/>
    <w:rsid w:val="00AD34D3"/>
    <w:rsid w:val="00AD35A3"/>
    <w:rsid w:val="00AD4088"/>
    <w:rsid w:val="00AD408D"/>
    <w:rsid w:val="00AD419F"/>
    <w:rsid w:val="00AD4559"/>
    <w:rsid w:val="00AD4772"/>
    <w:rsid w:val="00AD47D2"/>
    <w:rsid w:val="00AD47ED"/>
    <w:rsid w:val="00AD48D1"/>
    <w:rsid w:val="00AD48EF"/>
    <w:rsid w:val="00AD4C40"/>
    <w:rsid w:val="00AD4DCF"/>
    <w:rsid w:val="00AD5287"/>
    <w:rsid w:val="00AD5656"/>
    <w:rsid w:val="00AD5718"/>
    <w:rsid w:val="00AD5A6B"/>
    <w:rsid w:val="00AD5C4D"/>
    <w:rsid w:val="00AD5DE4"/>
    <w:rsid w:val="00AD5F71"/>
    <w:rsid w:val="00AD5F7E"/>
    <w:rsid w:val="00AD608C"/>
    <w:rsid w:val="00AD6232"/>
    <w:rsid w:val="00AD6291"/>
    <w:rsid w:val="00AD62FB"/>
    <w:rsid w:val="00AD63B6"/>
    <w:rsid w:val="00AD6B6B"/>
    <w:rsid w:val="00AD728F"/>
    <w:rsid w:val="00AD7424"/>
    <w:rsid w:val="00AD743A"/>
    <w:rsid w:val="00AD7656"/>
    <w:rsid w:val="00AD76A3"/>
    <w:rsid w:val="00AD78E5"/>
    <w:rsid w:val="00AD79D9"/>
    <w:rsid w:val="00AD7D85"/>
    <w:rsid w:val="00AD7E8B"/>
    <w:rsid w:val="00AE023D"/>
    <w:rsid w:val="00AE0650"/>
    <w:rsid w:val="00AE119B"/>
    <w:rsid w:val="00AE13A8"/>
    <w:rsid w:val="00AE14D3"/>
    <w:rsid w:val="00AE18B7"/>
    <w:rsid w:val="00AE1CEE"/>
    <w:rsid w:val="00AE1F08"/>
    <w:rsid w:val="00AE2054"/>
    <w:rsid w:val="00AE2418"/>
    <w:rsid w:val="00AE2476"/>
    <w:rsid w:val="00AE273E"/>
    <w:rsid w:val="00AE2ECF"/>
    <w:rsid w:val="00AE2FA8"/>
    <w:rsid w:val="00AE3556"/>
    <w:rsid w:val="00AE3692"/>
    <w:rsid w:val="00AE36DB"/>
    <w:rsid w:val="00AE3744"/>
    <w:rsid w:val="00AE37D3"/>
    <w:rsid w:val="00AE386D"/>
    <w:rsid w:val="00AE3A56"/>
    <w:rsid w:val="00AE4396"/>
    <w:rsid w:val="00AE44EF"/>
    <w:rsid w:val="00AE4530"/>
    <w:rsid w:val="00AE47F5"/>
    <w:rsid w:val="00AE49BC"/>
    <w:rsid w:val="00AE4A6F"/>
    <w:rsid w:val="00AE4B35"/>
    <w:rsid w:val="00AE4C32"/>
    <w:rsid w:val="00AE4EC6"/>
    <w:rsid w:val="00AE5019"/>
    <w:rsid w:val="00AE5827"/>
    <w:rsid w:val="00AE5EF0"/>
    <w:rsid w:val="00AE5F60"/>
    <w:rsid w:val="00AE62AC"/>
    <w:rsid w:val="00AE62D8"/>
    <w:rsid w:val="00AE62DB"/>
    <w:rsid w:val="00AE66C0"/>
    <w:rsid w:val="00AE6800"/>
    <w:rsid w:val="00AE6873"/>
    <w:rsid w:val="00AE6E24"/>
    <w:rsid w:val="00AE721D"/>
    <w:rsid w:val="00AE7471"/>
    <w:rsid w:val="00AE77BE"/>
    <w:rsid w:val="00AE7B46"/>
    <w:rsid w:val="00AE7C0E"/>
    <w:rsid w:val="00AE7E5A"/>
    <w:rsid w:val="00AF00BE"/>
    <w:rsid w:val="00AF00F4"/>
    <w:rsid w:val="00AF02A1"/>
    <w:rsid w:val="00AF03A9"/>
    <w:rsid w:val="00AF0434"/>
    <w:rsid w:val="00AF0791"/>
    <w:rsid w:val="00AF07BF"/>
    <w:rsid w:val="00AF08F9"/>
    <w:rsid w:val="00AF0F80"/>
    <w:rsid w:val="00AF125D"/>
    <w:rsid w:val="00AF13FC"/>
    <w:rsid w:val="00AF148A"/>
    <w:rsid w:val="00AF15AD"/>
    <w:rsid w:val="00AF15D4"/>
    <w:rsid w:val="00AF1918"/>
    <w:rsid w:val="00AF1EA8"/>
    <w:rsid w:val="00AF218C"/>
    <w:rsid w:val="00AF223C"/>
    <w:rsid w:val="00AF22E5"/>
    <w:rsid w:val="00AF26D1"/>
    <w:rsid w:val="00AF2883"/>
    <w:rsid w:val="00AF2FB1"/>
    <w:rsid w:val="00AF31F2"/>
    <w:rsid w:val="00AF385E"/>
    <w:rsid w:val="00AF3A7F"/>
    <w:rsid w:val="00AF3C57"/>
    <w:rsid w:val="00AF41AF"/>
    <w:rsid w:val="00AF486B"/>
    <w:rsid w:val="00AF487A"/>
    <w:rsid w:val="00AF4C40"/>
    <w:rsid w:val="00AF4E03"/>
    <w:rsid w:val="00AF4F9C"/>
    <w:rsid w:val="00AF50FE"/>
    <w:rsid w:val="00AF597E"/>
    <w:rsid w:val="00AF5991"/>
    <w:rsid w:val="00AF60F1"/>
    <w:rsid w:val="00AF64EF"/>
    <w:rsid w:val="00AF6841"/>
    <w:rsid w:val="00AF693F"/>
    <w:rsid w:val="00AF6956"/>
    <w:rsid w:val="00AF6998"/>
    <w:rsid w:val="00AF6C88"/>
    <w:rsid w:val="00AF6CF0"/>
    <w:rsid w:val="00AF6FA5"/>
    <w:rsid w:val="00AF6FAF"/>
    <w:rsid w:val="00AF713F"/>
    <w:rsid w:val="00AF71B0"/>
    <w:rsid w:val="00AF7428"/>
    <w:rsid w:val="00AF77C6"/>
    <w:rsid w:val="00AF7815"/>
    <w:rsid w:val="00AF7B8C"/>
    <w:rsid w:val="00AF7B9E"/>
    <w:rsid w:val="00AF7E2D"/>
    <w:rsid w:val="00B0007F"/>
    <w:rsid w:val="00B00414"/>
    <w:rsid w:val="00B004C6"/>
    <w:rsid w:val="00B00966"/>
    <w:rsid w:val="00B00CED"/>
    <w:rsid w:val="00B0150D"/>
    <w:rsid w:val="00B01514"/>
    <w:rsid w:val="00B015C3"/>
    <w:rsid w:val="00B01945"/>
    <w:rsid w:val="00B01A96"/>
    <w:rsid w:val="00B01B1C"/>
    <w:rsid w:val="00B01C09"/>
    <w:rsid w:val="00B01F1B"/>
    <w:rsid w:val="00B01F54"/>
    <w:rsid w:val="00B02180"/>
    <w:rsid w:val="00B0250C"/>
    <w:rsid w:val="00B029B0"/>
    <w:rsid w:val="00B02AAB"/>
    <w:rsid w:val="00B02F95"/>
    <w:rsid w:val="00B03153"/>
    <w:rsid w:val="00B03328"/>
    <w:rsid w:val="00B035D0"/>
    <w:rsid w:val="00B039BE"/>
    <w:rsid w:val="00B03A76"/>
    <w:rsid w:val="00B03ABC"/>
    <w:rsid w:val="00B03BDE"/>
    <w:rsid w:val="00B03BF0"/>
    <w:rsid w:val="00B040F0"/>
    <w:rsid w:val="00B0445C"/>
    <w:rsid w:val="00B04C7E"/>
    <w:rsid w:val="00B04D08"/>
    <w:rsid w:val="00B04E0B"/>
    <w:rsid w:val="00B050C3"/>
    <w:rsid w:val="00B05281"/>
    <w:rsid w:val="00B055AD"/>
    <w:rsid w:val="00B058EA"/>
    <w:rsid w:val="00B05CE8"/>
    <w:rsid w:val="00B05DC0"/>
    <w:rsid w:val="00B0608A"/>
    <w:rsid w:val="00B060AA"/>
    <w:rsid w:val="00B061DA"/>
    <w:rsid w:val="00B065D3"/>
    <w:rsid w:val="00B067A4"/>
    <w:rsid w:val="00B069C0"/>
    <w:rsid w:val="00B06A85"/>
    <w:rsid w:val="00B06AC5"/>
    <w:rsid w:val="00B06BD1"/>
    <w:rsid w:val="00B06C01"/>
    <w:rsid w:val="00B077C0"/>
    <w:rsid w:val="00B077E0"/>
    <w:rsid w:val="00B07825"/>
    <w:rsid w:val="00B07BE7"/>
    <w:rsid w:val="00B07E75"/>
    <w:rsid w:val="00B07FAF"/>
    <w:rsid w:val="00B100E2"/>
    <w:rsid w:val="00B100F9"/>
    <w:rsid w:val="00B10176"/>
    <w:rsid w:val="00B1030D"/>
    <w:rsid w:val="00B10601"/>
    <w:rsid w:val="00B10906"/>
    <w:rsid w:val="00B10C2A"/>
    <w:rsid w:val="00B10D61"/>
    <w:rsid w:val="00B10E93"/>
    <w:rsid w:val="00B113AC"/>
    <w:rsid w:val="00B113AE"/>
    <w:rsid w:val="00B1145E"/>
    <w:rsid w:val="00B11DAE"/>
    <w:rsid w:val="00B11FA2"/>
    <w:rsid w:val="00B12014"/>
    <w:rsid w:val="00B1215F"/>
    <w:rsid w:val="00B1248A"/>
    <w:rsid w:val="00B124EA"/>
    <w:rsid w:val="00B128A1"/>
    <w:rsid w:val="00B12A12"/>
    <w:rsid w:val="00B12ADD"/>
    <w:rsid w:val="00B1300B"/>
    <w:rsid w:val="00B1347C"/>
    <w:rsid w:val="00B134C8"/>
    <w:rsid w:val="00B136E1"/>
    <w:rsid w:val="00B136FE"/>
    <w:rsid w:val="00B13CA6"/>
    <w:rsid w:val="00B1422B"/>
    <w:rsid w:val="00B143A2"/>
    <w:rsid w:val="00B14655"/>
    <w:rsid w:val="00B149FF"/>
    <w:rsid w:val="00B15053"/>
    <w:rsid w:val="00B15481"/>
    <w:rsid w:val="00B15606"/>
    <w:rsid w:val="00B15896"/>
    <w:rsid w:val="00B15961"/>
    <w:rsid w:val="00B15AE0"/>
    <w:rsid w:val="00B1604F"/>
    <w:rsid w:val="00B1607E"/>
    <w:rsid w:val="00B16442"/>
    <w:rsid w:val="00B1664C"/>
    <w:rsid w:val="00B166F7"/>
    <w:rsid w:val="00B16C7A"/>
    <w:rsid w:val="00B16FC3"/>
    <w:rsid w:val="00B172BE"/>
    <w:rsid w:val="00B178B7"/>
    <w:rsid w:val="00B17901"/>
    <w:rsid w:val="00B17A86"/>
    <w:rsid w:val="00B17AB9"/>
    <w:rsid w:val="00B17C42"/>
    <w:rsid w:val="00B17D33"/>
    <w:rsid w:val="00B17ED3"/>
    <w:rsid w:val="00B202D6"/>
    <w:rsid w:val="00B20A8F"/>
    <w:rsid w:val="00B20ABA"/>
    <w:rsid w:val="00B20B68"/>
    <w:rsid w:val="00B20F24"/>
    <w:rsid w:val="00B21151"/>
    <w:rsid w:val="00B21161"/>
    <w:rsid w:val="00B2178D"/>
    <w:rsid w:val="00B21BEB"/>
    <w:rsid w:val="00B22BA4"/>
    <w:rsid w:val="00B22D63"/>
    <w:rsid w:val="00B22E8D"/>
    <w:rsid w:val="00B22E97"/>
    <w:rsid w:val="00B22EF2"/>
    <w:rsid w:val="00B23116"/>
    <w:rsid w:val="00B23348"/>
    <w:rsid w:val="00B23750"/>
    <w:rsid w:val="00B2391B"/>
    <w:rsid w:val="00B23C7A"/>
    <w:rsid w:val="00B23CD3"/>
    <w:rsid w:val="00B23E66"/>
    <w:rsid w:val="00B23EEB"/>
    <w:rsid w:val="00B243B8"/>
    <w:rsid w:val="00B24AFD"/>
    <w:rsid w:val="00B24B33"/>
    <w:rsid w:val="00B24F48"/>
    <w:rsid w:val="00B25043"/>
    <w:rsid w:val="00B2511A"/>
    <w:rsid w:val="00B25291"/>
    <w:rsid w:val="00B2579C"/>
    <w:rsid w:val="00B259FA"/>
    <w:rsid w:val="00B25A45"/>
    <w:rsid w:val="00B25C20"/>
    <w:rsid w:val="00B25C82"/>
    <w:rsid w:val="00B25DF0"/>
    <w:rsid w:val="00B25E0D"/>
    <w:rsid w:val="00B26020"/>
    <w:rsid w:val="00B26E6C"/>
    <w:rsid w:val="00B26ED0"/>
    <w:rsid w:val="00B273EE"/>
    <w:rsid w:val="00B2747B"/>
    <w:rsid w:val="00B276D5"/>
    <w:rsid w:val="00B27A72"/>
    <w:rsid w:val="00B27D14"/>
    <w:rsid w:val="00B27F52"/>
    <w:rsid w:val="00B300E8"/>
    <w:rsid w:val="00B303AF"/>
    <w:rsid w:val="00B3089D"/>
    <w:rsid w:val="00B30F47"/>
    <w:rsid w:val="00B313B9"/>
    <w:rsid w:val="00B3168D"/>
    <w:rsid w:val="00B31B1E"/>
    <w:rsid w:val="00B31E6D"/>
    <w:rsid w:val="00B31E93"/>
    <w:rsid w:val="00B323DA"/>
    <w:rsid w:val="00B323DE"/>
    <w:rsid w:val="00B32EE1"/>
    <w:rsid w:val="00B33281"/>
    <w:rsid w:val="00B335E3"/>
    <w:rsid w:val="00B33DC7"/>
    <w:rsid w:val="00B33E4A"/>
    <w:rsid w:val="00B33FF3"/>
    <w:rsid w:val="00B3415A"/>
    <w:rsid w:val="00B342D8"/>
    <w:rsid w:val="00B342EF"/>
    <w:rsid w:val="00B3432E"/>
    <w:rsid w:val="00B34363"/>
    <w:rsid w:val="00B343E9"/>
    <w:rsid w:val="00B34ABE"/>
    <w:rsid w:val="00B34CA1"/>
    <w:rsid w:val="00B34DDE"/>
    <w:rsid w:val="00B3504A"/>
    <w:rsid w:val="00B3557B"/>
    <w:rsid w:val="00B35658"/>
    <w:rsid w:val="00B356D4"/>
    <w:rsid w:val="00B35861"/>
    <w:rsid w:val="00B35AD9"/>
    <w:rsid w:val="00B35D04"/>
    <w:rsid w:val="00B35E61"/>
    <w:rsid w:val="00B35FA6"/>
    <w:rsid w:val="00B3648B"/>
    <w:rsid w:val="00B365BD"/>
    <w:rsid w:val="00B3669C"/>
    <w:rsid w:val="00B36814"/>
    <w:rsid w:val="00B36F9D"/>
    <w:rsid w:val="00B37855"/>
    <w:rsid w:val="00B37C81"/>
    <w:rsid w:val="00B37FDB"/>
    <w:rsid w:val="00B4012F"/>
    <w:rsid w:val="00B403C3"/>
    <w:rsid w:val="00B40862"/>
    <w:rsid w:val="00B40D7B"/>
    <w:rsid w:val="00B40E15"/>
    <w:rsid w:val="00B40E19"/>
    <w:rsid w:val="00B410EA"/>
    <w:rsid w:val="00B414FA"/>
    <w:rsid w:val="00B415CE"/>
    <w:rsid w:val="00B4177D"/>
    <w:rsid w:val="00B41861"/>
    <w:rsid w:val="00B41864"/>
    <w:rsid w:val="00B41B2D"/>
    <w:rsid w:val="00B41C40"/>
    <w:rsid w:val="00B41C4C"/>
    <w:rsid w:val="00B41FDE"/>
    <w:rsid w:val="00B42133"/>
    <w:rsid w:val="00B42507"/>
    <w:rsid w:val="00B428F3"/>
    <w:rsid w:val="00B429E6"/>
    <w:rsid w:val="00B42D78"/>
    <w:rsid w:val="00B42FD2"/>
    <w:rsid w:val="00B43049"/>
    <w:rsid w:val="00B43063"/>
    <w:rsid w:val="00B43381"/>
    <w:rsid w:val="00B434AD"/>
    <w:rsid w:val="00B435AB"/>
    <w:rsid w:val="00B43C1D"/>
    <w:rsid w:val="00B4407A"/>
    <w:rsid w:val="00B4409C"/>
    <w:rsid w:val="00B447EC"/>
    <w:rsid w:val="00B450F7"/>
    <w:rsid w:val="00B4575B"/>
    <w:rsid w:val="00B45954"/>
    <w:rsid w:val="00B459AD"/>
    <w:rsid w:val="00B45D99"/>
    <w:rsid w:val="00B46575"/>
    <w:rsid w:val="00B46681"/>
    <w:rsid w:val="00B466C3"/>
    <w:rsid w:val="00B466EC"/>
    <w:rsid w:val="00B467E3"/>
    <w:rsid w:val="00B46959"/>
    <w:rsid w:val="00B46CB5"/>
    <w:rsid w:val="00B46D77"/>
    <w:rsid w:val="00B46DF5"/>
    <w:rsid w:val="00B47889"/>
    <w:rsid w:val="00B47AEB"/>
    <w:rsid w:val="00B47C11"/>
    <w:rsid w:val="00B47E94"/>
    <w:rsid w:val="00B5033F"/>
    <w:rsid w:val="00B503DC"/>
    <w:rsid w:val="00B504B3"/>
    <w:rsid w:val="00B506C8"/>
    <w:rsid w:val="00B508C8"/>
    <w:rsid w:val="00B508FE"/>
    <w:rsid w:val="00B50943"/>
    <w:rsid w:val="00B5099F"/>
    <w:rsid w:val="00B50B41"/>
    <w:rsid w:val="00B50EE5"/>
    <w:rsid w:val="00B5107C"/>
    <w:rsid w:val="00B512B8"/>
    <w:rsid w:val="00B516F6"/>
    <w:rsid w:val="00B51A60"/>
    <w:rsid w:val="00B51B7A"/>
    <w:rsid w:val="00B51BC6"/>
    <w:rsid w:val="00B51F44"/>
    <w:rsid w:val="00B51F82"/>
    <w:rsid w:val="00B5204D"/>
    <w:rsid w:val="00B52300"/>
    <w:rsid w:val="00B528BC"/>
    <w:rsid w:val="00B529A6"/>
    <w:rsid w:val="00B52D54"/>
    <w:rsid w:val="00B530D6"/>
    <w:rsid w:val="00B5311F"/>
    <w:rsid w:val="00B53AA0"/>
    <w:rsid w:val="00B53C42"/>
    <w:rsid w:val="00B53F8A"/>
    <w:rsid w:val="00B54303"/>
    <w:rsid w:val="00B54972"/>
    <w:rsid w:val="00B54E4D"/>
    <w:rsid w:val="00B55420"/>
    <w:rsid w:val="00B5543C"/>
    <w:rsid w:val="00B554DC"/>
    <w:rsid w:val="00B558D9"/>
    <w:rsid w:val="00B55A22"/>
    <w:rsid w:val="00B55A89"/>
    <w:rsid w:val="00B55B0A"/>
    <w:rsid w:val="00B55B1E"/>
    <w:rsid w:val="00B55E9E"/>
    <w:rsid w:val="00B56080"/>
    <w:rsid w:val="00B5638D"/>
    <w:rsid w:val="00B565C8"/>
    <w:rsid w:val="00B56695"/>
    <w:rsid w:val="00B56830"/>
    <w:rsid w:val="00B569E7"/>
    <w:rsid w:val="00B56AD0"/>
    <w:rsid w:val="00B56C58"/>
    <w:rsid w:val="00B56E35"/>
    <w:rsid w:val="00B570F6"/>
    <w:rsid w:val="00B572D6"/>
    <w:rsid w:val="00B57323"/>
    <w:rsid w:val="00B5739F"/>
    <w:rsid w:val="00B578E4"/>
    <w:rsid w:val="00B57A47"/>
    <w:rsid w:val="00B57FD1"/>
    <w:rsid w:val="00B605D4"/>
    <w:rsid w:val="00B60804"/>
    <w:rsid w:val="00B60DCC"/>
    <w:rsid w:val="00B6112F"/>
    <w:rsid w:val="00B61154"/>
    <w:rsid w:val="00B6115D"/>
    <w:rsid w:val="00B61472"/>
    <w:rsid w:val="00B61B15"/>
    <w:rsid w:val="00B61BAF"/>
    <w:rsid w:val="00B61FDD"/>
    <w:rsid w:val="00B62315"/>
    <w:rsid w:val="00B62437"/>
    <w:rsid w:val="00B6288D"/>
    <w:rsid w:val="00B62E54"/>
    <w:rsid w:val="00B62ECD"/>
    <w:rsid w:val="00B634C5"/>
    <w:rsid w:val="00B6390A"/>
    <w:rsid w:val="00B63931"/>
    <w:rsid w:val="00B63C6C"/>
    <w:rsid w:val="00B64235"/>
    <w:rsid w:val="00B64AD1"/>
    <w:rsid w:val="00B64C71"/>
    <w:rsid w:val="00B651B5"/>
    <w:rsid w:val="00B65BCD"/>
    <w:rsid w:val="00B65C16"/>
    <w:rsid w:val="00B65E14"/>
    <w:rsid w:val="00B65F77"/>
    <w:rsid w:val="00B660E4"/>
    <w:rsid w:val="00B660EC"/>
    <w:rsid w:val="00B6619A"/>
    <w:rsid w:val="00B661B6"/>
    <w:rsid w:val="00B66451"/>
    <w:rsid w:val="00B66480"/>
    <w:rsid w:val="00B66E22"/>
    <w:rsid w:val="00B66FC0"/>
    <w:rsid w:val="00B670DD"/>
    <w:rsid w:val="00B67105"/>
    <w:rsid w:val="00B67168"/>
    <w:rsid w:val="00B6733E"/>
    <w:rsid w:val="00B677A2"/>
    <w:rsid w:val="00B67B31"/>
    <w:rsid w:val="00B67B4A"/>
    <w:rsid w:val="00B67F9B"/>
    <w:rsid w:val="00B7005B"/>
    <w:rsid w:val="00B70072"/>
    <w:rsid w:val="00B700AC"/>
    <w:rsid w:val="00B70685"/>
    <w:rsid w:val="00B706F3"/>
    <w:rsid w:val="00B707C2"/>
    <w:rsid w:val="00B70CFC"/>
    <w:rsid w:val="00B70F57"/>
    <w:rsid w:val="00B71968"/>
    <w:rsid w:val="00B71C95"/>
    <w:rsid w:val="00B71D11"/>
    <w:rsid w:val="00B71F20"/>
    <w:rsid w:val="00B72041"/>
    <w:rsid w:val="00B722F0"/>
    <w:rsid w:val="00B72796"/>
    <w:rsid w:val="00B72B55"/>
    <w:rsid w:val="00B72D12"/>
    <w:rsid w:val="00B72F4F"/>
    <w:rsid w:val="00B72F5B"/>
    <w:rsid w:val="00B72FC0"/>
    <w:rsid w:val="00B734B7"/>
    <w:rsid w:val="00B73571"/>
    <w:rsid w:val="00B735B2"/>
    <w:rsid w:val="00B736CF"/>
    <w:rsid w:val="00B74151"/>
    <w:rsid w:val="00B742E6"/>
    <w:rsid w:val="00B7431B"/>
    <w:rsid w:val="00B7445D"/>
    <w:rsid w:val="00B744C0"/>
    <w:rsid w:val="00B745A6"/>
    <w:rsid w:val="00B74B53"/>
    <w:rsid w:val="00B74D1F"/>
    <w:rsid w:val="00B74FE5"/>
    <w:rsid w:val="00B7569F"/>
    <w:rsid w:val="00B75DDA"/>
    <w:rsid w:val="00B75E38"/>
    <w:rsid w:val="00B7631E"/>
    <w:rsid w:val="00B765A5"/>
    <w:rsid w:val="00B76A48"/>
    <w:rsid w:val="00B76AFC"/>
    <w:rsid w:val="00B76B0C"/>
    <w:rsid w:val="00B76B3F"/>
    <w:rsid w:val="00B76BAA"/>
    <w:rsid w:val="00B76C09"/>
    <w:rsid w:val="00B77041"/>
    <w:rsid w:val="00B7735B"/>
    <w:rsid w:val="00B7776B"/>
    <w:rsid w:val="00B77B25"/>
    <w:rsid w:val="00B77BA0"/>
    <w:rsid w:val="00B77E59"/>
    <w:rsid w:val="00B80075"/>
    <w:rsid w:val="00B8020E"/>
    <w:rsid w:val="00B802BD"/>
    <w:rsid w:val="00B805AC"/>
    <w:rsid w:val="00B80617"/>
    <w:rsid w:val="00B8078F"/>
    <w:rsid w:val="00B808E0"/>
    <w:rsid w:val="00B80935"/>
    <w:rsid w:val="00B80A26"/>
    <w:rsid w:val="00B80A6D"/>
    <w:rsid w:val="00B80A8C"/>
    <w:rsid w:val="00B81043"/>
    <w:rsid w:val="00B81213"/>
    <w:rsid w:val="00B81768"/>
    <w:rsid w:val="00B81A4C"/>
    <w:rsid w:val="00B81B03"/>
    <w:rsid w:val="00B81CBA"/>
    <w:rsid w:val="00B820A8"/>
    <w:rsid w:val="00B822DB"/>
    <w:rsid w:val="00B82314"/>
    <w:rsid w:val="00B829DE"/>
    <w:rsid w:val="00B82AD9"/>
    <w:rsid w:val="00B82FCF"/>
    <w:rsid w:val="00B83501"/>
    <w:rsid w:val="00B835F5"/>
    <w:rsid w:val="00B836D1"/>
    <w:rsid w:val="00B83800"/>
    <w:rsid w:val="00B83841"/>
    <w:rsid w:val="00B83983"/>
    <w:rsid w:val="00B839A5"/>
    <w:rsid w:val="00B83A72"/>
    <w:rsid w:val="00B83B38"/>
    <w:rsid w:val="00B83B8F"/>
    <w:rsid w:val="00B83CC5"/>
    <w:rsid w:val="00B83D8F"/>
    <w:rsid w:val="00B83E78"/>
    <w:rsid w:val="00B83E7A"/>
    <w:rsid w:val="00B83F82"/>
    <w:rsid w:val="00B84066"/>
    <w:rsid w:val="00B84541"/>
    <w:rsid w:val="00B845C0"/>
    <w:rsid w:val="00B845D2"/>
    <w:rsid w:val="00B84813"/>
    <w:rsid w:val="00B8482D"/>
    <w:rsid w:val="00B84887"/>
    <w:rsid w:val="00B84BD6"/>
    <w:rsid w:val="00B84C21"/>
    <w:rsid w:val="00B84C90"/>
    <w:rsid w:val="00B84E77"/>
    <w:rsid w:val="00B84F52"/>
    <w:rsid w:val="00B85141"/>
    <w:rsid w:val="00B8517E"/>
    <w:rsid w:val="00B852A0"/>
    <w:rsid w:val="00B857F8"/>
    <w:rsid w:val="00B85832"/>
    <w:rsid w:val="00B85843"/>
    <w:rsid w:val="00B858A8"/>
    <w:rsid w:val="00B85AD7"/>
    <w:rsid w:val="00B861E8"/>
    <w:rsid w:val="00B861F5"/>
    <w:rsid w:val="00B864AA"/>
    <w:rsid w:val="00B86FA0"/>
    <w:rsid w:val="00B86FBF"/>
    <w:rsid w:val="00B871A7"/>
    <w:rsid w:val="00B87400"/>
    <w:rsid w:val="00B874EE"/>
    <w:rsid w:val="00B87691"/>
    <w:rsid w:val="00B878BE"/>
    <w:rsid w:val="00B87EF3"/>
    <w:rsid w:val="00B9018B"/>
    <w:rsid w:val="00B9021B"/>
    <w:rsid w:val="00B90507"/>
    <w:rsid w:val="00B90D87"/>
    <w:rsid w:val="00B90EBF"/>
    <w:rsid w:val="00B90F3C"/>
    <w:rsid w:val="00B91124"/>
    <w:rsid w:val="00B913B8"/>
    <w:rsid w:val="00B91482"/>
    <w:rsid w:val="00B9151D"/>
    <w:rsid w:val="00B919F4"/>
    <w:rsid w:val="00B91D9C"/>
    <w:rsid w:val="00B91E6F"/>
    <w:rsid w:val="00B923A8"/>
    <w:rsid w:val="00B923BC"/>
    <w:rsid w:val="00B92826"/>
    <w:rsid w:val="00B928AF"/>
    <w:rsid w:val="00B92909"/>
    <w:rsid w:val="00B92CF2"/>
    <w:rsid w:val="00B92DB7"/>
    <w:rsid w:val="00B93D82"/>
    <w:rsid w:val="00B94731"/>
    <w:rsid w:val="00B94C69"/>
    <w:rsid w:val="00B94CCC"/>
    <w:rsid w:val="00B94DB3"/>
    <w:rsid w:val="00B9502D"/>
    <w:rsid w:val="00B95458"/>
    <w:rsid w:val="00B9558D"/>
    <w:rsid w:val="00B95A2B"/>
    <w:rsid w:val="00B95D26"/>
    <w:rsid w:val="00B95EEF"/>
    <w:rsid w:val="00B961A0"/>
    <w:rsid w:val="00B9639D"/>
    <w:rsid w:val="00B9649B"/>
    <w:rsid w:val="00B96610"/>
    <w:rsid w:val="00B9678C"/>
    <w:rsid w:val="00B96803"/>
    <w:rsid w:val="00B971D4"/>
    <w:rsid w:val="00B97A2D"/>
    <w:rsid w:val="00BA068F"/>
    <w:rsid w:val="00BA07A8"/>
    <w:rsid w:val="00BA0ADD"/>
    <w:rsid w:val="00BA0F92"/>
    <w:rsid w:val="00BA1031"/>
    <w:rsid w:val="00BA1533"/>
    <w:rsid w:val="00BA1591"/>
    <w:rsid w:val="00BA16C6"/>
    <w:rsid w:val="00BA16E8"/>
    <w:rsid w:val="00BA1C39"/>
    <w:rsid w:val="00BA1CED"/>
    <w:rsid w:val="00BA1D76"/>
    <w:rsid w:val="00BA1E6C"/>
    <w:rsid w:val="00BA209B"/>
    <w:rsid w:val="00BA20B0"/>
    <w:rsid w:val="00BA20E3"/>
    <w:rsid w:val="00BA2303"/>
    <w:rsid w:val="00BA24AB"/>
    <w:rsid w:val="00BA2AB4"/>
    <w:rsid w:val="00BA2D3B"/>
    <w:rsid w:val="00BA2EF1"/>
    <w:rsid w:val="00BA31AE"/>
    <w:rsid w:val="00BA39A2"/>
    <w:rsid w:val="00BA401C"/>
    <w:rsid w:val="00BA4A3D"/>
    <w:rsid w:val="00BA4B70"/>
    <w:rsid w:val="00BA4C5E"/>
    <w:rsid w:val="00BA4C78"/>
    <w:rsid w:val="00BA5139"/>
    <w:rsid w:val="00BA5717"/>
    <w:rsid w:val="00BA5770"/>
    <w:rsid w:val="00BA578F"/>
    <w:rsid w:val="00BA57BA"/>
    <w:rsid w:val="00BA5B35"/>
    <w:rsid w:val="00BA6713"/>
    <w:rsid w:val="00BA6884"/>
    <w:rsid w:val="00BA6D71"/>
    <w:rsid w:val="00BA76E2"/>
    <w:rsid w:val="00BA77B3"/>
    <w:rsid w:val="00BA7814"/>
    <w:rsid w:val="00BA7A24"/>
    <w:rsid w:val="00BA7CD0"/>
    <w:rsid w:val="00BA7E19"/>
    <w:rsid w:val="00BA7EA4"/>
    <w:rsid w:val="00BB0161"/>
    <w:rsid w:val="00BB01C6"/>
    <w:rsid w:val="00BB0222"/>
    <w:rsid w:val="00BB038F"/>
    <w:rsid w:val="00BB04F0"/>
    <w:rsid w:val="00BB0568"/>
    <w:rsid w:val="00BB0681"/>
    <w:rsid w:val="00BB06A6"/>
    <w:rsid w:val="00BB0ADD"/>
    <w:rsid w:val="00BB0BDA"/>
    <w:rsid w:val="00BB0ED1"/>
    <w:rsid w:val="00BB10E9"/>
    <w:rsid w:val="00BB1122"/>
    <w:rsid w:val="00BB1317"/>
    <w:rsid w:val="00BB13C5"/>
    <w:rsid w:val="00BB14D0"/>
    <w:rsid w:val="00BB168E"/>
    <w:rsid w:val="00BB16A0"/>
    <w:rsid w:val="00BB17A3"/>
    <w:rsid w:val="00BB18F0"/>
    <w:rsid w:val="00BB1C8D"/>
    <w:rsid w:val="00BB1CB7"/>
    <w:rsid w:val="00BB1CFC"/>
    <w:rsid w:val="00BB1D46"/>
    <w:rsid w:val="00BB2006"/>
    <w:rsid w:val="00BB2481"/>
    <w:rsid w:val="00BB2547"/>
    <w:rsid w:val="00BB2813"/>
    <w:rsid w:val="00BB28D0"/>
    <w:rsid w:val="00BB28E8"/>
    <w:rsid w:val="00BB28F5"/>
    <w:rsid w:val="00BB2BC3"/>
    <w:rsid w:val="00BB2CCD"/>
    <w:rsid w:val="00BB2D0B"/>
    <w:rsid w:val="00BB2D21"/>
    <w:rsid w:val="00BB2E21"/>
    <w:rsid w:val="00BB2E57"/>
    <w:rsid w:val="00BB2E59"/>
    <w:rsid w:val="00BB2FBF"/>
    <w:rsid w:val="00BB32E3"/>
    <w:rsid w:val="00BB341D"/>
    <w:rsid w:val="00BB3546"/>
    <w:rsid w:val="00BB35E9"/>
    <w:rsid w:val="00BB38F4"/>
    <w:rsid w:val="00BB390E"/>
    <w:rsid w:val="00BB3910"/>
    <w:rsid w:val="00BB3935"/>
    <w:rsid w:val="00BB46C7"/>
    <w:rsid w:val="00BB483D"/>
    <w:rsid w:val="00BB4946"/>
    <w:rsid w:val="00BB4DA8"/>
    <w:rsid w:val="00BB575C"/>
    <w:rsid w:val="00BB5A54"/>
    <w:rsid w:val="00BB5D95"/>
    <w:rsid w:val="00BB605C"/>
    <w:rsid w:val="00BB61F5"/>
    <w:rsid w:val="00BB62A9"/>
    <w:rsid w:val="00BB646A"/>
    <w:rsid w:val="00BB6EE8"/>
    <w:rsid w:val="00BB7298"/>
    <w:rsid w:val="00BB72E6"/>
    <w:rsid w:val="00BB7AC4"/>
    <w:rsid w:val="00BB7BCB"/>
    <w:rsid w:val="00BB7C77"/>
    <w:rsid w:val="00BB7CFB"/>
    <w:rsid w:val="00BC0299"/>
    <w:rsid w:val="00BC02BD"/>
    <w:rsid w:val="00BC0715"/>
    <w:rsid w:val="00BC0824"/>
    <w:rsid w:val="00BC0B7F"/>
    <w:rsid w:val="00BC1131"/>
    <w:rsid w:val="00BC11F2"/>
    <w:rsid w:val="00BC1ED1"/>
    <w:rsid w:val="00BC21E3"/>
    <w:rsid w:val="00BC22EE"/>
    <w:rsid w:val="00BC231B"/>
    <w:rsid w:val="00BC29CB"/>
    <w:rsid w:val="00BC2B13"/>
    <w:rsid w:val="00BC3044"/>
    <w:rsid w:val="00BC3421"/>
    <w:rsid w:val="00BC35E5"/>
    <w:rsid w:val="00BC3711"/>
    <w:rsid w:val="00BC3930"/>
    <w:rsid w:val="00BC3970"/>
    <w:rsid w:val="00BC3A0F"/>
    <w:rsid w:val="00BC42DF"/>
    <w:rsid w:val="00BC442A"/>
    <w:rsid w:val="00BC46B1"/>
    <w:rsid w:val="00BC49AE"/>
    <w:rsid w:val="00BC4A91"/>
    <w:rsid w:val="00BC4D2E"/>
    <w:rsid w:val="00BC4EFA"/>
    <w:rsid w:val="00BC515C"/>
    <w:rsid w:val="00BC574A"/>
    <w:rsid w:val="00BC5887"/>
    <w:rsid w:val="00BC5894"/>
    <w:rsid w:val="00BC58D6"/>
    <w:rsid w:val="00BC5973"/>
    <w:rsid w:val="00BC5AD7"/>
    <w:rsid w:val="00BC5C83"/>
    <w:rsid w:val="00BC5F1C"/>
    <w:rsid w:val="00BC5F23"/>
    <w:rsid w:val="00BC62CA"/>
    <w:rsid w:val="00BC65E4"/>
    <w:rsid w:val="00BC67DD"/>
    <w:rsid w:val="00BC6810"/>
    <w:rsid w:val="00BC6962"/>
    <w:rsid w:val="00BC69B0"/>
    <w:rsid w:val="00BC69D8"/>
    <w:rsid w:val="00BC6F3E"/>
    <w:rsid w:val="00BC7365"/>
    <w:rsid w:val="00BC7567"/>
    <w:rsid w:val="00BC7D8D"/>
    <w:rsid w:val="00BC7E91"/>
    <w:rsid w:val="00BC7F29"/>
    <w:rsid w:val="00BC7FA8"/>
    <w:rsid w:val="00BC7FE1"/>
    <w:rsid w:val="00BD0050"/>
    <w:rsid w:val="00BD00A2"/>
    <w:rsid w:val="00BD0486"/>
    <w:rsid w:val="00BD04F2"/>
    <w:rsid w:val="00BD094D"/>
    <w:rsid w:val="00BD0BB0"/>
    <w:rsid w:val="00BD0EA1"/>
    <w:rsid w:val="00BD1301"/>
    <w:rsid w:val="00BD1B68"/>
    <w:rsid w:val="00BD1D39"/>
    <w:rsid w:val="00BD2587"/>
    <w:rsid w:val="00BD25D8"/>
    <w:rsid w:val="00BD2A87"/>
    <w:rsid w:val="00BD2CCC"/>
    <w:rsid w:val="00BD2E58"/>
    <w:rsid w:val="00BD357E"/>
    <w:rsid w:val="00BD37EF"/>
    <w:rsid w:val="00BD3C5C"/>
    <w:rsid w:val="00BD3D13"/>
    <w:rsid w:val="00BD3D9C"/>
    <w:rsid w:val="00BD3DB8"/>
    <w:rsid w:val="00BD3DD6"/>
    <w:rsid w:val="00BD4481"/>
    <w:rsid w:val="00BD45D9"/>
    <w:rsid w:val="00BD4BB9"/>
    <w:rsid w:val="00BD5370"/>
    <w:rsid w:val="00BD5972"/>
    <w:rsid w:val="00BD5B16"/>
    <w:rsid w:val="00BD5B94"/>
    <w:rsid w:val="00BD60B7"/>
    <w:rsid w:val="00BD61C4"/>
    <w:rsid w:val="00BD648D"/>
    <w:rsid w:val="00BD67F1"/>
    <w:rsid w:val="00BD6B81"/>
    <w:rsid w:val="00BD6E65"/>
    <w:rsid w:val="00BD730A"/>
    <w:rsid w:val="00BD76C3"/>
    <w:rsid w:val="00BD76F0"/>
    <w:rsid w:val="00BD7B8D"/>
    <w:rsid w:val="00BD7C21"/>
    <w:rsid w:val="00BD7FC8"/>
    <w:rsid w:val="00BE0118"/>
    <w:rsid w:val="00BE01CE"/>
    <w:rsid w:val="00BE05CE"/>
    <w:rsid w:val="00BE080C"/>
    <w:rsid w:val="00BE0818"/>
    <w:rsid w:val="00BE0ADC"/>
    <w:rsid w:val="00BE1078"/>
    <w:rsid w:val="00BE10BB"/>
    <w:rsid w:val="00BE1268"/>
    <w:rsid w:val="00BE1280"/>
    <w:rsid w:val="00BE16CD"/>
    <w:rsid w:val="00BE1853"/>
    <w:rsid w:val="00BE1872"/>
    <w:rsid w:val="00BE1964"/>
    <w:rsid w:val="00BE1B96"/>
    <w:rsid w:val="00BE1BD2"/>
    <w:rsid w:val="00BE1E05"/>
    <w:rsid w:val="00BE1E78"/>
    <w:rsid w:val="00BE1EC6"/>
    <w:rsid w:val="00BE2135"/>
    <w:rsid w:val="00BE25F9"/>
    <w:rsid w:val="00BE2A03"/>
    <w:rsid w:val="00BE2B69"/>
    <w:rsid w:val="00BE2D31"/>
    <w:rsid w:val="00BE3092"/>
    <w:rsid w:val="00BE30A8"/>
    <w:rsid w:val="00BE31AB"/>
    <w:rsid w:val="00BE3A34"/>
    <w:rsid w:val="00BE43D1"/>
    <w:rsid w:val="00BE450D"/>
    <w:rsid w:val="00BE46B4"/>
    <w:rsid w:val="00BE471E"/>
    <w:rsid w:val="00BE4916"/>
    <w:rsid w:val="00BE4D32"/>
    <w:rsid w:val="00BE5621"/>
    <w:rsid w:val="00BE56E8"/>
    <w:rsid w:val="00BE58B1"/>
    <w:rsid w:val="00BE5AFC"/>
    <w:rsid w:val="00BE5BE8"/>
    <w:rsid w:val="00BE5C89"/>
    <w:rsid w:val="00BE5D19"/>
    <w:rsid w:val="00BE5E72"/>
    <w:rsid w:val="00BE5EFA"/>
    <w:rsid w:val="00BE6056"/>
    <w:rsid w:val="00BE6594"/>
    <w:rsid w:val="00BE6AC2"/>
    <w:rsid w:val="00BE6C15"/>
    <w:rsid w:val="00BE6D54"/>
    <w:rsid w:val="00BE6EB4"/>
    <w:rsid w:val="00BE767D"/>
    <w:rsid w:val="00BE781C"/>
    <w:rsid w:val="00BF02FF"/>
    <w:rsid w:val="00BF08AF"/>
    <w:rsid w:val="00BF0AD2"/>
    <w:rsid w:val="00BF0DF6"/>
    <w:rsid w:val="00BF0E38"/>
    <w:rsid w:val="00BF10FA"/>
    <w:rsid w:val="00BF1476"/>
    <w:rsid w:val="00BF173D"/>
    <w:rsid w:val="00BF17D2"/>
    <w:rsid w:val="00BF18DC"/>
    <w:rsid w:val="00BF1A87"/>
    <w:rsid w:val="00BF1C5A"/>
    <w:rsid w:val="00BF1F27"/>
    <w:rsid w:val="00BF207E"/>
    <w:rsid w:val="00BF21B1"/>
    <w:rsid w:val="00BF21F8"/>
    <w:rsid w:val="00BF2363"/>
    <w:rsid w:val="00BF2B76"/>
    <w:rsid w:val="00BF2CA0"/>
    <w:rsid w:val="00BF2E57"/>
    <w:rsid w:val="00BF32AD"/>
    <w:rsid w:val="00BF33BD"/>
    <w:rsid w:val="00BF35B8"/>
    <w:rsid w:val="00BF3616"/>
    <w:rsid w:val="00BF388B"/>
    <w:rsid w:val="00BF3912"/>
    <w:rsid w:val="00BF39B9"/>
    <w:rsid w:val="00BF3A91"/>
    <w:rsid w:val="00BF3E37"/>
    <w:rsid w:val="00BF4297"/>
    <w:rsid w:val="00BF4445"/>
    <w:rsid w:val="00BF4D67"/>
    <w:rsid w:val="00BF4D6B"/>
    <w:rsid w:val="00BF4F0F"/>
    <w:rsid w:val="00BF5417"/>
    <w:rsid w:val="00BF54A6"/>
    <w:rsid w:val="00BF5936"/>
    <w:rsid w:val="00BF5C4F"/>
    <w:rsid w:val="00BF5E4E"/>
    <w:rsid w:val="00BF6072"/>
    <w:rsid w:val="00BF62E9"/>
    <w:rsid w:val="00BF6464"/>
    <w:rsid w:val="00BF67D0"/>
    <w:rsid w:val="00BF68CD"/>
    <w:rsid w:val="00BF6A90"/>
    <w:rsid w:val="00BF6B93"/>
    <w:rsid w:val="00BF6CDC"/>
    <w:rsid w:val="00BF7310"/>
    <w:rsid w:val="00BF7379"/>
    <w:rsid w:val="00BF73BD"/>
    <w:rsid w:val="00BF73F3"/>
    <w:rsid w:val="00BF79DB"/>
    <w:rsid w:val="00BF7B07"/>
    <w:rsid w:val="00BF7CF8"/>
    <w:rsid w:val="00C00342"/>
    <w:rsid w:val="00C003FE"/>
    <w:rsid w:val="00C00B9B"/>
    <w:rsid w:val="00C00BD1"/>
    <w:rsid w:val="00C00C35"/>
    <w:rsid w:val="00C00F06"/>
    <w:rsid w:val="00C00FBA"/>
    <w:rsid w:val="00C01227"/>
    <w:rsid w:val="00C0122B"/>
    <w:rsid w:val="00C0136B"/>
    <w:rsid w:val="00C01755"/>
    <w:rsid w:val="00C01A84"/>
    <w:rsid w:val="00C01C1A"/>
    <w:rsid w:val="00C01F08"/>
    <w:rsid w:val="00C02062"/>
    <w:rsid w:val="00C02090"/>
    <w:rsid w:val="00C0236F"/>
    <w:rsid w:val="00C02453"/>
    <w:rsid w:val="00C024BD"/>
    <w:rsid w:val="00C0271B"/>
    <w:rsid w:val="00C02745"/>
    <w:rsid w:val="00C029FA"/>
    <w:rsid w:val="00C02A34"/>
    <w:rsid w:val="00C02B0F"/>
    <w:rsid w:val="00C02EEC"/>
    <w:rsid w:val="00C02FBD"/>
    <w:rsid w:val="00C0317C"/>
    <w:rsid w:val="00C031C8"/>
    <w:rsid w:val="00C035EA"/>
    <w:rsid w:val="00C037E1"/>
    <w:rsid w:val="00C0399E"/>
    <w:rsid w:val="00C03A06"/>
    <w:rsid w:val="00C03B4C"/>
    <w:rsid w:val="00C03C9D"/>
    <w:rsid w:val="00C04268"/>
    <w:rsid w:val="00C0487E"/>
    <w:rsid w:val="00C04C0F"/>
    <w:rsid w:val="00C04C39"/>
    <w:rsid w:val="00C04CC2"/>
    <w:rsid w:val="00C04D19"/>
    <w:rsid w:val="00C053DE"/>
    <w:rsid w:val="00C0540D"/>
    <w:rsid w:val="00C05726"/>
    <w:rsid w:val="00C05883"/>
    <w:rsid w:val="00C059C9"/>
    <w:rsid w:val="00C06038"/>
    <w:rsid w:val="00C0642C"/>
    <w:rsid w:val="00C06DCB"/>
    <w:rsid w:val="00C06F9F"/>
    <w:rsid w:val="00C070F4"/>
    <w:rsid w:val="00C0725E"/>
    <w:rsid w:val="00C07504"/>
    <w:rsid w:val="00C07C4F"/>
    <w:rsid w:val="00C10430"/>
    <w:rsid w:val="00C10973"/>
    <w:rsid w:val="00C10AAC"/>
    <w:rsid w:val="00C10D4A"/>
    <w:rsid w:val="00C110FD"/>
    <w:rsid w:val="00C111B1"/>
    <w:rsid w:val="00C112B2"/>
    <w:rsid w:val="00C11356"/>
    <w:rsid w:val="00C116AE"/>
    <w:rsid w:val="00C11847"/>
    <w:rsid w:val="00C11875"/>
    <w:rsid w:val="00C11B2F"/>
    <w:rsid w:val="00C11EBF"/>
    <w:rsid w:val="00C11FEE"/>
    <w:rsid w:val="00C1245B"/>
    <w:rsid w:val="00C126A0"/>
    <w:rsid w:val="00C126E8"/>
    <w:rsid w:val="00C128FA"/>
    <w:rsid w:val="00C12943"/>
    <w:rsid w:val="00C12A3D"/>
    <w:rsid w:val="00C12A94"/>
    <w:rsid w:val="00C12E8A"/>
    <w:rsid w:val="00C1386C"/>
    <w:rsid w:val="00C138DC"/>
    <w:rsid w:val="00C13A44"/>
    <w:rsid w:val="00C13C66"/>
    <w:rsid w:val="00C13CF9"/>
    <w:rsid w:val="00C141D4"/>
    <w:rsid w:val="00C1427B"/>
    <w:rsid w:val="00C145AA"/>
    <w:rsid w:val="00C14778"/>
    <w:rsid w:val="00C14964"/>
    <w:rsid w:val="00C14D51"/>
    <w:rsid w:val="00C1509D"/>
    <w:rsid w:val="00C153C2"/>
    <w:rsid w:val="00C15624"/>
    <w:rsid w:val="00C15781"/>
    <w:rsid w:val="00C15794"/>
    <w:rsid w:val="00C1598D"/>
    <w:rsid w:val="00C15ABF"/>
    <w:rsid w:val="00C15AE0"/>
    <w:rsid w:val="00C15C3F"/>
    <w:rsid w:val="00C15F05"/>
    <w:rsid w:val="00C15FFA"/>
    <w:rsid w:val="00C1605B"/>
    <w:rsid w:val="00C161E9"/>
    <w:rsid w:val="00C16329"/>
    <w:rsid w:val="00C1691A"/>
    <w:rsid w:val="00C16B07"/>
    <w:rsid w:val="00C16C03"/>
    <w:rsid w:val="00C16D5E"/>
    <w:rsid w:val="00C16ED4"/>
    <w:rsid w:val="00C17023"/>
    <w:rsid w:val="00C17377"/>
    <w:rsid w:val="00C173FC"/>
    <w:rsid w:val="00C17696"/>
    <w:rsid w:val="00C17787"/>
    <w:rsid w:val="00C17F2B"/>
    <w:rsid w:val="00C17FB8"/>
    <w:rsid w:val="00C20798"/>
    <w:rsid w:val="00C20C84"/>
    <w:rsid w:val="00C20D61"/>
    <w:rsid w:val="00C20F7D"/>
    <w:rsid w:val="00C21372"/>
    <w:rsid w:val="00C215B5"/>
    <w:rsid w:val="00C21A7A"/>
    <w:rsid w:val="00C21B50"/>
    <w:rsid w:val="00C21EB5"/>
    <w:rsid w:val="00C222B4"/>
    <w:rsid w:val="00C22482"/>
    <w:rsid w:val="00C23226"/>
    <w:rsid w:val="00C2345A"/>
    <w:rsid w:val="00C23670"/>
    <w:rsid w:val="00C23D5C"/>
    <w:rsid w:val="00C23E15"/>
    <w:rsid w:val="00C23EEF"/>
    <w:rsid w:val="00C23FB0"/>
    <w:rsid w:val="00C2432D"/>
    <w:rsid w:val="00C247DC"/>
    <w:rsid w:val="00C24888"/>
    <w:rsid w:val="00C24A7D"/>
    <w:rsid w:val="00C24B74"/>
    <w:rsid w:val="00C24C9A"/>
    <w:rsid w:val="00C250BC"/>
    <w:rsid w:val="00C25424"/>
    <w:rsid w:val="00C25443"/>
    <w:rsid w:val="00C254EB"/>
    <w:rsid w:val="00C25755"/>
    <w:rsid w:val="00C2584A"/>
    <w:rsid w:val="00C258BC"/>
    <w:rsid w:val="00C25FA9"/>
    <w:rsid w:val="00C2644B"/>
    <w:rsid w:val="00C26F82"/>
    <w:rsid w:val="00C272A5"/>
    <w:rsid w:val="00C273B6"/>
    <w:rsid w:val="00C275E5"/>
    <w:rsid w:val="00C277B7"/>
    <w:rsid w:val="00C278AB"/>
    <w:rsid w:val="00C27BE1"/>
    <w:rsid w:val="00C27DA0"/>
    <w:rsid w:val="00C30051"/>
    <w:rsid w:val="00C30199"/>
    <w:rsid w:val="00C30410"/>
    <w:rsid w:val="00C30F4D"/>
    <w:rsid w:val="00C311E8"/>
    <w:rsid w:val="00C31222"/>
    <w:rsid w:val="00C313CA"/>
    <w:rsid w:val="00C31CA5"/>
    <w:rsid w:val="00C3218A"/>
    <w:rsid w:val="00C3258E"/>
    <w:rsid w:val="00C3269C"/>
    <w:rsid w:val="00C3274F"/>
    <w:rsid w:val="00C328E9"/>
    <w:rsid w:val="00C32B06"/>
    <w:rsid w:val="00C32B4D"/>
    <w:rsid w:val="00C32CCA"/>
    <w:rsid w:val="00C32F9C"/>
    <w:rsid w:val="00C3313C"/>
    <w:rsid w:val="00C33304"/>
    <w:rsid w:val="00C33532"/>
    <w:rsid w:val="00C336A6"/>
    <w:rsid w:val="00C336D7"/>
    <w:rsid w:val="00C34A1B"/>
    <w:rsid w:val="00C34A70"/>
    <w:rsid w:val="00C34CD7"/>
    <w:rsid w:val="00C34D7F"/>
    <w:rsid w:val="00C34DC9"/>
    <w:rsid w:val="00C34FAB"/>
    <w:rsid w:val="00C35A59"/>
    <w:rsid w:val="00C35BD9"/>
    <w:rsid w:val="00C35EB8"/>
    <w:rsid w:val="00C35F71"/>
    <w:rsid w:val="00C36170"/>
    <w:rsid w:val="00C366E3"/>
    <w:rsid w:val="00C36EA8"/>
    <w:rsid w:val="00C372D7"/>
    <w:rsid w:val="00C3743A"/>
    <w:rsid w:val="00C378FF"/>
    <w:rsid w:val="00C37F1A"/>
    <w:rsid w:val="00C37F67"/>
    <w:rsid w:val="00C37F9E"/>
    <w:rsid w:val="00C40227"/>
    <w:rsid w:val="00C4073F"/>
    <w:rsid w:val="00C40753"/>
    <w:rsid w:val="00C40884"/>
    <w:rsid w:val="00C408EB"/>
    <w:rsid w:val="00C40ACA"/>
    <w:rsid w:val="00C40AD8"/>
    <w:rsid w:val="00C41162"/>
    <w:rsid w:val="00C41200"/>
    <w:rsid w:val="00C413CA"/>
    <w:rsid w:val="00C413E6"/>
    <w:rsid w:val="00C41B49"/>
    <w:rsid w:val="00C41D1A"/>
    <w:rsid w:val="00C41EFF"/>
    <w:rsid w:val="00C41FE0"/>
    <w:rsid w:val="00C42308"/>
    <w:rsid w:val="00C42424"/>
    <w:rsid w:val="00C42431"/>
    <w:rsid w:val="00C42721"/>
    <w:rsid w:val="00C42B7F"/>
    <w:rsid w:val="00C42C24"/>
    <w:rsid w:val="00C4344E"/>
    <w:rsid w:val="00C4351A"/>
    <w:rsid w:val="00C43BDA"/>
    <w:rsid w:val="00C43CA4"/>
    <w:rsid w:val="00C43DFE"/>
    <w:rsid w:val="00C43E31"/>
    <w:rsid w:val="00C4427C"/>
    <w:rsid w:val="00C4456D"/>
    <w:rsid w:val="00C448AC"/>
    <w:rsid w:val="00C448D3"/>
    <w:rsid w:val="00C44AE2"/>
    <w:rsid w:val="00C44B56"/>
    <w:rsid w:val="00C44BF2"/>
    <w:rsid w:val="00C44C86"/>
    <w:rsid w:val="00C45613"/>
    <w:rsid w:val="00C457AD"/>
    <w:rsid w:val="00C45811"/>
    <w:rsid w:val="00C459D8"/>
    <w:rsid w:val="00C45D29"/>
    <w:rsid w:val="00C45FF5"/>
    <w:rsid w:val="00C46BF5"/>
    <w:rsid w:val="00C46D44"/>
    <w:rsid w:val="00C46EE3"/>
    <w:rsid w:val="00C4741A"/>
    <w:rsid w:val="00C474B9"/>
    <w:rsid w:val="00C47997"/>
    <w:rsid w:val="00C479A7"/>
    <w:rsid w:val="00C47AA3"/>
    <w:rsid w:val="00C47BC7"/>
    <w:rsid w:val="00C47D01"/>
    <w:rsid w:val="00C50137"/>
    <w:rsid w:val="00C5025D"/>
    <w:rsid w:val="00C5036C"/>
    <w:rsid w:val="00C503F0"/>
    <w:rsid w:val="00C50433"/>
    <w:rsid w:val="00C50729"/>
    <w:rsid w:val="00C507A1"/>
    <w:rsid w:val="00C507EB"/>
    <w:rsid w:val="00C5096F"/>
    <w:rsid w:val="00C50E24"/>
    <w:rsid w:val="00C51750"/>
    <w:rsid w:val="00C51A01"/>
    <w:rsid w:val="00C51C9F"/>
    <w:rsid w:val="00C51ECE"/>
    <w:rsid w:val="00C51F64"/>
    <w:rsid w:val="00C5208B"/>
    <w:rsid w:val="00C521EE"/>
    <w:rsid w:val="00C52436"/>
    <w:rsid w:val="00C524DC"/>
    <w:rsid w:val="00C52777"/>
    <w:rsid w:val="00C52CE3"/>
    <w:rsid w:val="00C52EEC"/>
    <w:rsid w:val="00C532C9"/>
    <w:rsid w:val="00C5374B"/>
    <w:rsid w:val="00C539C0"/>
    <w:rsid w:val="00C54167"/>
    <w:rsid w:val="00C544DD"/>
    <w:rsid w:val="00C54AC3"/>
    <w:rsid w:val="00C54D3F"/>
    <w:rsid w:val="00C54D96"/>
    <w:rsid w:val="00C54E46"/>
    <w:rsid w:val="00C55096"/>
    <w:rsid w:val="00C552BA"/>
    <w:rsid w:val="00C554DC"/>
    <w:rsid w:val="00C55606"/>
    <w:rsid w:val="00C55903"/>
    <w:rsid w:val="00C55987"/>
    <w:rsid w:val="00C55B5A"/>
    <w:rsid w:val="00C55D85"/>
    <w:rsid w:val="00C56105"/>
    <w:rsid w:val="00C56997"/>
    <w:rsid w:val="00C56E60"/>
    <w:rsid w:val="00C5737A"/>
    <w:rsid w:val="00C573D2"/>
    <w:rsid w:val="00C57412"/>
    <w:rsid w:val="00C57605"/>
    <w:rsid w:val="00C57B7C"/>
    <w:rsid w:val="00C57D43"/>
    <w:rsid w:val="00C6030E"/>
    <w:rsid w:val="00C6060B"/>
    <w:rsid w:val="00C6062E"/>
    <w:rsid w:val="00C60714"/>
    <w:rsid w:val="00C60945"/>
    <w:rsid w:val="00C60C5D"/>
    <w:rsid w:val="00C60E9D"/>
    <w:rsid w:val="00C60FE7"/>
    <w:rsid w:val="00C61130"/>
    <w:rsid w:val="00C61134"/>
    <w:rsid w:val="00C6150A"/>
    <w:rsid w:val="00C616C8"/>
    <w:rsid w:val="00C61B3F"/>
    <w:rsid w:val="00C61E10"/>
    <w:rsid w:val="00C62962"/>
    <w:rsid w:val="00C62C0E"/>
    <w:rsid w:val="00C63097"/>
    <w:rsid w:val="00C630B8"/>
    <w:rsid w:val="00C63643"/>
    <w:rsid w:val="00C63A40"/>
    <w:rsid w:val="00C63B42"/>
    <w:rsid w:val="00C63CCB"/>
    <w:rsid w:val="00C6406F"/>
    <w:rsid w:val="00C64152"/>
    <w:rsid w:val="00C643F6"/>
    <w:rsid w:val="00C64932"/>
    <w:rsid w:val="00C64CCF"/>
    <w:rsid w:val="00C64D16"/>
    <w:rsid w:val="00C652A4"/>
    <w:rsid w:val="00C652E8"/>
    <w:rsid w:val="00C653B0"/>
    <w:rsid w:val="00C65C80"/>
    <w:rsid w:val="00C65C98"/>
    <w:rsid w:val="00C65F28"/>
    <w:rsid w:val="00C66072"/>
    <w:rsid w:val="00C661DD"/>
    <w:rsid w:val="00C664C6"/>
    <w:rsid w:val="00C66589"/>
    <w:rsid w:val="00C66BB5"/>
    <w:rsid w:val="00C670CD"/>
    <w:rsid w:val="00C670E8"/>
    <w:rsid w:val="00C671BD"/>
    <w:rsid w:val="00C67226"/>
    <w:rsid w:val="00C67295"/>
    <w:rsid w:val="00C67554"/>
    <w:rsid w:val="00C675D7"/>
    <w:rsid w:val="00C67785"/>
    <w:rsid w:val="00C6795E"/>
    <w:rsid w:val="00C67B36"/>
    <w:rsid w:val="00C67C4E"/>
    <w:rsid w:val="00C67CFB"/>
    <w:rsid w:val="00C67F82"/>
    <w:rsid w:val="00C70063"/>
    <w:rsid w:val="00C70067"/>
    <w:rsid w:val="00C701E0"/>
    <w:rsid w:val="00C7065B"/>
    <w:rsid w:val="00C706A1"/>
    <w:rsid w:val="00C70965"/>
    <w:rsid w:val="00C70BA9"/>
    <w:rsid w:val="00C70D3F"/>
    <w:rsid w:val="00C714EA"/>
    <w:rsid w:val="00C7156D"/>
    <w:rsid w:val="00C71E15"/>
    <w:rsid w:val="00C72072"/>
    <w:rsid w:val="00C720EC"/>
    <w:rsid w:val="00C72152"/>
    <w:rsid w:val="00C721EE"/>
    <w:rsid w:val="00C7256E"/>
    <w:rsid w:val="00C72916"/>
    <w:rsid w:val="00C72955"/>
    <w:rsid w:val="00C72C18"/>
    <w:rsid w:val="00C72E26"/>
    <w:rsid w:val="00C72F5D"/>
    <w:rsid w:val="00C7379D"/>
    <w:rsid w:val="00C7385D"/>
    <w:rsid w:val="00C73A93"/>
    <w:rsid w:val="00C74042"/>
    <w:rsid w:val="00C740DC"/>
    <w:rsid w:val="00C7410F"/>
    <w:rsid w:val="00C74170"/>
    <w:rsid w:val="00C74357"/>
    <w:rsid w:val="00C743CE"/>
    <w:rsid w:val="00C74734"/>
    <w:rsid w:val="00C74A4B"/>
    <w:rsid w:val="00C74CC1"/>
    <w:rsid w:val="00C752B3"/>
    <w:rsid w:val="00C75433"/>
    <w:rsid w:val="00C75AE0"/>
    <w:rsid w:val="00C75B77"/>
    <w:rsid w:val="00C75EF3"/>
    <w:rsid w:val="00C7605D"/>
    <w:rsid w:val="00C76482"/>
    <w:rsid w:val="00C767E9"/>
    <w:rsid w:val="00C76878"/>
    <w:rsid w:val="00C76D66"/>
    <w:rsid w:val="00C77170"/>
    <w:rsid w:val="00C771A5"/>
    <w:rsid w:val="00C772BB"/>
    <w:rsid w:val="00C7743E"/>
    <w:rsid w:val="00C7799E"/>
    <w:rsid w:val="00C77B91"/>
    <w:rsid w:val="00C77ED3"/>
    <w:rsid w:val="00C808CF"/>
    <w:rsid w:val="00C80A21"/>
    <w:rsid w:val="00C80C9B"/>
    <w:rsid w:val="00C812D7"/>
    <w:rsid w:val="00C812EE"/>
    <w:rsid w:val="00C816FF"/>
    <w:rsid w:val="00C817DE"/>
    <w:rsid w:val="00C81833"/>
    <w:rsid w:val="00C819C9"/>
    <w:rsid w:val="00C82257"/>
    <w:rsid w:val="00C82355"/>
    <w:rsid w:val="00C82360"/>
    <w:rsid w:val="00C82403"/>
    <w:rsid w:val="00C827FF"/>
    <w:rsid w:val="00C828FB"/>
    <w:rsid w:val="00C829C2"/>
    <w:rsid w:val="00C82DB4"/>
    <w:rsid w:val="00C82F04"/>
    <w:rsid w:val="00C8346E"/>
    <w:rsid w:val="00C83624"/>
    <w:rsid w:val="00C8366A"/>
    <w:rsid w:val="00C83858"/>
    <w:rsid w:val="00C83ABB"/>
    <w:rsid w:val="00C83B57"/>
    <w:rsid w:val="00C83C1B"/>
    <w:rsid w:val="00C83C96"/>
    <w:rsid w:val="00C83D1D"/>
    <w:rsid w:val="00C841AA"/>
    <w:rsid w:val="00C843F7"/>
    <w:rsid w:val="00C844C8"/>
    <w:rsid w:val="00C84687"/>
    <w:rsid w:val="00C846F9"/>
    <w:rsid w:val="00C84DF3"/>
    <w:rsid w:val="00C84E3B"/>
    <w:rsid w:val="00C84FA2"/>
    <w:rsid w:val="00C85047"/>
    <w:rsid w:val="00C85575"/>
    <w:rsid w:val="00C858B3"/>
    <w:rsid w:val="00C86561"/>
    <w:rsid w:val="00C868FB"/>
    <w:rsid w:val="00C86DFD"/>
    <w:rsid w:val="00C86EC5"/>
    <w:rsid w:val="00C87288"/>
    <w:rsid w:val="00C87354"/>
    <w:rsid w:val="00C87692"/>
    <w:rsid w:val="00C876AC"/>
    <w:rsid w:val="00C87AF8"/>
    <w:rsid w:val="00C87B6B"/>
    <w:rsid w:val="00C87C62"/>
    <w:rsid w:val="00C90285"/>
    <w:rsid w:val="00C9057A"/>
    <w:rsid w:val="00C9080C"/>
    <w:rsid w:val="00C908E4"/>
    <w:rsid w:val="00C90C2A"/>
    <w:rsid w:val="00C90E09"/>
    <w:rsid w:val="00C91144"/>
    <w:rsid w:val="00C9115E"/>
    <w:rsid w:val="00C918B6"/>
    <w:rsid w:val="00C91B96"/>
    <w:rsid w:val="00C91D6D"/>
    <w:rsid w:val="00C91D8B"/>
    <w:rsid w:val="00C91E4F"/>
    <w:rsid w:val="00C91F83"/>
    <w:rsid w:val="00C91FFB"/>
    <w:rsid w:val="00C92627"/>
    <w:rsid w:val="00C92B4D"/>
    <w:rsid w:val="00C92E56"/>
    <w:rsid w:val="00C92ED3"/>
    <w:rsid w:val="00C92F74"/>
    <w:rsid w:val="00C930A3"/>
    <w:rsid w:val="00C9313F"/>
    <w:rsid w:val="00C931F9"/>
    <w:rsid w:val="00C93283"/>
    <w:rsid w:val="00C93504"/>
    <w:rsid w:val="00C93916"/>
    <w:rsid w:val="00C93ECD"/>
    <w:rsid w:val="00C94069"/>
    <w:rsid w:val="00C94A3C"/>
    <w:rsid w:val="00C94B03"/>
    <w:rsid w:val="00C94F2C"/>
    <w:rsid w:val="00C950D3"/>
    <w:rsid w:val="00C95159"/>
    <w:rsid w:val="00C9543E"/>
    <w:rsid w:val="00C95B2D"/>
    <w:rsid w:val="00C95E85"/>
    <w:rsid w:val="00C96056"/>
    <w:rsid w:val="00C961ED"/>
    <w:rsid w:val="00C96342"/>
    <w:rsid w:val="00C96A00"/>
    <w:rsid w:val="00C96AB9"/>
    <w:rsid w:val="00C971EC"/>
    <w:rsid w:val="00C973E9"/>
    <w:rsid w:val="00C97551"/>
    <w:rsid w:val="00C97E28"/>
    <w:rsid w:val="00CA0064"/>
    <w:rsid w:val="00CA03FD"/>
    <w:rsid w:val="00CA07CC"/>
    <w:rsid w:val="00CA0BF4"/>
    <w:rsid w:val="00CA119D"/>
    <w:rsid w:val="00CA148F"/>
    <w:rsid w:val="00CA15BA"/>
    <w:rsid w:val="00CA1662"/>
    <w:rsid w:val="00CA1892"/>
    <w:rsid w:val="00CA19E8"/>
    <w:rsid w:val="00CA1A89"/>
    <w:rsid w:val="00CA1C97"/>
    <w:rsid w:val="00CA22C9"/>
    <w:rsid w:val="00CA2690"/>
    <w:rsid w:val="00CA29C4"/>
    <w:rsid w:val="00CA2BDE"/>
    <w:rsid w:val="00CA2FB4"/>
    <w:rsid w:val="00CA3149"/>
    <w:rsid w:val="00CA314A"/>
    <w:rsid w:val="00CA3366"/>
    <w:rsid w:val="00CA345C"/>
    <w:rsid w:val="00CA3D5B"/>
    <w:rsid w:val="00CA4425"/>
    <w:rsid w:val="00CA4795"/>
    <w:rsid w:val="00CA47F4"/>
    <w:rsid w:val="00CA49BE"/>
    <w:rsid w:val="00CA5450"/>
    <w:rsid w:val="00CA5CB3"/>
    <w:rsid w:val="00CA5EF3"/>
    <w:rsid w:val="00CA628F"/>
    <w:rsid w:val="00CA6455"/>
    <w:rsid w:val="00CA68D9"/>
    <w:rsid w:val="00CA6B6D"/>
    <w:rsid w:val="00CA6C59"/>
    <w:rsid w:val="00CA6C94"/>
    <w:rsid w:val="00CA6CC2"/>
    <w:rsid w:val="00CA6EDA"/>
    <w:rsid w:val="00CA7094"/>
    <w:rsid w:val="00CA7671"/>
    <w:rsid w:val="00CA7758"/>
    <w:rsid w:val="00CA7D3E"/>
    <w:rsid w:val="00CA7F4D"/>
    <w:rsid w:val="00CB0439"/>
    <w:rsid w:val="00CB04A9"/>
    <w:rsid w:val="00CB04D4"/>
    <w:rsid w:val="00CB06E7"/>
    <w:rsid w:val="00CB0AEE"/>
    <w:rsid w:val="00CB0E2A"/>
    <w:rsid w:val="00CB0E6C"/>
    <w:rsid w:val="00CB1325"/>
    <w:rsid w:val="00CB137F"/>
    <w:rsid w:val="00CB1820"/>
    <w:rsid w:val="00CB1A31"/>
    <w:rsid w:val="00CB1A33"/>
    <w:rsid w:val="00CB1D26"/>
    <w:rsid w:val="00CB1F5C"/>
    <w:rsid w:val="00CB2023"/>
    <w:rsid w:val="00CB21A4"/>
    <w:rsid w:val="00CB22B9"/>
    <w:rsid w:val="00CB2460"/>
    <w:rsid w:val="00CB287D"/>
    <w:rsid w:val="00CB28E0"/>
    <w:rsid w:val="00CB290D"/>
    <w:rsid w:val="00CB34AA"/>
    <w:rsid w:val="00CB3906"/>
    <w:rsid w:val="00CB43D1"/>
    <w:rsid w:val="00CB4561"/>
    <w:rsid w:val="00CB459A"/>
    <w:rsid w:val="00CB49EC"/>
    <w:rsid w:val="00CB4A48"/>
    <w:rsid w:val="00CB4B39"/>
    <w:rsid w:val="00CB4B46"/>
    <w:rsid w:val="00CB4BAB"/>
    <w:rsid w:val="00CB4D85"/>
    <w:rsid w:val="00CB4E45"/>
    <w:rsid w:val="00CB5191"/>
    <w:rsid w:val="00CB546E"/>
    <w:rsid w:val="00CB560E"/>
    <w:rsid w:val="00CB5649"/>
    <w:rsid w:val="00CB588D"/>
    <w:rsid w:val="00CB5C95"/>
    <w:rsid w:val="00CB5E4A"/>
    <w:rsid w:val="00CB5F91"/>
    <w:rsid w:val="00CB63BE"/>
    <w:rsid w:val="00CB654A"/>
    <w:rsid w:val="00CB6852"/>
    <w:rsid w:val="00CB6901"/>
    <w:rsid w:val="00CB6988"/>
    <w:rsid w:val="00CB69A1"/>
    <w:rsid w:val="00CB6A0D"/>
    <w:rsid w:val="00CB6B19"/>
    <w:rsid w:val="00CB6B5E"/>
    <w:rsid w:val="00CB6D83"/>
    <w:rsid w:val="00CB725F"/>
    <w:rsid w:val="00CB752F"/>
    <w:rsid w:val="00CB7562"/>
    <w:rsid w:val="00CB7883"/>
    <w:rsid w:val="00CB79A2"/>
    <w:rsid w:val="00CB7D91"/>
    <w:rsid w:val="00CB7E61"/>
    <w:rsid w:val="00CB7F88"/>
    <w:rsid w:val="00CC0207"/>
    <w:rsid w:val="00CC06EA"/>
    <w:rsid w:val="00CC0A6F"/>
    <w:rsid w:val="00CC0C38"/>
    <w:rsid w:val="00CC0F69"/>
    <w:rsid w:val="00CC11AA"/>
    <w:rsid w:val="00CC1315"/>
    <w:rsid w:val="00CC1674"/>
    <w:rsid w:val="00CC1693"/>
    <w:rsid w:val="00CC1832"/>
    <w:rsid w:val="00CC18C2"/>
    <w:rsid w:val="00CC199B"/>
    <w:rsid w:val="00CC1E6A"/>
    <w:rsid w:val="00CC1FE0"/>
    <w:rsid w:val="00CC22BD"/>
    <w:rsid w:val="00CC2672"/>
    <w:rsid w:val="00CC2819"/>
    <w:rsid w:val="00CC2A69"/>
    <w:rsid w:val="00CC2CAE"/>
    <w:rsid w:val="00CC2E45"/>
    <w:rsid w:val="00CC2F40"/>
    <w:rsid w:val="00CC321B"/>
    <w:rsid w:val="00CC3240"/>
    <w:rsid w:val="00CC3385"/>
    <w:rsid w:val="00CC37F2"/>
    <w:rsid w:val="00CC3B9E"/>
    <w:rsid w:val="00CC3D63"/>
    <w:rsid w:val="00CC4013"/>
    <w:rsid w:val="00CC4825"/>
    <w:rsid w:val="00CC4C27"/>
    <w:rsid w:val="00CC4F8D"/>
    <w:rsid w:val="00CC5511"/>
    <w:rsid w:val="00CC573D"/>
    <w:rsid w:val="00CC5A3B"/>
    <w:rsid w:val="00CC5C5F"/>
    <w:rsid w:val="00CC5D20"/>
    <w:rsid w:val="00CC5D22"/>
    <w:rsid w:val="00CC5FBA"/>
    <w:rsid w:val="00CC6849"/>
    <w:rsid w:val="00CC68B4"/>
    <w:rsid w:val="00CC6D3F"/>
    <w:rsid w:val="00CC6E00"/>
    <w:rsid w:val="00CC7B2A"/>
    <w:rsid w:val="00CC7E96"/>
    <w:rsid w:val="00CC7ED9"/>
    <w:rsid w:val="00CD01DA"/>
    <w:rsid w:val="00CD02DA"/>
    <w:rsid w:val="00CD0534"/>
    <w:rsid w:val="00CD0AE4"/>
    <w:rsid w:val="00CD0AF8"/>
    <w:rsid w:val="00CD0DC1"/>
    <w:rsid w:val="00CD0F82"/>
    <w:rsid w:val="00CD1524"/>
    <w:rsid w:val="00CD1558"/>
    <w:rsid w:val="00CD17DA"/>
    <w:rsid w:val="00CD1A13"/>
    <w:rsid w:val="00CD1C0C"/>
    <w:rsid w:val="00CD1C87"/>
    <w:rsid w:val="00CD22C7"/>
    <w:rsid w:val="00CD2467"/>
    <w:rsid w:val="00CD2611"/>
    <w:rsid w:val="00CD26AF"/>
    <w:rsid w:val="00CD2A65"/>
    <w:rsid w:val="00CD2DCC"/>
    <w:rsid w:val="00CD2F97"/>
    <w:rsid w:val="00CD2FA8"/>
    <w:rsid w:val="00CD319D"/>
    <w:rsid w:val="00CD337A"/>
    <w:rsid w:val="00CD33D6"/>
    <w:rsid w:val="00CD35F6"/>
    <w:rsid w:val="00CD37A5"/>
    <w:rsid w:val="00CD3934"/>
    <w:rsid w:val="00CD3D4D"/>
    <w:rsid w:val="00CD3F39"/>
    <w:rsid w:val="00CD48AB"/>
    <w:rsid w:val="00CD4A33"/>
    <w:rsid w:val="00CD4C87"/>
    <w:rsid w:val="00CD5282"/>
    <w:rsid w:val="00CD534D"/>
    <w:rsid w:val="00CD5423"/>
    <w:rsid w:val="00CD54C8"/>
    <w:rsid w:val="00CD566F"/>
    <w:rsid w:val="00CD5CF8"/>
    <w:rsid w:val="00CD62CE"/>
    <w:rsid w:val="00CD667E"/>
    <w:rsid w:val="00CD6694"/>
    <w:rsid w:val="00CD6905"/>
    <w:rsid w:val="00CD6D78"/>
    <w:rsid w:val="00CD7064"/>
    <w:rsid w:val="00CD7ACD"/>
    <w:rsid w:val="00CD7B50"/>
    <w:rsid w:val="00CD7BE9"/>
    <w:rsid w:val="00CE0137"/>
    <w:rsid w:val="00CE01A7"/>
    <w:rsid w:val="00CE037C"/>
    <w:rsid w:val="00CE038D"/>
    <w:rsid w:val="00CE075C"/>
    <w:rsid w:val="00CE083F"/>
    <w:rsid w:val="00CE1075"/>
    <w:rsid w:val="00CE1312"/>
    <w:rsid w:val="00CE1385"/>
    <w:rsid w:val="00CE1895"/>
    <w:rsid w:val="00CE1F04"/>
    <w:rsid w:val="00CE239E"/>
    <w:rsid w:val="00CE288C"/>
    <w:rsid w:val="00CE2911"/>
    <w:rsid w:val="00CE2AE2"/>
    <w:rsid w:val="00CE2D54"/>
    <w:rsid w:val="00CE2D64"/>
    <w:rsid w:val="00CE313D"/>
    <w:rsid w:val="00CE3212"/>
    <w:rsid w:val="00CE3225"/>
    <w:rsid w:val="00CE3469"/>
    <w:rsid w:val="00CE3B38"/>
    <w:rsid w:val="00CE3B3B"/>
    <w:rsid w:val="00CE3C14"/>
    <w:rsid w:val="00CE3C18"/>
    <w:rsid w:val="00CE3D78"/>
    <w:rsid w:val="00CE3F63"/>
    <w:rsid w:val="00CE40D2"/>
    <w:rsid w:val="00CE476A"/>
    <w:rsid w:val="00CE4981"/>
    <w:rsid w:val="00CE49A1"/>
    <w:rsid w:val="00CE4BC2"/>
    <w:rsid w:val="00CE4F03"/>
    <w:rsid w:val="00CE4FB6"/>
    <w:rsid w:val="00CE5315"/>
    <w:rsid w:val="00CE5E6E"/>
    <w:rsid w:val="00CE5F4C"/>
    <w:rsid w:val="00CE62CC"/>
    <w:rsid w:val="00CE62DE"/>
    <w:rsid w:val="00CE63FD"/>
    <w:rsid w:val="00CE674E"/>
    <w:rsid w:val="00CE6913"/>
    <w:rsid w:val="00CE69D8"/>
    <w:rsid w:val="00CE6DE2"/>
    <w:rsid w:val="00CE6F13"/>
    <w:rsid w:val="00CE71EC"/>
    <w:rsid w:val="00CE74EF"/>
    <w:rsid w:val="00CE7661"/>
    <w:rsid w:val="00CE7EDF"/>
    <w:rsid w:val="00CE7FF7"/>
    <w:rsid w:val="00CF01F8"/>
    <w:rsid w:val="00CF0466"/>
    <w:rsid w:val="00CF05F5"/>
    <w:rsid w:val="00CF0B18"/>
    <w:rsid w:val="00CF0DAB"/>
    <w:rsid w:val="00CF137C"/>
    <w:rsid w:val="00CF152C"/>
    <w:rsid w:val="00CF157A"/>
    <w:rsid w:val="00CF1637"/>
    <w:rsid w:val="00CF163D"/>
    <w:rsid w:val="00CF172B"/>
    <w:rsid w:val="00CF1ED2"/>
    <w:rsid w:val="00CF2620"/>
    <w:rsid w:val="00CF2993"/>
    <w:rsid w:val="00CF2B87"/>
    <w:rsid w:val="00CF2BCF"/>
    <w:rsid w:val="00CF2D59"/>
    <w:rsid w:val="00CF36A1"/>
    <w:rsid w:val="00CF3709"/>
    <w:rsid w:val="00CF3AF1"/>
    <w:rsid w:val="00CF3B39"/>
    <w:rsid w:val="00CF3EC9"/>
    <w:rsid w:val="00CF419E"/>
    <w:rsid w:val="00CF4CFF"/>
    <w:rsid w:val="00CF4E58"/>
    <w:rsid w:val="00CF52C8"/>
    <w:rsid w:val="00CF546E"/>
    <w:rsid w:val="00CF552A"/>
    <w:rsid w:val="00CF6334"/>
    <w:rsid w:val="00CF6810"/>
    <w:rsid w:val="00CF6D01"/>
    <w:rsid w:val="00CF6E2C"/>
    <w:rsid w:val="00CF70C5"/>
    <w:rsid w:val="00CF7172"/>
    <w:rsid w:val="00CF76FD"/>
    <w:rsid w:val="00CF7D3B"/>
    <w:rsid w:val="00D00080"/>
    <w:rsid w:val="00D000DD"/>
    <w:rsid w:val="00D00167"/>
    <w:rsid w:val="00D00678"/>
    <w:rsid w:val="00D00681"/>
    <w:rsid w:val="00D009E7"/>
    <w:rsid w:val="00D00F01"/>
    <w:rsid w:val="00D00FB9"/>
    <w:rsid w:val="00D01039"/>
    <w:rsid w:val="00D0162E"/>
    <w:rsid w:val="00D01683"/>
    <w:rsid w:val="00D01B07"/>
    <w:rsid w:val="00D01E29"/>
    <w:rsid w:val="00D024E8"/>
    <w:rsid w:val="00D02539"/>
    <w:rsid w:val="00D025C2"/>
    <w:rsid w:val="00D027C8"/>
    <w:rsid w:val="00D02C2C"/>
    <w:rsid w:val="00D02C2E"/>
    <w:rsid w:val="00D02CCA"/>
    <w:rsid w:val="00D02D28"/>
    <w:rsid w:val="00D02D6E"/>
    <w:rsid w:val="00D02DB8"/>
    <w:rsid w:val="00D03033"/>
    <w:rsid w:val="00D030A9"/>
    <w:rsid w:val="00D033F7"/>
    <w:rsid w:val="00D0394A"/>
    <w:rsid w:val="00D03FEA"/>
    <w:rsid w:val="00D0409E"/>
    <w:rsid w:val="00D044FD"/>
    <w:rsid w:val="00D0452B"/>
    <w:rsid w:val="00D045B8"/>
    <w:rsid w:val="00D04719"/>
    <w:rsid w:val="00D04842"/>
    <w:rsid w:val="00D0484F"/>
    <w:rsid w:val="00D04C24"/>
    <w:rsid w:val="00D04C5E"/>
    <w:rsid w:val="00D053B3"/>
    <w:rsid w:val="00D053CD"/>
    <w:rsid w:val="00D053D8"/>
    <w:rsid w:val="00D0558A"/>
    <w:rsid w:val="00D057B7"/>
    <w:rsid w:val="00D05927"/>
    <w:rsid w:val="00D05C4F"/>
    <w:rsid w:val="00D064AC"/>
    <w:rsid w:val="00D06B0A"/>
    <w:rsid w:val="00D06B9F"/>
    <w:rsid w:val="00D06E69"/>
    <w:rsid w:val="00D06F5F"/>
    <w:rsid w:val="00D07001"/>
    <w:rsid w:val="00D07223"/>
    <w:rsid w:val="00D07247"/>
    <w:rsid w:val="00D07619"/>
    <w:rsid w:val="00D0787F"/>
    <w:rsid w:val="00D078BD"/>
    <w:rsid w:val="00D07B27"/>
    <w:rsid w:val="00D07D3C"/>
    <w:rsid w:val="00D07F5E"/>
    <w:rsid w:val="00D1065F"/>
    <w:rsid w:val="00D10753"/>
    <w:rsid w:val="00D107E6"/>
    <w:rsid w:val="00D10F98"/>
    <w:rsid w:val="00D11071"/>
    <w:rsid w:val="00D111AE"/>
    <w:rsid w:val="00D116E4"/>
    <w:rsid w:val="00D116FE"/>
    <w:rsid w:val="00D118EF"/>
    <w:rsid w:val="00D11F38"/>
    <w:rsid w:val="00D12067"/>
    <w:rsid w:val="00D12530"/>
    <w:rsid w:val="00D12679"/>
    <w:rsid w:val="00D1279F"/>
    <w:rsid w:val="00D12846"/>
    <w:rsid w:val="00D12BEC"/>
    <w:rsid w:val="00D13082"/>
    <w:rsid w:val="00D134CA"/>
    <w:rsid w:val="00D13729"/>
    <w:rsid w:val="00D1386F"/>
    <w:rsid w:val="00D138AE"/>
    <w:rsid w:val="00D13C95"/>
    <w:rsid w:val="00D13D6D"/>
    <w:rsid w:val="00D1448E"/>
    <w:rsid w:val="00D145EB"/>
    <w:rsid w:val="00D1461E"/>
    <w:rsid w:val="00D14805"/>
    <w:rsid w:val="00D149B7"/>
    <w:rsid w:val="00D14B9A"/>
    <w:rsid w:val="00D14C4C"/>
    <w:rsid w:val="00D15147"/>
    <w:rsid w:val="00D15201"/>
    <w:rsid w:val="00D15357"/>
    <w:rsid w:val="00D15531"/>
    <w:rsid w:val="00D1565B"/>
    <w:rsid w:val="00D15A3C"/>
    <w:rsid w:val="00D15B3D"/>
    <w:rsid w:val="00D1659E"/>
    <w:rsid w:val="00D167EC"/>
    <w:rsid w:val="00D1681C"/>
    <w:rsid w:val="00D1684F"/>
    <w:rsid w:val="00D16880"/>
    <w:rsid w:val="00D16B91"/>
    <w:rsid w:val="00D170A7"/>
    <w:rsid w:val="00D170FB"/>
    <w:rsid w:val="00D176AC"/>
    <w:rsid w:val="00D177D0"/>
    <w:rsid w:val="00D17CE8"/>
    <w:rsid w:val="00D17D29"/>
    <w:rsid w:val="00D17EEC"/>
    <w:rsid w:val="00D20264"/>
    <w:rsid w:val="00D20359"/>
    <w:rsid w:val="00D2036E"/>
    <w:rsid w:val="00D2037B"/>
    <w:rsid w:val="00D203A9"/>
    <w:rsid w:val="00D2046A"/>
    <w:rsid w:val="00D20583"/>
    <w:rsid w:val="00D205B0"/>
    <w:rsid w:val="00D206F8"/>
    <w:rsid w:val="00D20A36"/>
    <w:rsid w:val="00D20D0C"/>
    <w:rsid w:val="00D21085"/>
    <w:rsid w:val="00D2143A"/>
    <w:rsid w:val="00D214B2"/>
    <w:rsid w:val="00D216A2"/>
    <w:rsid w:val="00D216D2"/>
    <w:rsid w:val="00D217F3"/>
    <w:rsid w:val="00D21852"/>
    <w:rsid w:val="00D21A51"/>
    <w:rsid w:val="00D21F52"/>
    <w:rsid w:val="00D220A9"/>
    <w:rsid w:val="00D2289E"/>
    <w:rsid w:val="00D22C47"/>
    <w:rsid w:val="00D22F6B"/>
    <w:rsid w:val="00D22FC2"/>
    <w:rsid w:val="00D230DC"/>
    <w:rsid w:val="00D2337A"/>
    <w:rsid w:val="00D2345F"/>
    <w:rsid w:val="00D23612"/>
    <w:rsid w:val="00D23625"/>
    <w:rsid w:val="00D238DA"/>
    <w:rsid w:val="00D238ED"/>
    <w:rsid w:val="00D23D82"/>
    <w:rsid w:val="00D244F1"/>
    <w:rsid w:val="00D24506"/>
    <w:rsid w:val="00D247E0"/>
    <w:rsid w:val="00D24B65"/>
    <w:rsid w:val="00D252B9"/>
    <w:rsid w:val="00D252F5"/>
    <w:rsid w:val="00D253A0"/>
    <w:rsid w:val="00D25683"/>
    <w:rsid w:val="00D25806"/>
    <w:rsid w:val="00D258BA"/>
    <w:rsid w:val="00D25912"/>
    <w:rsid w:val="00D25923"/>
    <w:rsid w:val="00D25C06"/>
    <w:rsid w:val="00D26193"/>
    <w:rsid w:val="00D26196"/>
    <w:rsid w:val="00D26411"/>
    <w:rsid w:val="00D266D2"/>
    <w:rsid w:val="00D26729"/>
    <w:rsid w:val="00D2677C"/>
    <w:rsid w:val="00D2691A"/>
    <w:rsid w:val="00D269F3"/>
    <w:rsid w:val="00D26A81"/>
    <w:rsid w:val="00D26AD4"/>
    <w:rsid w:val="00D26B17"/>
    <w:rsid w:val="00D26C59"/>
    <w:rsid w:val="00D26D78"/>
    <w:rsid w:val="00D26EF1"/>
    <w:rsid w:val="00D26EF4"/>
    <w:rsid w:val="00D27D0A"/>
    <w:rsid w:val="00D304B2"/>
    <w:rsid w:val="00D30640"/>
    <w:rsid w:val="00D30709"/>
    <w:rsid w:val="00D3089D"/>
    <w:rsid w:val="00D309A2"/>
    <w:rsid w:val="00D309E0"/>
    <w:rsid w:val="00D30AF6"/>
    <w:rsid w:val="00D30EAB"/>
    <w:rsid w:val="00D30F19"/>
    <w:rsid w:val="00D3103A"/>
    <w:rsid w:val="00D31B64"/>
    <w:rsid w:val="00D31CD0"/>
    <w:rsid w:val="00D31CE2"/>
    <w:rsid w:val="00D31D4E"/>
    <w:rsid w:val="00D31DCB"/>
    <w:rsid w:val="00D3237D"/>
    <w:rsid w:val="00D32511"/>
    <w:rsid w:val="00D328C8"/>
    <w:rsid w:val="00D32CEC"/>
    <w:rsid w:val="00D32DCC"/>
    <w:rsid w:val="00D32F02"/>
    <w:rsid w:val="00D337E5"/>
    <w:rsid w:val="00D33851"/>
    <w:rsid w:val="00D338BC"/>
    <w:rsid w:val="00D33DDF"/>
    <w:rsid w:val="00D3452D"/>
    <w:rsid w:val="00D3467B"/>
    <w:rsid w:val="00D348AF"/>
    <w:rsid w:val="00D348D9"/>
    <w:rsid w:val="00D34EC4"/>
    <w:rsid w:val="00D351BB"/>
    <w:rsid w:val="00D3534D"/>
    <w:rsid w:val="00D353A0"/>
    <w:rsid w:val="00D353A7"/>
    <w:rsid w:val="00D3559E"/>
    <w:rsid w:val="00D357E6"/>
    <w:rsid w:val="00D35A59"/>
    <w:rsid w:val="00D35EB5"/>
    <w:rsid w:val="00D3638B"/>
    <w:rsid w:val="00D363B2"/>
    <w:rsid w:val="00D36E74"/>
    <w:rsid w:val="00D3742B"/>
    <w:rsid w:val="00D3774B"/>
    <w:rsid w:val="00D37AB3"/>
    <w:rsid w:val="00D37B80"/>
    <w:rsid w:val="00D37BDC"/>
    <w:rsid w:val="00D37E57"/>
    <w:rsid w:val="00D403BD"/>
    <w:rsid w:val="00D405C7"/>
    <w:rsid w:val="00D407B9"/>
    <w:rsid w:val="00D409DB"/>
    <w:rsid w:val="00D40A16"/>
    <w:rsid w:val="00D40AB3"/>
    <w:rsid w:val="00D40B6F"/>
    <w:rsid w:val="00D40D99"/>
    <w:rsid w:val="00D40EA9"/>
    <w:rsid w:val="00D40FC0"/>
    <w:rsid w:val="00D41182"/>
    <w:rsid w:val="00D41253"/>
    <w:rsid w:val="00D414EE"/>
    <w:rsid w:val="00D415B8"/>
    <w:rsid w:val="00D416FE"/>
    <w:rsid w:val="00D41760"/>
    <w:rsid w:val="00D41789"/>
    <w:rsid w:val="00D4182D"/>
    <w:rsid w:val="00D41CED"/>
    <w:rsid w:val="00D41D9D"/>
    <w:rsid w:val="00D42117"/>
    <w:rsid w:val="00D4226F"/>
    <w:rsid w:val="00D4231C"/>
    <w:rsid w:val="00D426D4"/>
    <w:rsid w:val="00D426E0"/>
    <w:rsid w:val="00D4283D"/>
    <w:rsid w:val="00D4288D"/>
    <w:rsid w:val="00D42B6D"/>
    <w:rsid w:val="00D42D50"/>
    <w:rsid w:val="00D42E31"/>
    <w:rsid w:val="00D433A9"/>
    <w:rsid w:val="00D4382F"/>
    <w:rsid w:val="00D43BBB"/>
    <w:rsid w:val="00D43C7B"/>
    <w:rsid w:val="00D43CD6"/>
    <w:rsid w:val="00D44001"/>
    <w:rsid w:val="00D4407B"/>
    <w:rsid w:val="00D441B4"/>
    <w:rsid w:val="00D4436C"/>
    <w:rsid w:val="00D44D6A"/>
    <w:rsid w:val="00D44E0F"/>
    <w:rsid w:val="00D44E22"/>
    <w:rsid w:val="00D44FAA"/>
    <w:rsid w:val="00D45349"/>
    <w:rsid w:val="00D45A70"/>
    <w:rsid w:val="00D45DFD"/>
    <w:rsid w:val="00D4610F"/>
    <w:rsid w:val="00D4618D"/>
    <w:rsid w:val="00D4637D"/>
    <w:rsid w:val="00D4646F"/>
    <w:rsid w:val="00D46712"/>
    <w:rsid w:val="00D4674B"/>
    <w:rsid w:val="00D4688B"/>
    <w:rsid w:val="00D468F6"/>
    <w:rsid w:val="00D46C78"/>
    <w:rsid w:val="00D46CC5"/>
    <w:rsid w:val="00D46E1A"/>
    <w:rsid w:val="00D46FA4"/>
    <w:rsid w:val="00D470CD"/>
    <w:rsid w:val="00D47217"/>
    <w:rsid w:val="00D47275"/>
    <w:rsid w:val="00D47424"/>
    <w:rsid w:val="00D47484"/>
    <w:rsid w:val="00D4760E"/>
    <w:rsid w:val="00D47620"/>
    <w:rsid w:val="00D47B2E"/>
    <w:rsid w:val="00D47CDE"/>
    <w:rsid w:val="00D500D1"/>
    <w:rsid w:val="00D5022C"/>
    <w:rsid w:val="00D504CA"/>
    <w:rsid w:val="00D50684"/>
    <w:rsid w:val="00D507FA"/>
    <w:rsid w:val="00D5081D"/>
    <w:rsid w:val="00D50A5F"/>
    <w:rsid w:val="00D50C51"/>
    <w:rsid w:val="00D50C73"/>
    <w:rsid w:val="00D50EDE"/>
    <w:rsid w:val="00D515D1"/>
    <w:rsid w:val="00D5181A"/>
    <w:rsid w:val="00D51ACA"/>
    <w:rsid w:val="00D51EB2"/>
    <w:rsid w:val="00D5208C"/>
    <w:rsid w:val="00D522B6"/>
    <w:rsid w:val="00D5266C"/>
    <w:rsid w:val="00D52995"/>
    <w:rsid w:val="00D52ABB"/>
    <w:rsid w:val="00D52CDE"/>
    <w:rsid w:val="00D5308E"/>
    <w:rsid w:val="00D531D4"/>
    <w:rsid w:val="00D5352F"/>
    <w:rsid w:val="00D53549"/>
    <w:rsid w:val="00D535CE"/>
    <w:rsid w:val="00D53DE3"/>
    <w:rsid w:val="00D53FD9"/>
    <w:rsid w:val="00D5482B"/>
    <w:rsid w:val="00D54D73"/>
    <w:rsid w:val="00D54E14"/>
    <w:rsid w:val="00D54EE5"/>
    <w:rsid w:val="00D550E5"/>
    <w:rsid w:val="00D552EB"/>
    <w:rsid w:val="00D553B8"/>
    <w:rsid w:val="00D55491"/>
    <w:rsid w:val="00D55502"/>
    <w:rsid w:val="00D556A4"/>
    <w:rsid w:val="00D55740"/>
    <w:rsid w:val="00D55994"/>
    <w:rsid w:val="00D55AC0"/>
    <w:rsid w:val="00D5650D"/>
    <w:rsid w:val="00D56969"/>
    <w:rsid w:val="00D56B89"/>
    <w:rsid w:val="00D56BE4"/>
    <w:rsid w:val="00D5795E"/>
    <w:rsid w:val="00D57C09"/>
    <w:rsid w:val="00D57C32"/>
    <w:rsid w:val="00D57F3D"/>
    <w:rsid w:val="00D60D5F"/>
    <w:rsid w:val="00D60E1F"/>
    <w:rsid w:val="00D60E76"/>
    <w:rsid w:val="00D614A3"/>
    <w:rsid w:val="00D61939"/>
    <w:rsid w:val="00D61B9F"/>
    <w:rsid w:val="00D61BD8"/>
    <w:rsid w:val="00D62356"/>
    <w:rsid w:val="00D6261C"/>
    <w:rsid w:val="00D6269D"/>
    <w:rsid w:val="00D627FE"/>
    <w:rsid w:val="00D62817"/>
    <w:rsid w:val="00D62855"/>
    <w:rsid w:val="00D62B05"/>
    <w:rsid w:val="00D62DED"/>
    <w:rsid w:val="00D62E62"/>
    <w:rsid w:val="00D63243"/>
    <w:rsid w:val="00D633D0"/>
    <w:rsid w:val="00D634DD"/>
    <w:rsid w:val="00D638F0"/>
    <w:rsid w:val="00D63A1A"/>
    <w:rsid w:val="00D63FE2"/>
    <w:rsid w:val="00D6413E"/>
    <w:rsid w:val="00D64164"/>
    <w:rsid w:val="00D642F8"/>
    <w:rsid w:val="00D64661"/>
    <w:rsid w:val="00D65161"/>
    <w:rsid w:val="00D65171"/>
    <w:rsid w:val="00D65327"/>
    <w:rsid w:val="00D65631"/>
    <w:rsid w:val="00D65A68"/>
    <w:rsid w:val="00D65C61"/>
    <w:rsid w:val="00D66654"/>
    <w:rsid w:val="00D6667E"/>
    <w:rsid w:val="00D672A9"/>
    <w:rsid w:val="00D6735F"/>
    <w:rsid w:val="00D673ED"/>
    <w:rsid w:val="00D67429"/>
    <w:rsid w:val="00D67662"/>
    <w:rsid w:val="00D6774A"/>
    <w:rsid w:val="00D67866"/>
    <w:rsid w:val="00D67DE9"/>
    <w:rsid w:val="00D67E0A"/>
    <w:rsid w:val="00D70349"/>
    <w:rsid w:val="00D7060B"/>
    <w:rsid w:val="00D706EC"/>
    <w:rsid w:val="00D70E4F"/>
    <w:rsid w:val="00D70F9B"/>
    <w:rsid w:val="00D71095"/>
    <w:rsid w:val="00D711A9"/>
    <w:rsid w:val="00D7149B"/>
    <w:rsid w:val="00D7163D"/>
    <w:rsid w:val="00D71706"/>
    <w:rsid w:val="00D71803"/>
    <w:rsid w:val="00D7198B"/>
    <w:rsid w:val="00D71AEB"/>
    <w:rsid w:val="00D71CC9"/>
    <w:rsid w:val="00D71D79"/>
    <w:rsid w:val="00D721ED"/>
    <w:rsid w:val="00D7237F"/>
    <w:rsid w:val="00D72516"/>
    <w:rsid w:val="00D72566"/>
    <w:rsid w:val="00D725FD"/>
    <w:rsid w:val="00D72AAB"/>
    <w:rsid w:val="00D72FE5"/>
    <w:rsid w:val="00D730BD"/>
    <w:rsid w:val="00D733CB"/>
    <w:rsid w:val="00D73B88"/>
    <w:rsid w:val="00D73D1F"/>
    <w:rsid w:val="00D73ED9"/>
    <w:rsid w:val="00D74063"/>
    <w:rsid w:val="00D7481C"/>
    <w:rsid w:val="00D749F2"/>
    <w:rsid w:val="00D74D53"/>
    <w:rsid w:val="00D74E55"/>
    <w:rsid w:val="00D75009"/>
    <w:rsid w:val="00D75564"/>
    <w:rsid w:val="00D755A2"/>
    <w:rsid w:val="00D75A04"/>
    <w:rsid w:val="00D75B0E"/>
    <w:rsid w:val="00D75E2C"/>
    <w:rsid w:val="00D769E9"/>
    <w:rsid w:val="00D76C44"/>
    <w:rsid w:val="00D7730D"/>
    <w:rsid w:val="00D775A7"/>
    <w:rsid w:val="00D77A79"/>
    <w:rsid w:val="00D77A96"/>
    <w:rsid w:val="00D77C20"/>
    <w:rsid w:val="00D77D9F"/>
    <w:rsid w:val="00D77EE7"/>
    <w:rsid w:val="00D77F85"/>
    <w:rsid w:val="00D802CB"/>
    <w:rsid w:val="00D80CA5"/>
    <w:rsid w:val="00D80E35"/>
    <w:rsid w:val="00D80EC0"/>
    <w:rsid w:val="00D814EF"/>
    <w:rsid w:val="00D816F1"/>
    <w:rsid w:val="00D818A4"/>
    <w:rsid w:val="00D81E0C"/>
    <w:rsid w:val="00D82569"/>
    <w:rsid w:val="00D827F7"/>
    <w:rsid w:val="00D82968"/>
    <w:rsid w:val="00D82D1C"/>
    <w:rsid w:val="00D82E64"/>
    <w:rsid w:val="00D82FF9"/>
    <w:rsid w:val="00D8311D"/>
    <w:rsid w:val="00D831A4"/>
    <w:rsid w:val="00D831C7"/>
    <w:rsid w:val="00D8341A"/>
    <w:rsid w:val="00D834E5"/>
    <w:rsid w:val="00D835FD"/>
    <w:rsid w:val="00D83702"/>
    <w:rsid w:val="00D8380E"/>
    <w:rsid w:val="00D83993"/>
    <w:rsid w:val="00D83A97"/>
    <w:rsid w:val="00D83AF9"/>
    <w:rsid w:val="00D83BD6"/>
    <w:rsid w:val="00D83BF5"/>
    <w:rsid w:val="00D83CEC"/>
    <w:rsid w:val="00D8402B"/>
    <w:rsid w:val="00D842EA"/>
    <w:rsid w:val="00D84444"/>
    <w:rsid w:val="00D848F9"/>
    <w:rsid w:val="00D84D6D"/>
    <w:rsid w:val="00D84DBE"/>
    <w:rsid w:val="00D85117"/>
    <w:rsid w:val="00D85366"/>
    <w:rsid w:val="00D859E2"/>
    <w:rsid w:val="00D86690"/>
    <w:rsid w:val="00D8693B"/>
    <w:rsid w:val="00D869A9"/>
    <w:rsid w:val="00D86B87"/>
    <w:rsid w:val="00D86C79"/>
    <w:rsid w:val="00D86F97"/>
    <w:rsid w:val="00D8701B"/>
    <w:rsid w:val="00D873E5"/>
    <w:rsid w:val="00D8785A"/>
    <w:rsid w:val="00D879B0"/>
    <w:rsid w:val="00D87EE4"/>
    <w:rsid w:val="00D9012A"/>
    <w:rsid w:val="00D9059C"/>
    <w:rsid w:val="00D90629"/>
    <w:rsid w:val="00D909D7"/>
    <w:rsid w:val="00D90B78"/>
    <w:rsid w:val="00D90BFD"/>
    <w:rsid w:val="00D90CCB"/>
    <w:rsid w:val="00D910AD"/>
    <w:rsid w:val="00D913DA"/>
    <w:rsid w:val="00D917B9"/>
    <w:rsid w:val="00D91817"/>
    <w:rsid w:val="00D91BA8"/>
    <w:rsid w:val="00D91BF5"/>
    <w:rsid w:val="00D91C88"/>
    <w:rsid w:val="00D92162"/>
    <w:rsid w:val="00D92572"/>
    <w:rsid w:val="00D9281B"/>
    <w:rsid w:val="00D92843"/>
    <w:rsid w:val="00D9295E"/>
    <w:rsid w:val="00D92968"/>
    <w:rsid w:val="00D929C8"/>
    <w:rsid w:val="00D92BB1"/>
    <w:rsid w:val="00D92C2D"/>
    <w:rsid w:val="00D92F6F"/>
    <w:rsid w:val="00D93058"/>
    <w:rsid w:val="00D93451"/>
    <w:rsid w:val="00D9393E"/>
    <w:rsid w:val="00D939C0"/>
    <w:rsid w:val="00D93A3B"/>
    <w:rsid w:val="00D93EFB"/>
    <w:rsid w:val="00D942E6"/>
    <w:rsid w:val="00D9453B"/>
    <w:rsid w:val="00D9495C"/>
    <w:rsid w:val="00D949BB"/>
    <w:rsid w:val="00D94AA8"/>
    <w:rsid w:val="00D94E23"/>
    <w:rsid w:val="00D95598"/>
    <w:rsid w:val="00D957E3"/>
    <w:rsid w:val="00D958D5"/>
    <w:rsid w:val="00D959D6"/>
    <w:rsid w:val="00D95B9F"/>
    <w:rsid w:val="00D95BDC"/>
    <w:rsid w:val="00D96273"/>
    <w:rsid w:val="00D963D1"/>
    <w:rsid w:val="00D965BC"/>
    <w:rsid w:val="00D96AD7"/>
    <w:rsid w:val="00D97136"/>
    <w:rsid w:val="00D97494"/>
    <w:rsid w:val="00D97557"/>
    <w:rsid w:val="00D97EEA"/>
    <w:rsid w:val="00D97EF6"/>
    <w:rsid w:val="00DA02BB"/>
    <w:rsid w:val="00DA0414"/>
    <w:rsid w:val="00DA0431"/>
    <w:rsid w:val="00DA06D2"/>
    <w:rsid w:val="00DA0816"/>
    <w:rsid w:val="00DA0945"/>
    <w:rsid w:val="00DA0A05"/>
    <w:rsid w:val="00DA0B85"/>
    <w:rsid w:val="00DA1077"/>
    <w:rsid w:val="00DA17CF"/>
    <w:rsid w:val="00DA1E00"/>
    <w:rsid w:val="00DA1F95"/>
    <w:rsid w:val="00DA2069"/>
    <w:rsid w:val="00DA20E8"/>
    <w:rsid w:val="00DA21FD"/>
    <w:rsid w:val="00DA2378"/>
    <w:rsid w:val="00DA2BFB"/>
    <w:rsid w:val="00DA3390"/>
    <w:rsid w:val="00DA3475"/>
    <w:rsid w:val="00DA3479"/>
    <w:rsid w:val="00DA3A06"/>
    <w:rsid w:val="00DA3BD2"/>
    <w:rsid w:val="00DA3EFA"/>
    <w:rsid w:val="00DA4146"/>
    <w:rsid w:val="00DA448D"/>
    <w:rsid w:val="00DA452B"/>
    <w:rsid w:val="00DA500B"/>
    <w:rsid w:val="00DA5017"/>
    <w:rsid w:val="00DA53AF"/>
    <w:rsid w:val="00DA58A5"/>
    <w:rsid w:val="00DA590A"/>
    <w:rsid w:val="00DA59AB"/>
    <w:rsid w:val="00DA5BEA"/>
    <w:rsid w:val="00DA642A"/>
    <w:rsid w:val="00DA6557"/>
    <w:rsid w:val="00DA6595"/>
    <w:rsid w:val="00DA6934"/>
    <w:rsid w:val="00DA6C23"/>
    <w:rsid w:val="00DA6FDF"/>
    <w:rsid w:val="00DA7015"/>
    <w:rsid w:val="00DA71A8"/>
    <w:rsid w:val="00DA731D"/>
    <w:rsid w:val="00DA7BA3"/>
    <w:rsid w:val="00DA7E60"/>
    <w:rsid w:val="00DA7F73"/>
    <w:rsid w:val="00DB0357"/>
    <w:rsid w:val="00DB03B9"/>
    <w:rsid w:val="00DB09F9"/>
    <w:rsid w:val="00DB0C95"/>
    <w:rsid w:val="00DB0D2F"/>
    <w:rsid w:val="00DB0E56"/>
    <w:rsid w:val="00DB0ED0"/>
    <w:rsid w:val="00DB0ED5"/>
    <w:rsid w:val="00DB1192"/>
    <w:rsid w:val="00DB1322"/>
    <w:rsid w:val="00DB1CEE"/>
    <w:rsid w:val="00DB1D76"/>
    <w:rsid w:val="00DB219B"/>
    <w:rsid w:val="00DB23D2"/>
    <w:rsid w:val="00DB247D"/>
    <w:rsid w:val="00DB2767"/>
    <w:rsid w:val="00DB2A90"/>
    <w:rsid w:val="00DB3447"/>
    <w:rsid w:val="00DB34CE"/>
    <w:rsid w:val="00DB375F"/>
    <w:rsid w:val="00DB376F"/>
    <w:rsid w:val="00DB37B9"/>
    <w:rsid w:val="00DB3867"/>
    <w:rsid w:val="00DB3AF0"/>
    <w:rsid w:val="00DB45A8"/>
    <w:rsid w:val="00DB491B"/>
    <w:rsid w:val="00DB4C8F"/>
    <w:rsid w:val="00DB57B8"/>
    <w:rsid w:val="00DB5B16"/>
    <w:rsid w:val="00DB5B40"/>
    <w:rsid w:val="00DB5C74"/>
    <w:rsid w:val="00DB5CB4"/>
    <w:rsid w:val="00DB64EF"/>
    <w:rsid w:val="00DB65B5"/>
    <w:rsid w:val="00DB674A"/>
    <w:rsid w:val="00DB67A7"/>
    <w:rsid w:val="00DB6B95"/>
    <w:rsid w:val="00DB6D6F"/>
    <w:rsid w:val="00DB6E60"/>
    <w:rsid w:val="00DB70F1"/>
    <w:rsid w:val="00DB73F4"/>
    <w:rsid w:val="00DB7565"/>
    <w:rsid w:val="00DB76C6"/>
    <w:rsid w:val="00DB7808"/>
    <w:rsid w:val="00DB79BF"/>
    <w:rsid w:val="00DB7EBE"/>
    <w:rsid w:val="00DC014F"/>
    <w:rsid w:val="00DC02A8"/>
    <w:rsid w:val="00DC0884"/>
    <w:rsid w:val="00DC0A8F"/>
    <w:rsid w:val="00DC0BA5"/>
    <w:rsid w:val="00DC0D18"/>
    <w:rsid w:val="00DC0EDC"/>
    <w:rsid w:val="00DC1227"/>
    <w:rsid w:val="00DC1236"/>
    <w:rsid w:val="00DC134F"/>
    <w:rsid w:val="00DC14A0"/>
    <w:rsid w:val="00DC17AE"/>
    <w:rsid w:val="00DC1875"/>
    <w:rsid w:val="00DC1A9B"/>
    <w:rsid w:val="00DC209C"/>
    <w:rsid w:val="00DC2111"/>
    <w:rsid w:val="00DC24C8"/>
    <w:rsid w:val="00DC2880"/>
    <w:rsid w:val="00DC2DB8"/>
    <w:rsid w:val="00DC2E39"/>
    <w:rsid w:val="00DC3010"/>
    <w:rsid w:val="00DC31CD"/>
    <w:rsid w:val="00DC31F0"/>
    <w:rsid w:val="00DC3236"/>
    <w:rsid w:val="00DC3694"/>
    <w:rsid w:val="00DC3F35"/>
    <w:rsid w:val="00DC3FB4"/>
    <w:rsid w:val="00DC4385"/>
    <w:rsid w:val="00DC466F"/>
    <w:rsid w:val="00DC4D06"/>
    <w:rsid w:val="00DC4E06"/>
    <w:rsid w:val="00DC585B"/>
    <w:rsid w:val="00DC58F3"/>
    <w:rsid w:val="00DC5C37"/>
    <w:rsid w:val="00DC612D"/>
    <w:rsid w:val="00DC622B"/>
    <w:rsid w:val="00DC6745"/>
    <w:rsid w:val="00DC699A"/>
    <w:rsid w:val="00DC6A17"/>
    <w:rsid w:val="00DC6BBA"/>
    <w:rsid w:val="00DC6FD2"/>
    <w:rsid w:val="00DC71AA"/>
    <w:rsid w:val="00DC752E"/>
    <w:rsid w:val="00DC787F"/>
    <w:rsid w:val="00DC7888"/>
    <w:rsid w:val="00DC7E60"/>
    <w:rsid w:val="00DD02BB"/>
    <w:rsid w:val="00DD08C8"/>
    <w:rsid w:val="00DD0959"/>
    <w:rsid w:val="00DD09C7"/>
    <w:rsid w:val="00DD09D5"/>
    <w:rsid w:val="00DD0ACC"/>
    <w:rsid w:val="00DD0B88"/>
    <w:rsid w:val="00DD0D5A"/>
    <w:rsid w:val="00DD0F19"/>
    <w:rsid w:val="00DD18A3"/>
    <w:rsid w:val="00DD1A55"/>
    <w:rsid w:val="00DD1DE9"/>
    <w:rsid w:val="00DD20A7"/>
    <w:rsid w:val="00DD2260"/>
    <w:rsid w:val="00DD269A"/>
    <w:rsid w:val="00DD275B"/>
    <w:rsid w:val="00DD29FB"/>
    <w:rsid w:val="00DD2F3E"/>
    <w:rsid w:val="00DD2FC5"/>
    <w:rsid w:val="00DD34C5"/>
    <w:rsid w:val="00DD369C"/>
    <w:rsid w:val="00DD3861"/>
    <w:rsid w:val="00DD3884"/>
    <w:rsid w:val="00DD3E21"/>
    <w:rsid w:val="00DD4915"/>
    <w:rsid w:val="00DD4C0F"/>
    <w:rsid w:val="00DD4E40"/>
    <w:rsid w:val="00DD515D"/>
    <w:rsid w:val="00DD564B"/>
    <w:rsid w:val="00DD5900"/>
    <w:rsid w:val="00DD5BD4"/>
    <w:rsid w:val="00DD5EF1"/>
    <w:rsid w:val="00DD5F00"/>
    <w:rsid w:val="00DD5F6E"/>
    <w:rsid w:val="00DD6368"/>
    <w:rsid w:val="00DD63AA"/>
    <w:rsid w:val="00DD645D"/>
    <w:rsid w:val="00DD6539"/>
    <w:rsid w:val="00DD6895"/>
    <w:rsid w:val="00DD6D30"/>
    <w:rsid w:val="00DD6E58"/>
    <w:rsid w:val="00DD72F5"/>
    <w:rsid w:val="00DD730A"/>
    <w:rsid w:val="00DD7326"/>
    <w:rsid w:val="00DD7460"/>
    <w:rsid w:val="00DD7501"/>
    <w:rsid w:val="00DD7F60"/>
    <w:rsid w:val="00DE005A"/>
    <w:rsid w:val="00DE05D9"/>
    <w:rsid w:val="00DE0731"/>
    <w:rsid w:val="00DE09D0"/>
    <w:rsid w:val="00DE0C2B"/>
    <w:rsid w:val="00DE0D1A"/>
    <w:rsid w:val="00DE0F7F"/>
    <w:rsid w:val="00DE14BB"/>
    <w:rsid w:val="00DE1501"/>
    <w:rsid w:val="00DE15E3"/>
    <w:rsid w:val="00DE1621"/>
    <w:rsid w:val="00DE17CC"/>
    <w:rsid w:val="00DE18EA"/>
    <w:rsid w:val="00DE1A9E"/>
    <w:rsid w:val="00DE1D33"/>
    <w:rsid w:val="00DE25BD"/>
    <w:rsid w:val="00DE26D1"/>
    <w:rsid w:val="00DE2A02"/>
    <w:rsid w:val="00DE2AB8"/>
    <w:rsid w:val="00DE2BB3"/>
    <w:rsid w:val="00DE2C00"/>
    <w:rsid w:val="00DE3071"/>
    <w:rsid w:val="00DE33CD"/>
    <w:rsid w:val="00DE3596"/>
    <w:rsid w:val="00DE3CCA"/>
    <w:rsid w:val="00DE3D31"/>
    <w:rsid w:val="00DE3E75"/>
    <w:rsid w:val="00DE43CC"/>
    <w:rsid w:val="00DE4D10"/>
    <w:rsid w:val="00DE4D4A"/>
    <w:rsid w:val="00DE4F10"/>
    <w:rsid w:val="00DE596A"/>
    <w:rsid w:val="00DE5BC2"/>
    <w:rsid w:val="00DE5FCD"/>
    <w:rsid w:val="00DE60F2"/>
    <w:rsid w:val="00DE6466"/>
    <w:rsid w:val="00DE65B7"/>
    <w:rsid w:val="00DE6626"/>
    <w:rsid w:val="00DE69F2"/>
    <w:rsid w:val="00DE6C06"/>
    <w:rsid w:val="00DE6CF4"/>
    <w:rsid w:val="00DE6FD3"/>
    <w:rsid w:val="00DE7086"/>
    <w:rsid w:val="00DE7287"/>
    <w:rsid w:val="00DE72BA"/>
    <w:rsid w:val="00DE73F8"/>
    <w:rsid w:val="00DE7945"/>
    <w:rsid w:val="00DE7A65"/>
    <w:rsid w:val="00DE7C5E"/>
    <w:rsid w:val="00DF0572"/>
    <w:rsid w:val="00DF0619"/>
    <w:rsid w:val="00DF0764"/>
    <w:rsid w:val="00DF0F2C"/>
    <w:rsid w:val="00DF10FB"/>
    <w:rsid w:val="00DF14F2"/>
    <w:rsid w:val="00DF1573"/>
    <w:rsid w:val="00DF164F"/>
    <w:rsid w:val="00DF1AA1"/>
    <w:rsid w:val="00DF1F16"/>
    <w:rsid w:val="00DF1F5B"/>
    <w:rsid w:val="00DF2367"/>
    <w:rsid w:val="00DF272C"/>
    <w:rsid w:val="00DF2AE6"/>
    <w:rsid w:val="00DF2AF6"/>
    <w:rsid w:val="00DF2B39"/>
    <w:rsid w:val="00DF2D58"/>
    <w:rsid w:val="00DF30F0"/>
    <w:rsid w:val="00DF323A"/>
    <w:rsid w:val="00DF3287"/>
    <w:rsid w:val="00DF3C99"/>
    <w:rsid w:val="00DF3E19"/>
    <w:rsid w:val="00DF40B2"/>
    <w:rsid w:val="00DF4110"/>
    <w:rsid w:val="00DF42D2"/>
    <w:rsid w:val="00DF4352"/>
    <w:rsid w:val="00DF48DB"/>
    <w:rsid w:val="00DF4A17"/>
    <w:rsid w:val="00DF4CC2"/>
    <w:rsid w:val="00DF4D19"/>
    <w:rsid w:val="00DF4DF3"/>
    <w:rsid w:val="00DF4E34"/>
    <w:rsid w:val="00DF4EDE"/>
    <w:rsid w:val="00DF507F"/>
    <w:rsid w:val="00DF5283"/>
    <w:rsid w:val="00DF531E"/>
    <w:rsid w:val="00DF5575"/>
    <w:rsid w:val="00DF55B5"/>
    <w:rsid w:val="00DF5617"/>
    <w:rsid w:val="00DF597B"/>
    <w:rsid w:val="00DF5AA9"/>
    <w:rsid w:val="00DF6B4C"/>
    <w:rsid w:val="00DF7138"/>
    <w:rsid w:val="00DF73E2"/>
    <w:rsid w:val="00DF7988"/>
    <w:rsid w:val="00DF7B79"/>
    <w:rsid w:val="00DF7C1D"/>
    <w:rsid w:val="00DF7C78"/>
    <w:rsid w:val="00DF7E51"/>
    <w:rsid w:val="00DF7ECC"/>
    <w:rsid w:val="00E000C1"/>
    <w:rsid w:val="00E002D7"/>
    <w:rsid w:val="00E00675"/>
    <w:rsid w:val="00E0070C"/>
    <w:rsid w:val="00E00AE4"/>
    <w:rsid w:val="00E01014"/>
    <w:rsid w:val="00E01152"/>
    <w:rsid w:val="00E01244"/>
    <w:rsid w:val="00E0147A"/>
    <w:rsid w:val="00E014B3"/>
    <w:rsid w:val="00E0152D"/>
    <w:rsid w:val="00E01902"/>
    <w:rsid w:val="00E01959"/>
    <w:rsid w:val="00E01D36"/>
    <w:rsid w:val="00E020EE"/>
    <w:rsid w:val="00E0272E"/>
    <w:rsid w:val="00E02DC3"/>
    <w:rsid w:val="00E03191"/>
    <w:rsid w:val="00E031B0"/>
    <w:rsid w:val="00E0321A"/>
    <w:rsid w:val="00E033E3"/>
    <w:rsid w:val="00E033EF"/>
    <w:rsid w:val="00E0354D"/>
    <w:rsid w:val="00E035F4"/>
    <w:rsid w:val="00E03D7F"/>
    <w:rsid w:val="00E03DE4"/>
    <w:rsid w:val="00E03FB3"/>
    <w:rsid w:val="00E0418D"/>
    <w:rsid w:val="00E04335"/>
    <w:rsid w:val="00E045CA"/>
    <w:rsid w:val="00E046DB"/>
    <w:rsid w:val="00E04A9B"/>
    <w:rsid w:val="00E04E80"/>
    <w:rsid w:val="00E050EB"/>
    <w:rsid w:val="00E05226"/>
    <w:rsid w:val="00E05278"/>
    <w:rsid w:val="00E05C40"/>
    <w:rsid w:val="00E05D8E"/>
    <w:rsid w:val="00E060C7"/>
    <w:rsid w:val="00E06258"/>
    <w:rsid w:val="00E0664C"/>
    <w:rsid w:val="00E06726"/>
    <w:rsid w:val="00E0683C"/>
    <w:rsid w:val="00E06AE7"/>
    <w:rsid w:val="00E06DD6"/>
    <w:rsid w:val="00E06FDE"/>
    <w:rsid w:val="00E07433"/>
    <w:rsid w:val="00E07A40"/>
    <w:rsid w:val="00E07DDE"/>
    <w:rsid w:val="00E07EC7"/>
    <w:rsid w:val="00E102E3"/>
    <w:rsid w:val="00E1079A"/>
    <w:rsid w:val="00E107EE"/>
    <w:rsid w:val="00E10A8B"/>
    <w:rsid w:val="00E10B72"/>
    <w:rsid w:val="00E10C4C"/>
    <w:rsid w:val="00E10CB9"/>
    <w:rsid w:val="00E10CCE"/>
    <w:rsid w:val="00E1117B"/>
    <w:rsid w:val="00E1139B"/>
    <w:rsid w:val="00E115D0"/>
    <w:rsid w:val="00E11866"/>
    <w:rsid w:val="00E119CE"/>
    <w:rsid w:val="00E11BD9"/>
    <w:rsid w:val="00E11DC5"/>
    <w:rsid w:val="00E12144"/>
    <w:rsid w:val="00E1241D"/>
    <w:rsid w:val="00E1241E"/>
    <w:rsid w:val="00E12460"/>
    <w:rsid w:val="00E1249E"/>
    <w:rsid w:val="00E12559"/>
    <w:rsid w:val="00E1282D"/>
    <w:rsid w:val="00E1285F"/>
    <w:rsid w:val="00E12963"/>
    <w:rsid w:val="00E12E64"/>
    <w:rsid w:val="00E13414"/>
    <w:rsid w:val="00E13D71"/>
    <w:rsid w:val="00E14068"/>
    <w:rsid w:val="00E140B9"/>
    <w:rsid w:val="00E140E7"/>
    <w:rsid w:val="00E148AF"/>
    <w:rsid w:val="00E14B7E"/>
    <w:rsid w:val="00E14B80"/>
    <w:rsid w:val="00E14BB6"/>
    <w:rsid w:val="00E14D46"/>
    <w:rsid w:val="00E14FD0"/>
    <w:rsid w:val="00E15152"/>
    <w:rsid w:val="00E15691"/>
    <w:rsid w:val="00E159E7"/>
    <w:rsid w:val="00E15B48"/>
    <w:rsid w:val="00E15E6D"/>
    <w:rsid w:val="00E15E84"/>
    <w:rsid w:val="00E15EC4"/>
    <w:rsid w:val="00E16116"/>
    <w:rsid w:val="00E1615A"/>
    <w:rsid w:val="00E16966"/>
    <w:rsid w:val="00E16AF6"/>
    <w:rsid w:val="00E16C83"/>
    <w:rsid w:val="00E16E2C"/>
    <w:rsid w:val="00E16EA8"/>
    <w:rsid w:val="00E16EF5"/>
    <w:rsid w:val="00E16F7C"/>
    <w:rsid w:val="00E16F9D"/>
    <w:rsid w:val="00E171CD"/>
    <w:rsid w:val="00E17896"/>
    <w:rsid w:val="00E1792D"/>
    <w:rsid w:val="00E17A9A"/>
    <w:rsid w:val="00E17D36"/>
    <w:rsid w:val="00E17D6C"/>
    <w:rsid w:val="00E17F85"/>
    <w:rsid w:val="00E20200"/>
    <w:rsid w:val="00E2020F"/>
    <w:rsid w:val="00E203B8"/>
    <w:rsid w:val="00E207D2"/>
    <w:rsid w:val="00E207F3"/>
    <w:rsid w:val="00E20D52"/>
    <w:rsid w:val="00E211D5"/>
    <w:rsid w:val="00E21271"/>
    <w:rsid w:val="00E21BDF"/>
    <w:rsid w:val="00E21D96"/>
    <w:rsid w:val="00E22406"/>
    <w:rsid w:val="00E22474"/>
    <w:rsid w:val="00E22574"/>
    <w:rsid w:val="00E2259B"/>
    <w:rsid w:val="00E226B6"/>
    <w:rsid w:val="00E22B78"/>
    <w:rsid w:val="00E22BF7"/>
    <w:rsid w:val="00E2329B"/>
    <w:rsid w:val="00E232F5"/>
    <w:rsid w:val="00E2333B"/>
    <w:rsid w:val="00E235D2"/>
    <w:rsid w:val="00E23729"/>
    <w:rsid w:val="00E23797"/>
    <w:rsid w:val="00E23BCF"/>
    <w:rsid w:val="00E23E93"/>
    <w:rsid w:val="00E241E3"/>
    <w:rsid w:val="00E247CE"/>
    <w:rsid w:val="00E24A7E"/>
    <w:rsid w:val="00E24CC2"/>
    <w:rsid w:val="00E24E8E"/>
    <w:rsid w:val="00E24F22"/>
    <w:rsid w:val="00E25343"/>
    <w:rsid w:val="00E25447"/>
    <w:rsid w:val="00E254E0"/>
    <w:rsid w:val="00E25E7C"/>
    <w:rsid w:val="00E2601E"/>
    <w:rsid w:val="00E2626A"/>
    <w:rsid w:val="00E262E6"/>
    <w:rsid w:val="00E2636E"/>
    <w:rsid w:val="00E265FE"/>
    <w:rsid w:val="00E26653"/>
    <w:rsid w:val="00E271F1"/>
    <w:rsid w:val="00E27229"/>
    <w:rsid w:val="00E276D1"/>
    <w:rsid w:val="00E2773F"/>
    <w:rsid w:val="00E278BA"/>
    <w:rsid w:val="00E27AE8"/>
    <w:rsid w:val="00E27B50"/>
    <w:rsid w:val="00E27E64"/>
    <w:rsid w:val="00E30641"/>
    <w:rsid w:val="00E30CF7"/>
    <w:rsid w:val="00E31126"/>
    <w:rsid w:val="00E31556"/>
    <w:rsid w:val="00E31640"/>
    <w:rsid w:val="00E319BE"/>
    <w:rsid w:val="00E31A99"/>
    <w:rsid w:val="00E31D62"/>
    <w:rsid w:val="00E31D9B"/>
    <w:rsid w:val="00E3214D"/>
    <w:rsid w:val="00E32418"/>
    <w:rsid w:val="00E32734"/>
    <w:rsid w:val="00E32FCA"/>
    <w:rsid w:val="00E33A64"/>
    <w:rsid w:val="00E33BAE"/>
    <w:rsid w:val="00E33C5C"/>
    <w:rsid w:val="00E33D9A"/>
    <w:rsid w:val="00E34290"/>
    <w:rsid w:val="00E342D7"/>
    <w:rsid w:val="00E34759"/>
    <w:rsid w:val="00E3482B"/>
    <w:rsid w:val="00E348E8"/>
    <w:rsid w:val="00E34951"/>
    <w:rsid w:val="00E34971"/>
    <w:rsid w:val="00E34EA0"/>
    <w:rsid w:val="00E34FC6"/>
    <w:rsid w:val="00E352C2"/>
    <w:rsid w:val="00E354BE"/>
    <w:rsid w:val="00E35944"/>
    <w:rsid w:val="00E35A70"/>
    <w:rsid w:val="00E363C8"/>
    <w:rsid w:val="00E36669"/>
    <w:rsid w:val="00E366DF"/>
    <w:rsid w:val="00E367FF"/>
    <w:rsid w:val="00E36B6A"/>
    <w:rsid w:val="00E36F73"/>
    <w:rsid w:val="00E37252"/>
    <w:rsid w:val="00E37306"/>
    <w:rsid w:val="00E3742C"/>
    <w:rsid w:val="00E3751F"/>
    <w:rsid w:val="00E37649"/>
    <w:rsid w:val="00E37F4D"/>
    <w:rsid w:val="00E40005"/>
    <w:rsid w:val="00E403EF"/>
    <w:rsid w:val="00E40467"/>
    <w:rsid w:val="00E40951"/>
    <w:rsid w:val="00E409F1"/>
    <w:rsid w:val="00E40DDB"/>
    <w:rsid w:val="00E41480"/>
    <w:rsid w:val="00E41514"/>
    <w:rsid w:val="00E41B6E"/>
    <w:rsid w:val="00E41C92"/>
    <w:rsid w:val="00E41FCE"/>
    <w:rsid w:val="00E42039"/>
    <w:rsid w:val="00E42A7F"/>
    <w:rsid w:val="00E42B63"/>
    <w:rsid w:val="00E42CFB"/>
    <w:rsid w:val="00E42D8C"/>
    <w:rsid w:val="00E43478"/>
    <w:rsid w:val="00E4352D"/>
    <w:rsid w:val="00E436B9"/>
    <w:rsid w:val="00E439D3"/>
    <w:rsid w:val="00E43B2C"/>
    <w:rsid w:val="00E44331"/>
    <w:rsid w:val="00E44592"/>
    <w:rsid w:val="00E44997"/>
    <w:rsid w:val="00E449A7"/>
    <w:rsid w:val="00E44E89"/>
    <w:rsid w:val="00E44EC7"/>
    <w:rsid w:val="00E45484"/>
    <w:rsid w:val="00E457C3"/>
    <w:rsid w:val="00E45993"/>
    <w:rsid w:val="00E45BC7"/>
    <w:rsid w:val="00E45D42"/>
    <w:rsid w:val="00E46214"/>
    <w:rsid w:val="00E46477"/>
    <w:rsid w:val="00E46750"/>
    <w:rsid w:val="00E468C3"/>
    <w:rsid w:val="00E46B7D"/>
    <w:rsid w:val="00E46EAB"/>
    <w:rsid w:val="00E46F7C"/>
    <w:rsid w:val="00E46FA1"/>
    <w:rsid w:val="00E47019"/>
    <w:rsid w:val="00E47286"/>
    <w:rsid w:val="00E47304"/>
    <w:rsid w:val="00E477F9"/>
    <w:rsid w:val="00E47CF9"/>
    <w:rsid w:val="00E47F61"/>
    <w:rsid w:val="00E5020E"/>
    <w:rsid w:val="00E505A2"/>
    <w:rsid w:val="00E50A1E"/>
    <w:rsid w:val="00E50DBD"/>
    <w:rsid w:val="00E50F98"/>
    <w:rsid w:val="00E5116D"/>
    <w:rsid w:val="00E514FD"/>
    <w:rsid w:val="00E5155B"/>
    <w:rsid w:val="00E51579"/>
    <w:rsid w:val="00E51621"/>
    <w:rsid w:val="00E51728"/>
    <w:rsid w:val="00E51AEE"/>
    <w:rsid w:val="00E52157"/>
    <w:rsid w:val="00E5283B"/>
    <w:rsid w:val="00E52C10"/>
    <w:rsid w:val="00E53037"/>
    <w:rsid w:val="00E5307F"/>
    <w:rsid w:val="00E5311A"/>
    <w:rsid w:val="00E53BC5"/>
    <w:rsid w:val="00E53FA8"/>
    <w:rsid w:val="00E54172"/>
    <w:rsid w:val="00E54368"/>
    <w:rsid w:val="00E5440A"/>
    <w:rsid w:val="00E5457F"/>
    <w:rsid w:val="00E5461C"/>
    <w:rsid w:val="00E54693"/>
    <w:rsid w:val="00E54716"/>
    <w:rsid w:val="00E54AAB"/>
    <w:rsid w:val="00E54C0A"/>
    <w:rsid w:val="00E54D1A"/>
    <w:rsid w:val="00E54EA3"/>
    <w:rsid w:val="00E54F38"/>
    <w:rsid w:val="00E5516B"/>
    <w:rsid w:val="00E555F0"/>
    <w:rsid w:val="00E556AD"/>
    <w:rsid w:val="00E557B8"/>
    <w:rsid w:val="00E559D5"/>
    <w:rsid w:val="00E55E6B"/>
    <w:rsid w:val="00E55FF8"/>
    <w:rsid w:val="00E5627F"/>
    <w:rsid w:val="00E5698C"/>
    <w:rsid w:val="00E56AC6"/>
    <w:rsid w:val="00E56BEC"/>
    <w:rsid w:val="00E5704A"/>
    <w:rsid w:val="00E5718C"/>
    <w:rsid w:val="00E573ED"/>
    <w:rsid w:val="00E574FB"/>
    <w:rsid w:val="00E57857"/>
    <w:rsid w:val="00E578E6"/>
    <w:rsid w:val="00E57DCC"/>
    <w:rsid w:val="00E57E93"/>
    <w:rsid w:val="00E60D81"/>
    <w:rsid w:val="00E61475"/>
    <w:rsid w:val="00E614B9"/>
    <w:rsid w:val="00E615D8"/>
    <w:rsid w:val="00E6170A"/>
    <w:rsid w:val="00E61764"/>
    <w:rsid w:val="00E619A3"/>
    <w:rsid w:val="00E61C9A"/>
    <w:rsid w:val="00E61CB6"/>
    <w:rsid w:val="00E61CD5"/>
    <w:rsid w:val="00E61D0C"/>
    <w:rsid w:val="00E61F43"/>
    <w:rsid w:val="00E6233C"/>
    <w:rsid w:val="00E62787"/>
    <w:rsid w:val="00E62F05"/>
    <w:rsid w:val="00E62F63"/>
    <w:rsid w:val="00E62FFF"/>
    <w:rsid w:val="00E631CC"/>
    <w:rsid w:val="00E63370"/>
    <w:rsid w:val="00E637BA"/>
    <w:rsid w:val="00E63B63"/>
    <w:rsid w:val="00E63C44"/>
    <w:rsid w:val="00E63CB1"/>
    <w:rsid w:val="00E63D60"/>
    <w:rsid w:val="00E63FEC"/>
    <w:rsid w:val="00E6413A"/>
    <w:rsid w:val="00E6436C"/>
    <w:rsid w:val="00E64507"/>
    <w:rsid w:val="00E6498D"/>
    <w:rsid w:val="00E64A9D"/>
    <w:rsid w:val="00E64EB4"/>
    <w:rsid w:val="00E64F16"/>
    <w:rsid w:val="00E64F5D"/>
    <w:rsid w:val="00E64FE8"/>
    <w:rsid w:val="00E65043"/>
    <w:rsid w:val="00E6509B"/>
    <w:rsid w:val="00E658C3"/>
    <w:rsid w:val="00E65F5B"/>
    <w:rsid w:val="00E6609E"/>
    <w:rsid w:val="00E667DE"/>
    <w:rsid w:val="00E667F9"/>
    <w:rsid w:val="00E66883"/>
    <w:rsid w:val="00E66F8D"/>
    <w:rsid w:val="00E673E5"/>
    <w:rsid w:val="00E6780E"/>
    <w:rsid w:val="00E679CD"/>
    <w:rsid w:val="00E702BD"/>
    <w:rsid w:val="00E706F5"/>
    <w:rsid w:val="00E70714"/>
    <w:rsid w:val="00E70F37"/>
    <w:rsid w:val="00E70F3B"/>
    <w:rsid w:val="00E7172C"/>
    <w:rsid w:val="00E71B88"/>
    <w:rsid w:val="00E71CBF"/>
    <w:rsid w:val="00E71EB0"/>
    <w:rsid w:val="00E720CD"/>
    <w:rsid w:val="00E723B1"/>
    <w:rsid w:val="00E72515"/>
    <w:rsid w:val="00E72754"/>
    <w:rsid w:val="00E727AE"/>
    <w:rsid w:val="00E732F5"/>
    <w:rsid w:val="00E733A9"/>
    <w:rsid w:val="00E73437"/>
    <w:rsid w:val="00E73463"/>
    <w:rsid w:val="00E735FB"/>
    <w:rsid w:val="00E73B8A"/>
    <w:rsid w:val="00E73C21"/>
    <w:rsid w:val="00E73D7C"/>
    <w:rsid w:val="00E74244"/>
    <w:rsid w:val="00E7452E"/>
    <w:rsid w:val="00E7455B"/>
    <w:rsid w:val="00E74A55"/>
    <w:rsid w:val="00E750E3"/>
    <w:rsid w:val="00E75405"/>
    <w:rsid w:val="00E75461"/>
    <w:rsid w:val="00E754BF"/>
    <w:rsid w:val="00E7576D"/>
    <w:rsid w:val="00E757F1"/>
    <w:rsid w:val="00E759F5"/>
    <w:rsid w:val="00E75A3C"/>
    <w:rsid w:val="00E75E91"/>
    <w:rsid w:val="00E75F7B"/>
    <w:rsid w:val="00E760C8"/>
    <w:rsid w:val="00E763E4"/>
    <w:rsid w:val="00E76713"/>
    <w:rsid w:val="00E767C5"/>
    <w:rsid w:val="00E76AF5"/>
    <w:rsid w:val="00E76B30"/>
    <w:rsid w:val="00E770DF"/>
    <w:rsid w:val="00E77417"/>
    <w:rsid w:val="00E7762B"/>
    <w:rsid w:val="00E8066B"/>
    <w:rsid w:val="00E808AB"/>
    <w:rsid w:val="00E80935"/>
    <w:rsid w:val="00E80F3F"/>
    <w:rsid w:val="00E80FCB"/>
    <w:rsid w:val="00E81528"/>
    <w:rsid w:val="00E8184A"/>
    <w:rsid w:val="00E81899"/>
    <w:rsid w:val="00E818E6"/>
    <w:rsid w:val="00E81955"/>
    <w:rsid w:val="00E81A96"/>
    <w:rsid w:val="00E81CC4"/>
    <w:rsid w:val="00E8235F"/>
    <w:rsid w:val="00E82388"/>
    <w:rsid w:val="00E82580"/>
    <w:rsid w:val="00E82747"/>
    <w:rsid w:val="00E82905"/>
    <w:rsid w:val="00E82F08"/>
    <w:rsid w:val="00E82F83"/>
    <w:rsid w:val="00E830EA"/>
    <w:rsid w:val="00E835B4"/>
    <w:rsid w:val="00E836C5"/>
    <w:rsid w:val="00E83ADB"/>
    <w:rsid w:val="00E83BD5"/>
    <w:rsid w:val="00E83CEC"/>
    <w:rsid w:val="00E83FA7"/>
    <w:rsid w:val="00E84337"/>
    <w:rsid w:val="00E84582"/>
    <w:rsid w:val="00E8464F"/>
    <w:rsid w:val="00E84B09"/>
    <w:rsid w:val="00E84BCE"/>
    <w:rsid w:val="00E84BE2"/>
    <w:rsid w:val="00E84C8E"/>
    <w:rsid w:val="00E84CD3"/>
    <w:rsid w:val="00E85163"/>
    <w:rsid w:val="00E855E6"/>
    <w:rsid w:val="00E85D12"/>
    <w:rsid w:val="00E85D2E"/>
    <w:rsid w:val="00E86053"/>
    <w:rsid w:val="00E866D3"/>
    <w:rsid w:val="00E86941"/>
    <w:rsid w:val="00E86E78"/>
    <w:rsid w:val="00E86FAA"/>
    <w:rsid w:val="00E877D5"/>
    <w:rsid w:val="00E87919"/>
    <w:rsid w:val="00E87A00"/>
    <w:rsid w:val="00E87B36"/>
    <w:rsid w:val="00E87B59"/>
    <w:rsid w:val="00E90628"/>
    <w:rsid w:val="00E9095D"/>
    <w:rsid w:val="00E90CDB"/>
    <w:rsid w:val="00E90CE3"/>
    <w:rsid w:val="00E90F75"/>
    <w:rsid w:val="00E90FD8"/>
    <w:rsid w:val="00E913A0"/>
    <w:rsid w:val="00E91B49"/>
    <w:rsid w:val="00E91B81"/>
    <w:rsid w:val="00E91BA9"/>
    <w:rsid w:val="00E91F7C"/>
    <w:rsid w:val="00E92020"/>
    <w:rsid w:val="00E920C2"/>
    <w:rsid w:val="00E921A9"/>
    <w:rsid w:val="00E925D6"/>
    <w:rsid w:val="00E9286D"/>
    <w:rsid w:val="00E928FA"/>
    <w:rsid w:val="00E92D7B"/>
    <w:rsid w:val="00E92E53"/>
    <w:rsid w:val="00E93E03"/>
    <w:rsid w:val="00E941B2"/>
    <w:rsid w:val="00E94220"/>
    <w:rsid w:val="00E943A3"/>
    <w:rsid w:val="00E943A7"/>
    <w:rsid w:val="00E944FF"/>
    <w:rsid w:val="00E945E0"/>
    <w:rsid w:val="00E946BE"/>
    <w:rsid w:val="00E94814"/>
    <w:rsid w:val="00E94B2E"/>
    <w:rsid w:val="00E9535D"/>
    <w:rsid w:val="00E95664"/>
    <w:rsid w:val="00E959B1"/>
    <w:rsid w:val="00E95B58"/>
    <w:rsid w:val="00E96060"/>
    <w:rsid w:val="00E96257"/>
    <w:rsid w:val="00E96330"/>
    <w:rsid w:val="00E964A6"/>
    <w:rsid w:val="00E964DC"/>
    <w:rsid w:val="00E96649"/>
    <w:rsid w:val="00E96671"/>
    <w:rsid w:val="00E96AE1"/>
    <w:rsid w:val="00E97166"/>
    <w:rsid w:val="00E978B4"/>
    <w:rsid w:val="00E979DD"/>
    <w:rsid w:val="00E97A6D"/>
    <w:rsid w:val="00E97D7C"/>
    <w:rsid w:val="00E97DE1"/>
    <w:rsid w:val="00E97E2B"/>
    <w:rsid w:val="00EA015B"/>
    <w:rsid w:val="00EA036A"/>
    <w:rsid w:val="00EA06AD"/>
    <w:rsid w:val="00EA08E7"/>
    <w:rsid w:val="00EA12DC"/>
    <w:rsid w:val="00EA14F1"/>
    <w:rsid w:val="00EA18E7"/>
    <w:rsid w:val="00EA1A0E"/>
    <w:rsid w:val="00EA1C2C"/>
    <w:rsid w:val="00EA1F0A"/>
    <w:rsid w:val="00EA1F4D"/>
    <w:rsid w:val="00EA1F87"/>
    <w:rsid w:val="00EA21BB"/>
    <w:rsid w:val="00EA21FF"/>
    <w:rsid w:val="00EA2385"/>
    <w:rsid w:val="00EA23AA"/>
    <w:rsid w:val="00EA2450"/>
    <w:rsid w:val="00EA2520"/>
    <w:rsid w:val="00EA2591"/>
    <w:rsid w:val="00EA2776"/>
    <w:rsid w:val="00EA2788"/>
    <w:rsid w:val="00EA2ABD"/>
    <w:rsid w:val="00EA2C03"/>
    <w:rsid w:val="00EA2C1C"/>
    <w:rsid w:val="00EA317A"/>
    <w:rsid w:val="00EA33BA"/>
    <w:rsid w:val="00EA3431"/>
    <w:rsid w:val="00EA3575"/>
    <w:rsid w:val="00EA3652"/>
    <w:rsid w:val="00EA389C"/>
    <w:rsid w:val="00EA3B1B"/>
    <w:rsid w:val="00EA3F3B"/>
    <w:rsid w:val="00EA41D4"/>
    <w:rsid w:val="00EA4311"/>
    <w:rsid w:val="00EA4484"/>
    <w:rsid w:val="00EA46C6"/>
    <w:rsid w:val="00EA4B0F"/>
    <w:rsid w:val="00EA4C2B"/>
    <w:rsid w:val="00EA4F80"/>
    <w:rsid w:val="00EA5071"/>
    <w:rsid w:val="00EA5504"/>
    <w:rsid w:val="00EA5512"/>
    <w:rsid w:val="00EA572B"/>
    <w:rsid w:val="00EA5836"/>
    <w:rsid w:val="00EA5959"/>
    <w:rsid w:val="00EA6062"/>
    <w:rsid w:val="00EA60F8"/>
    <w:rsid w:val="00EA6377"/>
    <w:rsid w:val="00EA63E4"/>
    <w:rsid w:val="00EA6497"/>
    <w:rsid w:val="00EA64E9"/>
    <w:rsid w:val="00EA6604"/>
    <w:rsid w:val="00EA7A4B"/>
    <w:rsid w:val="00EA7C09"/>
    <w:rsid w:val="00EA7E86"/>
    <w:rsid w:val="00EB0024"/>
    <w:rsid w:val="00EB0099"/>
    <w:rsid w:val="00EB06FD"/>
    <w:rsid w:val="00EB0B42"/>
    <w:rsid w:val="00EB0B6C"/>
    <w:rsid w:val="00EB0CEB"/>
    <w:rsid w:val="00EB0ED6"/>
    <w:rsid w:val="00EB11D4"/>
    <w:rsid w:val="00EB14B9"/>
    <w:rsid w:val="00EB1A8D"/>
    <w:rsid w:val="00EB1AD6"/>
    <w:rsid w:val="00EB2425"/>
    <w:rsid w:val="00EB243A"/>
    <w:rsid w:val="00EB266D"/>
    <w:rsid w:val="00EB2AEF"/>
    <w:rsid w:val="00EB2EC2"/>
    <w:rsid w:val="00EB2ECB"/>
    <w:rsid w:val="00EB332E"/>
    <w:rsid w:val="00EB3369"/>
    <w:rsid w:val="00EB338C"/>
    <w:rsid w:val="00EB33F7"/>
    <w:rsid w:val="00EB35D6"/>
    <w:rsid w:val="00EB3735"/>
    <w:rsid w:val="00EB3868"/>
    <w:rsid w:val="00EB394F"/>
    <w:rsid w:val="00EB3BA9"/>
    <w:rsid w:val="00EB3CC7"/>
    <w:rsid w:val="00EB3DD0"/>
    <w:rsid w:val="00EB3E16"/>
    <w:rsid w:val="00EB4106"/>
    <w:rsid w:val="00EB45C4"/>
    <w:rsid w:val="00EB48C8"/>
    <w:rsid w:val="00EB4B88"/>
    <w:rsid w:val="00EB4D82"/>
    <w:rsid w:val="00EB5112"/>
    <w:rsid w:val="00EB51E1"/>
    <w:rsid w:val="00EB526D"/>
    <w:rsid w:val="00EB56A3"/>
    <w:rsid w:val="00EB56B0"/>
    <w:rsid w:val="00EB585E"/>
    <w:rsid w:val="00EB59B3"/>
    <w:rsid w:val="00EB59BE"/>
    <w:rsid w:val="00EB5C25"/>
    <w:rsid w:val="00EB5F1A"/>
    <w:rsid w:val="00EB5F45"/>
    <w:rsid w:val="00EB66EC"/>
    <w:rsid w:val="00EB6B0F"/>
    <w:rsid w:val="00EB6F17"/>
    <w:rsid w:val="00EB6F32"/>
    <w:rsid w:val="00EB6FBE"/>
    <w:rsid w:val="00EB726C"/>
    <w:rsid w:val="00EB771D"/>
    <w:rsid w:val="00EB7902"/>
    <w:rsid w:val="00EB7968"/>
    <w:rsid w:val="00EB7DFD"/>
    <w:rsid w:val="00EC0517"/>
    <w:rsid w:val="00EC08B5"/>
    <w:rsid w:val="00EC094F"/>
    <w:rsid w:val="00EC0CF9"/>
    <w:rsid w:val="00EC0D35"/>
    <w:rsid w:val="00EC0E0B"/>
    <w:rsid w:val="00EC10A4"/>
    <w:rsid w:val="00EC11AD"/>
    <w:rsid w:val="00EC1595"/>
    <w:rsid w:val="00EC185C"/>
    <w:rsid w:val="00EC1869"/>
    <w:rsid w:val="00EC1DF2"/>
    <w:rsid w:val="00EC21D2"/>
    <w:rsid w:val="00EC2D74"/>
    <w:rsid w:val="00EC33B6"/>
    <w:rsid w:val="00EC33BC"/>
    <w:rsid w:val="00EC358C"/>
    <w:rsid w:val="00EC35D5"/>
    <w:rsid w:val="00EC3974"/>
    <w:rsid w:val="00EC39EE"/>
    <w:rsid w:val="00EC3E6C"/>
    <w:rsid w:val="00EC424A"/>
    <w:rsid w:val="00EC4D47"/>
    <w:rsid w:val="00EC4DAA"/>
    <w:rsid w:val="00EC4E7A"/>
    <w:rsid w:val="00EC4EB8"/>
    <w:rsid w:val="00EC50CB"/>
    <w:rsid w:val="00EC52EC"/>
    <w:rsid w:val="00EC5414"/>
    <w:rsid w:val="00EC5461"/>
    <w:rsid w:val="00EC593C"/>
    <w:rsid w:val="00EC5C4B"/>
    <w:rsid w:val="00EC638B"/>
    <w:rsid w:val="00EC65B6"/>
    <w:rsid w:val="00EC674D"/>
    <w:rsid w:val="00EC6893"/>
    <w:rsid w:val="00EC6907"/>
    <w:rsid w:val="00EC6910"/>
    <w:rsid w:val="00EC6942"/>
    <w:rsid w:val="00EC6CD6"/>
    <w:rsid w:val="00EC70E6"/>
    <w:rsid w:val="00EC7177"/>
    <w:rsid w:val="00EC7337"/>
    <w:rsid w:val="00EC7342"/>
    <w:rsid w:val="00EC73F9"/>
    <w:rsid w:val="00EC7B08"/>
    <w:rsid w:val="00EC7B2B"/>
    <w:rsid w:val="00EC7B4B"/>
    <w:rsid w:val="00EC7B53"/>
    <w:rsid w:val="00EC7CFE"/>
    <w:rsid w:val="00ED00BA"/>
    <w:rsid w:val="00ED0109"/>
    <w:rsid w:val="00ED014F"/>
    <w:rsid w:val="00ED02F2"/>
    <w:rsid w:val="00ED03FE"/>
    <w:rsid w:val="00ED0472"/>
    <w:rsid w:val="00ED058F"/>
    <w:rsid w:val="00ED0DAC"/>
    <w:rsid w:val="00ED10B6"/>
    <w:rsid w:val="00ED1543"/>
    <w:rsid w:val="00ED1545"/>
    <w:rsid w:val="00ED15BF"/>
    <w:rsid w:val="00ED1622"/>
    <w:rsid w:val="00ED18C5"/>
    <w:rsid w:val="00ED1909"/>
    <w:rsid w:val="00ED1E0B"/>
    <w:rsid w:val="00ED28ED"/>
    <w:rsid w:val="00ED29A4"/>
    <w:rsid w:val="00ED30A4"/>
    <w:rsid w:val="00ED32AB"/>
    <w:rsid w:val="00ED3371"/>
    <w:rsid w:val="00ED3489"/>
    <w:rsid w:val="00ED3502"/>
    <w:rsid w:val="00ED354E"/>
    <w:rsid w:val="00ED3660"/>
    <w:rsid w:val="00ED36A7"/>
    <w:rsid w:val="00ED36FA"/>
    <w:rsid w:val="00ED3712"/>
    <w:rsid w:val="00ED39F9"/>
    <w:rsid w:val="00ED3A20"/>
    <w:rsid w:val="00ED3A5C"/>
    <w:rsid w:val="00ED3BBA"/>
    <w:rsid w:val="00ED3FA8"/>
    <w:rsid w:val="00ED40AE"/>
    <w:rsid w:val="00ED41FD"/>
    <w:rsid w:val="00ED433B"/>
    <w:rsid w:val="00ED4509"/>
    <w:rsid w:val="00ED46EE"/>
    <w:rsid w:val="00ED4895"/>
    <w:rsid w:val="00ED4EF0"/>
    <w:rsid w:val="00ED5075"/>
    <w:rsid w:val="00ED52B0"/>
    <w:rsid w:val="00ED5A05"/>
    <w:rsid w:val="00ED5B95"/>
    <w:rsid w:val="00ED5CA7"/>
    <w:rsid w:val="00ED6088"/>
    <w:rsid w:val="00ED609A"/>
    <w:rsid w:val="00ED63B7"/>
    <w:rsid w:val="00ED6A81"/>
    <w:rsid w:val="00ED74DA"/>
    <w:rsid w:val="00ED79F0"/>
    <w:rsid w:val="00ED7A1A"/>
    <w:rsid w:val="00ED7CC9"/>
    <w:rsid w:val="00ED7D94"/>
    <w:rsid w:val="00ED7E78"/>
    <w:rsid w:val="00EE0089"/>
    <w:rsid w:val="00EE0162"/>
    <w:rsid w:val="00EE02C1"/>
    <w:rsid w:val="00EE046C"/>
    <w:rsid w:val="00EE04FB"/>
    <w:rsid w:val="00EE054C"/>
    <w:rsid w:val="00EE05F3"/>
    <w:rsid w:val="00EE0B7B"/>
    <w:rsid w:val="00EE0BD8"/>
    <w:rsid w:val="00EE1296"/>
    <w:rsid w:val="00EE1706"/>
    <w:rsid w:val="00EE1750"/>
    <w:rsid w:val="00EE1821"/>
    <w:rsid w:val="00EE1E25"/>
    <w:rsid w:val="00EE1E90"/>
    <w:rsid w:val="00EE236F"/>
    <w:rsid w:val="00EE23E9"/>
    <w:rsid w:val="00EE2557"/>
    <w:rsid w:val="00EE2B86"/>
    <w:rsid w:val="00EE2E92"/>
    <w:rsid w:val="00EE2F23"/>
    <w:rsid w:val="00EE30B0"/>
    <w:rsid w:val="00EE31FC"/>
    <w:rsid w:val="00EE33FD"/>
    <w:rsid w:val="00EE385B"/>
    <w:rsid w:val="00EE38E1"/>
    <w:rsid w:val="00EE394F"/>
    <w:rsid w:val="00EE3979"/>
    <w:rsid w:val="00EE3EBF"/>
    <w:rsid w:val="00EE4073"/>
    <w:rsid w:val="00EE40DE"/>
    <w:rsid w:val="00EE461C"/>
    <w:rsid w:val="00EE4824"/>
    <w:rsid w:val="00EE4953"/>
    <w:rsid w:val="00EE4A2B"/>
    <w:rsid w:val="00EE4A82"/>
    <w:rsid w:val="00EE4D37"/>
    <w:rsid w:val="00EE517B"/>
    <w:rsid w:val="00EE530F"/>
    <w:rsid w:val="00EE5357"/>
    <w:rsid w:val="00EE5393"/>
    <w:rsid w:val="00EE581E"/>
    <w:rsid w:val="00EE5A05"/>
    <w:rsid w:val="00EE5A55"/>
    <w:rsid w:val="00EE5B1F"/>
    <w:rsid w:val="00EE5EDB"/>
    <w:rsid w:val="00EE5F6B"/>
    <w:rsid w:val="00EE619A"/>
    <w:rsid w:val="00EE6201"/>
    <w:rsid w:val="00EE6301"/>
    <w:rsid w:val="00EE64FE"/>
    <w:rsid w:val="00EE6518"/>
    <w:rsid w:val="00EE6714"/>
    <w:rsid w:val="00EE6B5B"/>
    <w:rsid w:val="00EE709C"/>
    <w:rsid w:val="00EE72F3"/>
    <w:rsid w:val="00EE7736"/>
    <w:rsid w:val="00EE789A"/>
    <w:rsid w:val="00EE78BE"/>
    <w:rsid w:val="00EF017E"/>
    <w:rsid w:val="00EF02C8"/>
    <w:rsid w:val="00EF02DE"/>
    <w:rsid w:val="00EF0A37"/>
    <w:rsid w:val="00EF0D92"/>
    <w:rsid w:val="00EF1034"/>
    <w:rsid w:val="00EF107E"/>
    <w:rsid w:val="00EF1211"/>
    <w:rsid w:val="00EF1361"/>
    <w:rsid w:val="00EF1938"/>
    <w:rsid w:val="00EF1A3F"/>
    <w:rsid w:val="00EF1A50"/>
    <w:rsid w:val="00EF1C5F"/>
    <w:rsid w:val="00EF1D43"/>
    <w:rsid w:val="00EF1E1C"/>
    <w:rsid w:val="00EF24B3"/>
    <w:rsid w:val="00EF287E"/>
    <w:rsid w:val="00EF2967"/>
    <w:rsid w:val="00EF2E8C"/>
    <w:rsid w:val="00EF31D7"/>
    <w:rsid w:val="00EF3506"/>
    <w:rsid w:val="00EF3C90"/>
    <w:rsid w:val="00EF3F71"/>
    <w:rsid w:val="00EF41C7"/>
    <w:rsid w:val="00EF43E7"/>
    <w:rsid w:val="00EF4431"/>
    <w:rsid w:val="00EF4543"/>
    <w:rsid w:val="00EF470B"/>
    <w:rsid w:val="00EF4955"/>
    <w:rsid w:val="00EF4DF9"/>
    <w:rsid w:val="00EF5035"/>
    <w:rsid w:val="00EF5037"/>
    <w:rsid w:val="00EF5190"/>
    <w:rsid w:val="00EF542F"/>
    <w:rsid w:val="00EF54A4"/>
    <w:rsid w:val="00EF5554"/>
    <w:rsid w:val="00EF5AA9"/>
    <w:rsid w:val="00EF5BC8"/>
    <w:rsid w:val="00EF64DE"/>
    <w:rsid w:val="00EF6556"/>
    <w:rsid w:val="00EF65CD"/>
    <w:rsid w:val="00EF65FE"/>
    <w:rsid w:val="00EF6821"/>
    <w:rsid w:val="00EF6905"/>
    <w:rsid w:val="00EF74D5"/>
    <w:rsid w:val="00EF755F"/>
    <w:rsid w:val="00EF779A"/>
    <w:rsid w:val="00EF7ADF"/>
    <w:rsid w:val="00EF7F2F"/>
    <w:rsid w:val="00F00087"/>
    <w:rsid w:val="00F00146"/>
    <w:rsid w:val="00F002B6"/>
    <w:rsid w:val="00F00537"/>
    <w:rsid w:val="00F007DF"/>
    <w:rsid w:val="00F00A6D"/>
    <w:rsid w:val="00F00F2C"/>
    <w:rsid w:val="00F012C8"/>
    <w:rsid w:val="00F0160B"/>
    <w:rsid w:val="00F01A57"/>
    <w:rsid w:val="00F01AE2"/>
    <w:rsid w:val="00F01B43"/>
    <w:rsid w:val="00F01D96"/>
    <w:rsid w:val="00F01E7F"/>
    <w:rsid w:val="00F01F3B"/>
    <w:rsid w:val="00F0212E"/>
    <w:rsid w:val="00F022C7"/>
    <w:rsid w:val="00F024A9"/>
    <w:rsid w:val="00F02975"/>
    <w:rsid w:val="00F02B6C"/>
    <w:rsid w:val="00F02F02"/>
    <w:rsid w:val="00F02F1E"/>
    <w:rsid w:val="00F03301"/>
    <w:rsid w:val="00F03A15"/>
    <w:rsid w:val="00F03BD6"/>
    <w:rsid w:val="00F03D08"/>
    <w:rsid w:val="00F04452"/>
    <w:rsid w:val="00F045B2"/>
    <w:rsid w:val="00F045BA"/>
    <w:rsid w:val="00F04671"/>
    <w:rsid w:val="00F046F6"/>
    <w:rsid w:val="00F04B06"/>
    <w:rsid w:val="00F04B82"/>
    <w:rsid w:val="00F04C6F"/>
    <w:rsid w:val="00F04CB9"/>
    <w:rsid w:val="00F0523C"/>
    <w:rsid w:val="00F0537A"/>
    <w:rsid w:val="00F06018"/>
    <w:rsid w:val="00F064FA"/>
    <w:rsid w:val="00F0650C"/>
    <w:rsid w:val="00F0683A"/>
    <w:rsid w:val="00F068BC"/>
    <w:rsid w:val="00F068C6"/>
    <w:rsid w:val="00F06D62"/>
    <w:rsid w:val="00F06ED9"/>
    <w:rsid w:val="00F06F93"/>
    <w:rsid w:val="00F0708C"/>
    <w:rsid w:val="00F070C6"/>
    <w:rsid w:val="00F071B6"/>
    <w:rsid w:val="00F074E6"/>
    <w:rsid w:val="00F0773B"/>
    <w:rsid w:val="00F07C4B"/>
    <w:rsid w:val="00F07CFF"/>
    <w:rsid w:val="00F07E12"/>
    <w:rsid w:val="00F100D0"/>
    <w:rsid w:val="00F1017D"/>
    <w:rsid w:val="00F106E3"/>
    <w:rsid w:val="00F10AA1"/>
    <w:rsid w:val="00F10C23"/>
    <w:rsid w:val="00F10ECA"/>
    <w:rsid w:val="00F11217"/>
    <w:rsid w:val="00F1155A"/>
    <w:rsid w:val="00F116CC"/>
    <w:rsid w:val="00F1185A"/>
    <w:rsid w:val="00F11A9A"/>
    <w:rsid w:val="00F11AB7"/>
    <w:rsid w:val="00F11FB0"/>
    <w:rsid w:val="00F12112"/>
    <w:rsid w:val="00F12371"/>
    <w:rsid w:val="00F124D4"/>
    <w:rsid w:val="00F125B1"/>
    <w:rsid w:val="00F12715"/>
    <w:rsid w:val="00F12901"/>
    <w:rsid w:val="00F12B1B"/>
    <w:rsid w:val="00F12BF9"/>
    <w:rsid w:val="00F12C5B"/>
    <w:rsid w:val="00F13292"/>
    <w:rsid w:val="00F1338A"/>
    <w:rsid w:val="00F13994"/>
    <w:rsid w:val="00F13DB5"/>
    <w:rsid w:val="00F143DA"/>
    <w:rsid w:val="00F1457A"/>
    <w:rsid w:val="00F148A9"/>
    <w:rsid w:val="00F14DBE"/>
    <w:rsid w:val="00F15003"/>
    <w:rsid w:val="00F153E8"/>
    <w:rsid w:val="00F15659"/>
    <w:rsid w:val="00F15732"/>
    <w:rsid w:val="00F15D55"/>
    <w:rsid w:val="00F15EE8"/>
    <w:rsid w:val="00F1606C"/>
    <w:rsid w:val="00F16502"/>
    <w:rsid w:val="00F16ACC"/>
    <w:rsid w:val="00F16C9D"/>
    <w:rsid w:val="00F16CB4"/>
    <w:rsid w:val="00F16DAB"/>
    <w:rsid w:val="00F1764C"/>
    <w:rsid w:val="00F178DD"/>
    <w:rsid w:val="00F17DE7"/>
    <w:rsid w:val="00F202A5"/>
    <w:rsid w:val="00F20F09"/>
    <w:rsid w:val="00F2107B"/>
    <w:rsid w:val="00F21176"/>
    <w:rsid w:val="00F2118A"/>
    <w:rsid w:val="00F21574"/>
    <w:rsid w:val="00F22161"/>
    <w:rsid w:val="00F22A61"/>
    <w:rsid w:val="00F22BFC"/>
    <w:rsid w:val="00F22E71"/>
    <w:rsid w:val="00F230D2"/>
    <w:rsid w:val="00F2310D"/>
    <w:rsid w:val="00F23907"/>
    <w:rsid w:val="00F23973"/>
    <w:rsid w:val="00F239E7"/>
    <w:rsid w:val="00F23BF2"/>
    <w:rsid w:val="00F23C8D"/>
    <w:rsid w:val="00F23CC0"/>
    <w:rsid w:val="00F23DAD"/>
    <w:rsid w:val="00F23E9E"/>
    <w:rsid w:val="00F242A9"/>
    <w:rsid w:val="00F243D4"/>
    <w:rsid w:val="00F245F0"/>
    <w:rsid w:val="00F246A2"/>
    <w:rsid w:val="00F246A9"/>
    <w:rsid w:val="00F24846"/>
    <w:rsid w:val="00F24AED"/>
    <w:rsid w:val="00F24B6D"/>
    <w:rsid w:val="00F24DCD"/>
    <w:rsid w:val="00F24E5A"/>
    <w:rsid w:val="00F24F77"/>
    <w:rsid w:val="00F251BD"/>
    <w:rsid w:val="00F25805"/>
    <w:rsid w:val="00F2583E"/>
    <w:rsid w:val="00F25CA7"/>
    <w:rsid w:val="00F25D1E"/>
    <w:rsid w:val="00F25E11"/>
    <w:rsid w:val="00F25F6C"/>
    <w:rsid w:val="00F263AB"/>
    <w:rsid w:val="00F26A07"/>
    <w:rsid w:val="00F2711A"/>
    <w:rsid w:val="00F27BE8"/>
    <w:rsid w:val="00F27C00"/>
    <w:rsid w:val="00F27CF7"/>
    <w:rsid w:val="00F27E48"/>
    <w:rsid w:val="00F27E9D"/>
    <w:rsid w:val="00F3028B"/>
    <w:rsid w:val="00F3054D"/>
    <w:rsid w:val="00F3056F"/>
    <w:rsid w:val="00F306A4"/>
    <w:rsid w:val="00F3084E"/>
    <w:rsid w:val="00F3090A"/>
    <w:rsid w:val="00F30E15"/>
    <w:rsid w:val="00F30F8A"/>
    <w:rsid w:val="00F30F97"/>
    <w:rsid w:val="00F31115"/>
    <w:rsid w:val="00F32694"/>
    <w:rsid w:val="00F32BF9"/>
    <w:rsid w:val="00F32E5E"/>
    <w:rsid w:val="00F3302D"/>
    <w:rsid w:val="00F33616"/>
    <w:rsid w:val="00F33B2D"/>
    <w:rsid w:val="00F33DA5"/>
    <w:rsid w:val="00F33F62"/>
    <w:rsid w:val="00F340B2"/>
    <w:rsid w:val="00F34372"/>
    <w:rsid w:val="00F34444"/>
    <w:rsid w:val="00F3471E"/>
    <w:rsid w:val="00F3481E"/>
    <w:rsid w:val="00F34E2C"/>
    <w:rsid w:val="00F34FDD"/>
    <w:rsid w:val="00F3560B"/>
    <w:rsid w:val="00F358BB"/>
    <w:rsid w:val="00F35F0C"/>
    <w:rsid w:val="00F36098"/>
    <w:rsid w:val="00F362D7"/>
    <w:rsid w:val="00F36441"/>
    <w:rsid w:val="00F36631"/>
    <w:rsid w:val="00F3678D"/>
    <w:rsid w:val="00F3689D"/>
    <w:rsid w:val="00F36D0D"/>
    <w:rsid w:val="00F36DCD"/>
    <w:rsid w:val="00F36E47"/>
    <w:rsid w:val="00F37138"/>
    <w:rsid w:val="00F37286"/>
    <w:rsid w:val="00F37328"/>
    <w:rsid w:val="00F3734F"/>
    <w:rsid w:val="00F37817"/>
    <w:rsid w:val="00F3786E"/>
    <w:rsid w:val="00F37A04"/>
    <w:rsid w:val="00F37AFE"/>
    <w:rsid w:val="00F37C9E"/>
    <w:rsid w:val="00F37D80"/>
    <w:rsid w:val="00F37E04"/>
    <w:rsid w:val="00F37F16"/>
    <w:rsid w:val="00F37FF1"/>
    <w:rsid w:val="00F40341"/>
    <w:rsid w:val="00F4041F"/>
    <w:rsid w:val="00F40DA1"/>
    <w:rsid w:val="00F40F7A"/>
    <w:rsid w:val="00F412C2"/>
    <w:rsid w:val="00F413E1"/>
    <w:rsid w:val="00F4143E"/>
    <w:rsid w:val="00F416A3"/>
    <w:rsid w:val="00F41824"/>
    <w:rsid w:val="00F41BD9"/>
    <w:rsid w:val="00F42084"/>
    <w:rsid w:val="00F423B5"/>
    <w:rsid w:val="00F423CC"/>
    <w:rsid w:val="00F4288E"/>
    <w:rsid w:val="00F42953"/>
    <w:rsid w:val="00F42AC5"/>
    <w:rsid w:val="00F42FF6"/>
    <w:rsid w:val="00F430AE"/>
    <w:rsid w:val="00F439BF"/>
    <w:rsid w:val="00F439CC"/>
    <w:rsid w:val="00F43B3D"/>
    <w:rsid w:val="00F43DB0"/>
    <w:rsid w:val="00F43DD7"/>
    <w:rsid w:val="00F43E55"/>
    <w:rsid w:val="00F43F1E"/>
    <w:rsid w:val="00F44315"/>
    <w:rsid w:val="00F44328"/>
    <w:rsid w:val="00F44508"/>
    <w:rsid w:val="00F44BDC"/>
    <w:rsid w:val="00F44F4C"/>
    <w:rsid w:val="00F45148"/>
    <w:rsid w:val="00F45363"/>
    <w:rsid w:val="00F45729"/>
    <w:rsid w:val="00F45819"/>
    <w:rsid w:val="00F45B78"/>
    <w:rsid w:val="00F45E4B"/>
    <w:rsid w:val="00F4655C"/>
    <w:rsid w:val="00F467F5"/>
    <w:rsid w:val="00F46D0F"/>
    <w:rsid w:val="00F47144"/>
    <w:rsid w:val="00F473FC"/>
    <w:rsid w:val="00F47832"/>
    <w:rsid w:val="00F4784B"/>
    <w:rsid w:val="00F47C3D"/>
    <w:rsid w:val="00F501C1"/>
    <w:rsid w:val="00F50224"/>
    <w:rsid w:val="00F50493"/>
    <w:rsid w:val="00F509C4"/>
    <w:rsid w:val="00F50BD4"/>
    <w:rsid w:val="00F511AA"/>
    <w:rsid w:val="00F512AC"/>
    <w:rsid w:val="00F513BC"/>
    <w:rsid w:val="00F5146E"/>
    <w:rsid w:val="00F51A6E"/>
    <w:rsid w:val="00F51B3B"/>
    <w:rsid w:val="00F51F1F"/>
    <w:rsid w:val="00F52070"/>
    <w:rsid w:val="00F5246C"/>
    <w:rsid w:val="00F52757"/>
    <w:rsid w:val="00F52E68"/>
    <w:rsid w:val="00F53063"/>
    <w:rsid w:val="00F53083"/>
    <w:rsid w:val="00F53272"/>
    <w:rsid w:val="00F53306"/>
    <w:rsid w:val="00F53423"/>
    <w:rsid w:val="00F53489"/>
    <w:rsid w:val="00F53669"/>
    <w:rsid w:val="00F537A4"/>
    <w:rsid w:val="00F537BD"/>
    <w:rsid w:val="00F538DB"/>
    <w:rsid w:val="00F53E9C"/>
    <w:rsid w:val="00F54033"/>
    <w:rsid w:val="00F5408F"/>
    <w:rsid w:val="00F541C2"/>
    <w:rsid w:val="00F5439C"/>
    <w:rsid w:val="00F54529"/>
    <w:rsid w:val="00F54784"/>
    <w:rsid w:val="00F548B8"/>
    <w:rsid w:val="00F54A67"/>
    <w:rsid w:val="00F54BCB"/>
    <w:rsid w:val="00F54E3C"/>
    <w:rsid w:val="00F55082"/>
    <w:rsid w:val="00F551EA"/>
    <w:rsid w:val="00F551EB"/>
    <w:rsid w:val="00F552A0"/>
    <w:rsid w:val="00F553E9"/>
    <w:rsid w:val="00F558C9"/>
    <w:rsid w:val="00F55DCA"/>
    <w:rsid w:val="00F56166"/>
    <w:rsid w:val="00F563EC"/>
    <w:rsid w:val="00F567C1"/>
    <w:rsid w:val="00F56E26"/>
    <w:rsid w:val="00F571D3"/>
    <w:rsid w:val="00F576A1"/>
    <w:rsid w:val="00F577FE"/>
    <w:rsid w:val="00F57E5E"/>
    <w:rsid w:val="00F57F1F"/>
    <w:rsid w:val="00F57F97"/>
    <w:rsid w:val="00F601F0"/>
    <w:rsid w:val="00F6020E"/>
    <w:rsid w:val="00F604C0"/>
    <w:rsid w:val="00F605AA"/>
    <w:rsid w:val="00F6098D"/>
    <w:rsid w:val="00F60D4F"/>
    <w:rsid w:val="00F60F74"/>
    <w:rsid w:val="00F60F87"/>
    <w:rsid w:val="00F61212"/>
    <w:rsid w:val="00F614B1"/>
    <w:rsid w:val="00F61616"/>
    <w:rsid w:val="00F61BF7"/>
    <w:rsid w:val="00F621CE"/>
    <w:rsid w:val="00F62292"/>
    <w:rsid w:val="00F62345"/>
    <w:rsid w:val="00F62A00"/>
    <w:rsid w:val="00F62E97"/>
    <w:rsid w:val="00F633A5"/>
    <w:rsid w:val="00F635B4"/>
    <w:rsid w:val="00F63A3A"/>
    <w:rsid w:val="00F64066"/>
    <w:rsid w:val="00F64095"/>
    <w:rsid w:val="00F64373"/>
    <w:rsid w:val="00F644A7"/>
    <w:rsid w:val="00F64580"/>
    <w:rsid w:val="00F64701"/>
    <w:rsid w:val="00F64979"/>
    <w:rsid w:val="00F64BA3"/>
    <w:rsid w:val="00F65542"/>
    <w:rsid w:val="00F6575F"/>
    <w:rsid w:val="00F65D43"/>
    <w:rsid w:val="00F65FB5"/>
    <w:rsid w:val="00F66110"/>
    <w:rsid w:val="00F66450"/>
    <w:rsid w:val="00F664A7"/>
    <w:rsid w:val="00F6653A"/>
    <w:rsid w:val="00F66CFC"/>
    <w:rsid w:val="00F66D9B"/>
    <w:rsid w:val="00F673C7"/>
    <w:rsid w:val="00F673FD"/>
    <w:rsid w:val="00F674FE"/>
    <w:rsid w:val="00F6758C"/>
    <w:rsid w:val="00F676CC"/>
    <w:rsid w:val="00F677E8"/>
    <w:rsid w:val="00F67842"/>
    <w:rsid w:val="00F67924"/>
    <w:rsid w:val="00F67AB2"/>
    <w:rsid w:val="00F703D7"/>
    <w:rsid w:val="00F7040B"/>
    <w:rsid w:val="00F70792"/>
    <w:rsid w:val="00F707E1"/>
    <w:rsid w:val="00F70D17"/>
    <w:rsid w:val="00F70E58"/>
    <w:rsid w:val="00F716AB"/>
    <w:rsid w:val="00F71808"/>
    <w:rsid w:val="00F718F3"/>
    <w:rsid w:val="00F71BF7"/>
    <w:rsid w:val="00F71F5F"/>
    <w:rsid w:val="00F72063"/>
    <w:rsid w:val="00F726C6"/>
    <w:rsid w:val="00F72A4D"/>
    <w:rsid w:val="00F72AF0"/>
    <w:rsid w:val="00F72DE5"/>
    <w:rsid w:val="00F72E8F"/>
    <w:rsid w:val="00F7382A"/>
    <w:rsid w:val="00F73890"/>
    <w:rsid w:val="00F73A1D"/>
    <w:rsid w:val="00F73A70"/>
    <w:rsid w:val="00F73A83"/>
    <w:rsid w:val="00F73B09"/>
    <w:rsid w:val="00F73CB0"/>
    <w:rsid w:val="00F73E48"/>
    <w:rsid w:val="00F73F4D"/>
    <w:rsid w:val="00F73FDB"/>
    <w:rsid w:val="00F742D1"/>
    <w:rsid w:val="00F742DB"/>
    <w:rsid w:val="00F7487D"/>
    <w:rsid w:val="00F74F2D"/>
    <w:rsid w:val="00F75149"/>
    <w:rsid w:val="00F7520F"/>
    <w:rsid w:val="00F753A4"/>
    <w:rsid w:val="00F75E0C"/>
    <w:rsid w:val="00F75F8E"/>
    <w:rsid w:val="00F75FCD"/>
    <w:rsid w:val="00F761B8"/>
    <w:rsid w:val="00F76AC3"/>
    <w:rsid w:val="00F76E26"/>
    <w:rsid w:val="00F771C0"/>
    <w:rsid w:val="00F77A3F"/>
    <w:rsid w:val="00F77A69"/>
    <w:rsid w:val="00F77B6A"/>
    <w:rsid w:val="00F77F55"/>
    <w:rsid w:val="00F8030F"/>
    <w:rsid w:val="00F80643"/>
    <w:rsid w:val="00F80DFE"/>
    <w:rsid w:val="00F81244"/>
    <w:rsid w:val="00F8132E"/>
    <w:rsid w:val="00F815BA"/>
    <w:rsid w:val="00F81956"/>
    <w:rsid w:val="00F81CB5"/>
    <w:rsid w:val="00F81E67"/>
    <w:rsid w:val="00F82329"/>
    <w:rsid w:val="00F8273D"/>
    <w:rsid w:val="00F82953"/>
    <w:rsid w:val="00F82A6C"/>
    <w:rsid w:val="00F82DBC"/>
    <w:rsid w:val="00F82DEA"/>
    <w:rsid w:val="00F83144"/>
    <w:rsid w:val="00F83184"/>
    <w:rsid w:val="00F83303"/>
    <w:rsid w:val="00F83417"/>
    <w:rsid w:val="00F83854"/>
    <w:rsid w:val="00F83892"/>
    <w:rsid w:val="00F83F66"/>
    <w:rsid w:val="00F83F79"/>
    <w:rsid w:val="00F84061"/>
    <w:rsid w:val="00F84137"/>
    <w:rsid w:val="00F8476C"/>
    <w:rsid w:val="00F84926"/>
    <w:rsid w:val="00F84A92"/>
    <w:rsid w:val="00F84B9F"/>
    <w:rsid w:val="00F84BC1"/>
    <w:rsid w:val="00F85000"/>
    <w:rsid w:val="00F85206"/>
    <w:rsid w:val="00F852DE"/>
    <w:rsid w:val="00F8552E"/>
    <w:rsid w:val="00F857A4"/>
    <w:rsid w:val="00F8584B"/>
    <w:rsid w:val="00F8699E"/>
    <w:rsid w:val="00F869E4"/>
    <w:rsid w:val="00F86BA7"/>
    <w:rsid w:val="00F86EE6"/>
    <w:rsid w:val="00F87DDD"/>
    <w:rsid w:val="00F904A8"/>
    <w:rsid w:val="00F90629"/>
    <w:rsid w:val="00F90A12"/>
    <w:rsid w:val="00F90B5A"/>
    <w:rsid w:val="00F90D1E"/>
    <w:rsid w:val="00F915D3"/>
    <w:rsid w:val="00F917F5"/>
    <w:rsid w:val="00F918CB"/>
    <w:rsid w:val="00F9199D"/>
    <w:rsid w:val="00F91AD5"/>
    <w:rsid w:val="00F91B5F"/>
    <w:rsid w:val="00F921FF"/>
    <w:rsid w:val="00F92771"/>
    <w:rsid w:val="00F92909"/>
    <w:rsid w:val="00F92A65"/>
    <w:rsid w:val="00F92BB3"/>
    <w:rsid w:val="00F92D12"/>
    <w:rsid w:val="00F92FE3"/>
    <w:rsid w:val="00F930DF"/>
    <w:rsid w:val="00F93335"/>
    <w:rsid w:val="00F93CF5"/>
    <w:rsid w:val="00F946D1"/>
    <w:rsid w:val="00F946F3"/>
    <w:rsid w:val="00F947B1"/>
    <w:rsid w:val="00F94920"/>
    <w:rsid w:val="00F94A0A"/>
    <w:rsid w:val="00F94DD7"/>
    <w:rsid w:val="00F95430"/>
    <w:rsid w:val="00F956D0"/>
    <w:rsid w:val="00F95ACF"/>
    <w:rsid w:val="00F95F8E"/>
    <w:rsid w:val="00F96252"/>
    <w:rsid w:val="00F96307"/>
    <w:rsid w:val="00F96562"/>
    <w:rsid w:val="00F965C9"/>
    <w:rsid w:val="00F9664F"/>
    <w:rsid w:val="00F9668A"/>
    <w:rsid w:val="00F966A1"/>
    <w:rsid w:val="00F96A6E"/>
    <w:rsid w:val="00F96AB3"/>
    <w:rsid w:val="00F96BF9"/>
    <w:rsid w:val="00F96D19"/>
    <w:rsid w:val="00F96DA5"/>
    <w:rsid w:val="00F96E4E"/>
    <w:rsid w:val="00F96FA8"/>
    <w:rsid w:val="00F970B3"/>
    <w:rsid w:val="00F97491"/>
    <w:rsid w:val="00F9766B"/>
    <w:rsid w:val="00F976F4"/>
    <w:rsid w:val="00F9773E"/>
    <w:rsid w:val="00F9776A"/>
    <w:rsid w:val="00F97D30"/>
    <w:rsid w:val="00FA017E"/>
    <w:rsid w:val="00FA042B"/>
    <w:rsid w:val="00FA07F9"/>
    <w:rsid w:val="00FA0C37"/>
    <w:rsid w:val="00FA0E21"/>
    <w:rsid w:val="00FA0E7C"/>
    <w:rsid w:val="00FA10E7"/>
    <w:rsid w:val="00FA1843"/>
    <w:rsid w:val="00FA19F9"/>
    <w:rsid w:val="00FA1CD6"/>
    <w:rsid w:val="00FA1E13"/>
    <w:rsid w:val="00FA20C2"/>
    <w:rsid w:val="00FA21A2"/>
    <w:rsid w:val="00FA2296"/>
    <w:rsid w:val="00FA24F4"/>
    <w:rsid w:val="00FA256C"/>
    <w:rsid w:val="00FA29D5"/>
    <w:rsid w:val="00FA32E2"/>
    <w:rsid w:val="00FA33A1"/>
    <w:rsid w:val="00FA35F4"/>
    <w:rsid w:val="00FA36CA"/>
    <w:rsid w:val="00FA38EC"/>
    <w:rsid w:val="00FA39B2"/>
    <w:rsid w:val="00FA3A51"/>
    <w:rsid w:val="00FA3B86"/>
    <w:rsid w:val="00FA3C3E"/>
    <w:rsid w:val="00FA3C51"/>
    <w:rsid w:val="00FA3C80"/>
    <w:rsid w:val="00FA3CCA"/>
    <w:rsid w:val="00FA4937"/>
    <w:rsid w:val="00FA4BEC"/>
    <w:rsid w:val="00FA4D65"/>
    <w:rsid w:val="00FA50C1"/>
    <w:rsid w:val="00FA57B4"/>
    <w:rsid w:val="00FA57BD"/>
    <w:rsid w:val="00FA58EE"/>
    <w:rsid w:val="00FA5AC7"/>
    <w:rsid w:val="00FA5D95"/>
    <w:rsid w:val="00FA62BA"/>
    <w:rsid w:val="00FA67A9"/>
    <w:rsid w:val="00FA6D4C"/>
    <w:rsid w:val="00FA6ED0"/>
    <w:rsid w:val="00FA6FD2"/>
    <w:rsid w:val="00FA74EF"/>
    <w:rsid w:val="00FA757D"/>
    <w:rsid w:val="00FA7687"/>
    <w:rsid w:val="00FA7D72"/>
    <w:rsid w:val="00FB01B5"/>
    <w:rsid w:val="00FB18A9"/>
    <w:rsid w:val="00FB18C0"/>
    <w:rsid w:val="00FB1936"/>
    <w:rsid w:val="00FB1CAD"/>
    <w:rsid w:val="00FB1EA0"/>
    <w:rsid w:val="00FB212B"/>
    <w:rsid w:val="00FB25A6"/>
    <w:rsid w:val="00FB2754"/>
    <w:rsid w:val="00FB2B7C"/>
    <w:rsid w:val="00FB2E3F"/>
    <w:rsid w:val="00FB2F10"/>
    <w:rsid w:val="00FB347C"/>
    <w:rsid w:val="00FB35A7"/>
    <w:rsid w:val="00FB3646"/>
    <w:rsid w:val="00FB378F"/>
    <w:rsid w:val="00FB3A83"/>
    <w:rsid w:val="00FB3E5D"/>
    <w:rsid w:val="00FB417B"/>
    <w:rsid w:val="00FB4576"/>
    <w:rsid w:val="00FB47F2"/>
    <w:rsid w:val="00FB4EE7"/>
    <w:rsid w:val="00FB51D4"/>
    <w:rsid w:val="00FB51FB"/>
    <w:rsid w:val="00FB55C2"/>
    <w:rsid w:val="00FB5C20"/>
    <w:rsid w:val="00FB6119"/>
    <w:rsid w:val="00FB6323"/>
    <w:rsid w:val="00FB6596"/>
    <w:rsid w:val="00FB668D"/>
    <w:rsid w:val="00FB6CE2"/>
    <w:rsid w:val="00FB7996"/>
    <w:rsid w:val="00FB7A67"/>
    <w:rsid w:val="00FB7B8F"/>
    <w:rsid w:val="00FB7D9B"/>
    <w:rsid w:val="00FB7F4A"/>
    <w:rsid w:val="00FC02FC"/>
    <w:rsid w:val="00FC047E"/>
    <w:rsid w:val="00FC04EA"/>
    <w:rsid w:val="00FC0666"/>
    <w:rsid w:val="00FC0812"/>
    <w:rsid w:val="00FC0A06"/>
    <w:rsid w:val="00FC0A3F"/>
    <w:rsid w:val="00FC0FA0"/>
    <w:rsid w:val="00FC1A19"/>
    <w:rsid w:val="00FC1D75"/>
    <w:rsid w:val="00FC20EE"/>
    <w:rsid w:val="00FC21CE"/>
    <w:rsid w:val="00FC25EA"/>
    <w:rsid w:val="00FC2D41"/>
    <w:rsid w:val="00FC314A"/>
    <w:rsid w:val="00FC35F2"/>
    <w:rsid w:val="00FC3C85"/>
    <w:rsid w:val="00FC3D2E"/>
    <w:rsid w:val="00FC3D91"/>
    <w:rsid w:val="00FC3FB6"/>
    <w:rsid w:val="00FC41EE"/>
    <w:rsid w:val="00FC4394"/>
    <w:rsid w:val="00FC4494"/>
    <w:rsid w:val="00FC469A"/>
    <w:rsid w:val="00FC4951"/>
    <w:rsid w:val="00FC4A2A"/>
    <w:rsid w:val="00FC4A71"/>
    <w:rsid w:val="00FC4D15"/>
    <w:rsid w:val="00FC51AE"/>
    <w:rsid w:val="00FC51F4"/>
    <w:rsid w:val="00FC5386"/>
    <w:rsid w:val="00FC5595"/>
    <w:rsid w:val="00FC5614"/>
    <w:rsid w:val="00FC57A5"/>
    <w:rsid w:val="00FC5802"/>
    <w:rsid w:val="00FC5A95"/>
    <w:rsid w:val="00FC5CE9"/>
    <w:rsid w:val="00FC5F09"/>
    <w:rsid w:val="00FC6028"/>
    <w:rsid w:val="00FC624D"/>
    <w:rsid w:val="00FC64D1"/>
    <w:rsid w:val="00FC67CF"/>
    <w:rsid w:val="00FC67FE"/>
    <w:rsid w:val="00FC6AF6"/>
    <w:rsid w:val="00FC6D3E"/>
    <w:rsid w:val="00FC6D8F"/>
    <w:rsid w:val="00FC6E27"/>
    <w:rsid w:val="00FC6F49"/>
    <w:rsid w:val="00FC7138"/>
    <w:rsid w:val="00FC739A"/>
    <w:rsid w:val="00FC752A"/>
    <w:rsid w:val="00FC77B2"/>
    <w:rsid w:val="00FC7B8B"/>
    <w:rsid w:val="00FD0149"/>
    <w:rsid w:val="00FD0327"/>
    <w:rsid w:val="00FD0559"/>
    <w:rsid w:val="00FD0A52"/>
    <w:rsid w:val="00FD0E88"/>
    <w:rsid w:val="00FD11EC"/>
    <w:rsid w:val="00FD1292"/>
    <w:rsid w:val="00FD1309"/>
    <w:rsid w:val="00FD1371"/>
    <w:rsid w:val="00FD18ED"/>
    <w:rsid w:val="00FD1B04"/>
    <w:rsid w:val="00FD1B9A"/>
    <w:rsid w:val="00FD1E84"/>
    <w:rsid w:val="00FD1FC7"/>
    <w:rsid w:val="00FD2121"/>
    <w:rsid w:val="00FD21AB"/>
    <w:rsid w:val="00FD2BFE"/>
    <w:rsid w:val="00FD2DA5"/>
    <w:rsid w:val="00FD32AB"/>
    <w:rsid w:val="00FD32EB"/>
    <w:rsid w:val="00FD330F"/>
    <w:rsid w:val="00FD3C6A"/>
    <w:rsid w:val="00FD3DCE"/>
    <w:rsid w:val="00FD40F8"/>
    <w:rsid w:val="00FD4223"/>
    <w:rsid w:val="00FD4697"/>
    <w:rsid w:val="00FD4793"/>
    <w:rsid w:val="00FD489E"/>
    <w:rsid w:val="00FD48D2"/>
    <w:rsid w:val="00FD4B40"/>
    <w:rsid w:val="00FD4DD3"/>
    <w:rsid w:val="00FD4EE5"/>
    <w:rsid w:val="00FD4F3B"/>
    <w:rsid w:val="00FD639B"/>
    <w:rsid w:val="00FD6C2D"/>
    <w:rsid w:val="00FD6CBA"/>
    <w:rsid w:val="00FD6FD8"/>
    <w:rsid w:val="00FD722C"/>
    <w:rsid w:val="00FD7559"/>
    <w:rsid w:val="00FD75D7"/>
    <w:rsid w:val="00FD7E7C"/>
    <w:rsid w:val="00FD7F40"/>
    <w:rsid w:val="00FE04B2"/>
    <w:rsid w:val="00FE086E"/>
    <w:rsid w:val="00FE0A50"/>
    <w:rsid w:val="00FE0A76"/>
    <w:rsid w:val="00FE0D3D"/>
    <w:rsid w:val="00FE0E2E"/>
    <w:rsid w:val="00FE11D3"/>
    <w:rsid w:val="00FE129E"/>
    <w:rsid w:val="00FE12A7"/>
    <w:rsid w:val="00FE1400"/>
    <w:rsid w:val="00FE1717"/>
    <w:rsid w:val="00FE189A"/>
    <w:rsid w:val="00FE18EE"/>
    <w:rsid w:val="00FE1FDC"/>
    <w:rsid w:val="00FE2255"/>
    <w:rsid w:val="00FE229C"/>
    <w:rsid w:val="00FE2C51"/>
    <w:rsid w:val="00FE2EE8"/>
    <w:rsid w:val="00FE30B3"/>
    <w:rsid w:val="00FE3176"/>
    <w:rsid w:val="00FE31F5"/>
    <w:rsid w:val="00FE3255"/>
    <w:rsid w:val="00FE37EB"/>
    <w:rsid w:val="00FE3839"/>
    <w:rsid w:val="00FE3A0C"/>
    <w:rsid w:val="00FE3BD0"/>
    <w:rsid w:val="00FE431F"/>
    <w:rsid w:val="00FE4416"/>
    <w:rsid w:val="00FE4591"/>
    <w:rsid w:val="00FE4797"/>
    <w:rsid w:val="00FE4B98"/>
    <w:rsid w:val="00FE4C12"/>
    <w:rsid w:val="00FE4CA6"/>
    <w:rsid w:val="00FE4ED0"/>
    <w:rsid w:val="00FE519B"/>
    <w:rsid w:val="00FE51A7"/>
    <w:rsid w:val="00FE51D9"/>
    <w:rsid w:val="00FE5439"/>
    <w:rsid w:val="00FE5877"/>
    <w:rsid w:val="00FE5D99"/>
    <w:rsid w:val="00FE5FCE"/>
    <w:rsid w:val="00FE6048"/>
    <w:rsid w:val="00FE6A8D"/>
    <w:rsid w:val="00FE7592"/>
    <w:rsid w:val="00FE7789"/>
    <w:rsid w:val="00FE7A2B"/>
    <w:rsid w:val="00FE7EA7"/>
    <w:rsid w:val="00FF0075"/>
    <w:rsid w:val="00FF02F3"/>
    <w:rsid w:val="00FF0384"/>
    <w:rsid w:val="00FF03C1"/>
    <w:rsid w:val="00FF0A9A"/>
    <w:rsid w:val="00FF165A"/>
    <w:rsid w:val="00FF1778"/>
    <w:rsid w:val="00FF1A87"/>
    <w:rsid w:val="00FF1CF3"/>
    <w:rsid w:val="00FF1D13"/>
    <w:rsid w:val="00FF1DAC"/>
    <w:rsid w:val="00FF1E63"/>
    <w:rsid w:val="00FF20C9"/>
    <w:rsid w:val="00FF2104"/>
    <w:rsid w:val="00FF210A"/>
    <w:rsid w:val="00FF220D"/>
    <w:rsid w:val="00FF2293"/>
    <w:rsid w:val="00FF2334"/>
    <w:rsid w:val="00FF2546"/>
    <w:rsid w:val="00FF2635"/>
    <w:rsid w:val="00FF277B"/>
    <w:rsid w:val="00FF28DA"/>
    <w:rsid w:val="00FF2955"/>
    <w:rsid w:val="00FF2A1E"/>
    <w:rsid w:val="00FF2C61"/>
    <w:rsid w:val="00FF2F9E"/>
    <w:rsid w:val="00FF2FF7"/>
    <w:rsid w:val="00FF31C5"/>
    <w:rsid w:val="00FF35AC"/>
    <w:rsid w:val="00FF3E83"/>
    <w:rsid w:val="00FF3EAB"/>
    <w:rsid w:val="00FF3F96"/>
    <w:rsid w:val="00FF3FC6"/>
    <w:rsid w:val="00FF4150"/>
    <w:rsid w:val="00FF4237"/>
    <w:rsid w:val="00FF4427"/>
    <w:rsid w:val="00FF451D"/>
    <w:rsid w:val="00FF460E"/>
    <w:rsid w:val="00FF477E"/>
    <w:rsid w:val="00FF4880"/>
    <w:rsid w:val="00FF4FD5"/>
    <w:rsid w:val="00FF529D"/>
    <w:rsid w:val="00FF5422"/>
    <w:rsid w:val="00FF55DF"/>
    <w:rsid w:val="00FF59EB"/>
    <w:rsid w:val="00FF5A07"/>
    <w:rsid w:val="00FF5C0B"/>
    <w:rsid w:val="00FF60FF"/>
    <w:rsid w:val="00FF6102"/>
    <w:rsid w:val="00FF6409"/>
    <w:rsid w:val="00FF640C"/>
    <w:rsid w:val="00FF66E2"/>
    <w:rsid w:val="00FF6EA9"/>
    <w:rsid w:val="00FF6FD2"/>
    <w:rsid w:val="00FF701F"/>
    <w:rsid w:val="00FF715B"/>
    <w:rsid w:val="00FF72B2"/>
    <w:rsid w:val="00FF72C3"/>
    <w:rsid w:val="00FF779F"/>
    <w:rsid w:val="00FF7B6F"/>
    <w:rsid w:val="00FF7ECE"/>
    <w:rsid w:val="00FF7EF8"/>
    <w:rsid w:val="00FF7F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5B98DA2"/>
  <w15:chartTrackingRefBased/>
  <w15:docId w15:val="{715930CC-F30D-784C-881E-7ED755E1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Text"/>
    <w:link w:val="Heading1Char"/>
    <w:uiPriority w:val="9"/>
    <w:qFormat/>
    <w:rsid w:val="007B48D3"/>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Text"/>
    <w:link w:val="Heading2Char"/>
    <w:uiPriority w:val="9"/>
    <w:unhideWhenUsed/>
    <w:qFormat/>
    <w:rsid w:val="00890B7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1E1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3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90B7B"/>
    <w:rPr>
      <w:rFonts w:asciiTheme="majorHAnsi" w:eastAsiaTheme="majorEastAsia" w:hAnsiTheme="majorHAnsi" w:cstheme="majorBidi"/>
      <w:color w:val="2F5496" w:themeColor="accent1" w:themeShade="BF"/>
      <w:sz w:val="26"/>
      <w:szCs w:val="26"/>
    </w:rPr>
  </w:style>
  <w:style w:type="paragraph" w:customStyle="1" w:styleId="Text">
    <w:name w:val="Text"/>
    <w:basedOn w:val="Normal"/>
    <w:qFormat/>
    <w:rsid w:val="009F7319"/>
    <w:pPr>
      <w:spacing w:after="120"/>
    </w:pPr>
  </w:style>
  <w:style w:type="paragraph" w:customStyle="1" w:styleId="Break">
    <w:name w:val="Break"/>
    <w:basedOn w:val="Text"/>
    <w:next w:val="Text"/>
    <w:qFormat/>
    <w:rsid w:val="009F7319"/>
    <w:pPr>
      <w:spacing w:before="120"/>
      <w:jc w:val="center"/>
    </w:pPr>
  </w:style>
  <w:style w:type="character" w:styleId="IntenseEmphasis">
    <w:name w:val="Intense Emphasis"/>
    <w:basedOn w:val="DefaultParagraphFont"/>
    <w:uiPriority w:val="21"/>
    <w:qFormat/>
    <w:rsid w:val="009F7319"/>
    <w:rPr>
      <w:i/>
      <w:iCs/>
      <w:color w:val="4472C4" w:themeColor="accent1"/>
    </w:rPr>
  </w:style>
  <w:style w:type="character" w:styleId="Hyperlink">
    <w:name w:val="Hyperlink"/>
    <w:basedOn w:val="DefaultParagraphFont"/>
    <w:uiPriority w:val="99"/>
    <w:unhideWhenUsed/>
    <w:rsid w:val="009F7319"/>
    <w:rPr>
      <w:color w:val="0563C1" w:themeColor="hyperlink"/>
      <w:u w:val="single"/>
    </w:rPr>
  </w:style>
  <w:style w:type="character" w:styleId="UnresolvedMention">
    <w:name w:val="Unresolved Mention"/>
    <w:basedOn w:val="DefaultParagraphFont"/>
    <w:uiPriority w:val="99"/>
    <w:semiHidden/>
    <w:unhideWhenUsed/>
    <w:rsid w:val="009F7319"/>
    <w:rPr>
      <w:color w:val="605E5C"/>
      <w:shd w:val="clear" w:color="auto" w:fill="E1DFDD"/>
    </w:rPr>
  </w:style>
  <w:style w:type="character" w:customStyle="1" w:styleId="Heading3Char">
    <w:name w:val="Heading 3 Char"/>
    <w:basedOn w:val="DefaultParagraphFont"/>
    <w:link w:val="Heading3"/>
    <w:uiPriority w:val="9"/>
    <w:rsid w:val="002A1E18"/>
    <w:rPr>
      <w:rFonts w:asciiTheme="majorHAnsi" w:eastAsiaTheme="majorEastAsia" w:hAnsiTheme="majorHAnsi" w:cstheme="majorBidi"/>
      <w:color w:val="1F3763" w:themeColor="accent1" w:themeShade="7F"/>
      <w:sz w:val="24"/>
      <w:szCs w:val="24"/>
    </w:rPr>
  </w:style>
  <w:style w:type="paragraph" w:customStyle="1" w:styleId="Character">
    <w:name w:val="Character"/>
    <w:basedOn w:val="Normal"/>
    <w:next w:val="Normal"/>
    <w:qFormat/>
    <w:rsid w:val="00DE5FCD"/>
    <w:pPr>
      <w:spacing w:before="120" w:after="120"/>
      <w:ind w:left="720"/>
    </w:pPr>
    <w:rPr>
      <w:rFonts w:ascii="Book Antiqua" w:hAnsi="Book Antiqua"/>
      <w:color w:val="4472C4" w:themeColor="accent1"/>
      <w:sz w:val="24"/>
    </w:rPr>
  </w:style>
  <w:style w:type="paragraph" w:customStyle="1" w:styleId="Seperator">
    <w:name w:val="Seperator"/>
    <w:basedOn w:val="Character"/>
    <w:next w:val="Normal"/>
    <w:qFormat/>
    <w:rsid w:val="00131579"/>
    <w:pPr>
      <w:jc w:val="center"/>
    </w:pPr>
    <w:rPr>
      <w:rFonts w:ascii="Courier New" w:hAnsi="Courier New"/>
      <w:b/>
      <w:color w:val="000000" w:themeColor="text1"/>
    </w:rPr>
  </w:style>
  <w:style w:type="paragraph" w:customStyle="1" w:styleId="Memoir">
    <w:name w:val="Memoir"/>
    <w:basedOn w:val="Text"/>
    <w:qFormat/>
    <w:rsid w:val="00131579"/>
    <w:pPr>
      <w:ind w:left="720" w:right="720"/>
    </w:pPr>
    <w:rPr>
      <w:rFonts w:ascii="Book Antiqua" w:hAnsi="Book Antiqua"/>
    </w:rPr>
  </w:style>
  <w:style w:type="character" w:styleId="FollowedHyperlink">
    <w:name w:val="FollowedHyperlink"/>
    <w:basedOn w:val="DefaultParagraphFont"/>
    <w:uiPriority w:val="99"/>
    <w:semiHidden/>
    <w:unhideWhenUsed/>
    <w:rsid w:val="00711BBE"/>
    <w:rPr>
      <w:color w:val="954F72" w:themeColor="followedHyperlink"/>
      <w:u w:val="single"/>
    </w:rPr>
  </w:style>
  <w:style w:type="paragraph" w:styleId="Header">
    <w:name w:val="header"/>
    <w:basedOn w:val="Normal"/>
    <w:link w:val="HeaderChar"/>
    <w:uiPriority w:val="99"/>
    <w:unhideWhenUsed/>
    <w:rsid w:val="00E050EB"/>
    <w:pPr>
      <w:tabs>
        <w:tab w:val="center" w:pos="4680"/>
        <w:tab w:val="right" w:pos="9360"/>
      </w:tabs>
    </w:pPr>
  </w:style>
  <w:style w:type="character" w:customStyle="1" w:styleId="HeaderChar">
    <w:name w:val="Header Char"/>
    <w:basedOn w:val="DefaultParagraphFont"/>
    <w:link w:val="Header"/>
    <w:uiPriority w:val="99"/>
    <w:rsid w:val="00E050EB"/>
  </w:style>
  <w:style w:type="paragraph" w:styleId="Footer">
    <w:name w:val="footer"/>
    <w:basedOn w:val="Normal"/>
    <w:link w:val="FooterChar"/>
    <w:uiPriority w:val="99"/>
    <w:unhideWhenUsed/>
    <w:rsid w:val="00E050EB"/>
    <w:pPr>
      <w:tabs>
        <w:tab w:val="center" w:pos="4680"/>
        <w:tab w:val="right" w:pos="9360"/>
      </w:tabs>
    </w:pPr>
  </w:style>
  <w:style w:type="character" w:customStyle="1" w:styleId="FooterChar">
    <w:name w:val="Footer Char"/>
    <w:basedOn w:val="DefaultParagraphFont"/>
    <w:link w:val="Footer"/>
    <w:uiPriority w:val="99"/>
    <w:rsid w:val="00E050EB"/>
  </w:style>
  <w:style w:type="character" w:styleId="PlaceholderText">
    <w:name w:val="Placeholder Text"/>
    <w:basedOn w:val="DefaultParagraphFont"/>
    <w:uiPriority w:val="99"/>
    <w:semiHidden/>
    <w:rsid w:val="00E050EB"/>
    <w:rPr>
      <w:color w:val="808080"/>
    </w:rPr>
  </w:style>
  <w:style w:type="paragraph" w:styleId="Subtitle">
    <w:name w:val="Subtitle"/>
    <w:basedOn w:val="Normal"/>
    <w:next w:val="Normal"/>
    <w:link w:val="SubtitleChar"/>
    <w:uiPriority w:val="11"/>
    <w:qFormat/>
    <w:rsid w:val="00E050E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E050EB"/>
    <w:rPr>
      <w:color w:val="5A5A5A" w:themeColor="text1" w:themeTint="A5"/>
      <w:spacing w:val="15"/>
    </w:rPr>
  </w:style>
  <w:style w:type="character" w:styleId="PageNumber">
    <w:name w:val="page number"/>
    <w:basedOn w:val="DefaultParagraphFont"/>
    <w:uiPriority w:val="99"/>
    <w:semiHidden/>
    <w:unhideWhenUsed/>
    <w:rsid w:val="00E050EB"/>
  </w:style>
  <w:style w:type="paragraph" w:styleId="TOC1">
    <w:name w:val="toc 1"/>
    <w:basedOn w:val="Normal"/>
    <w:next w:val="Normal"/>
    <w:autoRedefine/>
    <w:uiPriority w:val="39"/>
    <w:unhideWhenUsed/>
    <w:rsid w:val="007F70D2"/>
    <w:pPr>
      <w:spacing w:before="240" w:after="120"/>
    </w:pPr>
    <w:rPr>
      <w:rFonts w:cstheme="minorHAnsi"/>
      <w:b/>
      <w:bCs/>
      <w:sz w:val="20"/>
      <w:szCs w:val="20"/>
    </w:rPr>
  </w:style>
  <w:style w:type="paragraph" w:styleId="TOC2">
    <w:name w:val="toc 2"/>
    <w:basedOn w:val="Normal"/>
    <w:next w:val="Normal"/>
    <w:autoRedefine/>
    <w:uiPriority w:val="39"/>
    <w:unhideWhenUsed/>
    <w:rsid w:val="007F70D2"/>
    <w:pPr>
      <w:spacing w:before="120"/>
      <w:ind w:left="220"/>
    </w:pPr>
    <w:rPr>
      <w:rFonts w:cstheme="minorHAnsi"/>
      <w:i/>
      <w:iCs/>
      <w:sz w:val="20"/>
      <w:szCs w:val="20"/>
    </w:rPr>
  </w:style>
  <w:style w:type="paragraph" w:styleId="TOC3">
    <w:name w:val="toc 3"/>
    <w:basedOn w:val="Normal"/>
    <w:next w:val="Normal"/>
    <w:autoRedefine/>
    <w:uiPriority w:val="39"/>
    <w:unhideWhenUsed/>
    <w:rsid w:val="007F70D2"/>
    <w:pPr>
      <w:ind w:left="440"/>
    </w:pPr>
    <w:rPr>
      <w:rFonts w:cstheme="minorHAnsi"/>
      <w:sz w:val="20"/>
      <w:szCs w:val="20"/>
    </w:rPr>
  </w:style>
  <w:style w:type="paragraph" w:styleId="TOC4">
    <w:name w:val="toc 4"/>
    <w:basedOn w:val="Normal"/>
    <w:next w:val="Normal"/>
    <w:autoRedefine/>
    <w:uiPriority w:val="39"/>
    <w:unhideWhenUsed/>
    <w:rsid w:val="007F70D2"/>
    <w:pPr>
      <w:ind w:left="660"/>
    </w:pPr>
    <w:rPr>
      <w:rFonts w:cstheme="minorHAnsi"/>
      <w:sz w:val="20"/>
      <w:szCs w:val="20"/>
    </w:rPr>
  </w:style>
  <w:style w:type="paragraph" w:styleId="TOC5">
    <w:name w:val="toc 5"/>
    <w:basedOn w:val="Normal"/>
    <w:next w:val="Normal"/>
    <w:autoRedefine/>
    <w:uiPriority w:val="39"/>
    <w:unhideWhenUsed/>
    <w:rsid w:val="007F70D2"/>
    <w:pPr>
      <w:ind w:left="880"/>
    </w:pPr>
    <w:rPr>
      <w:rFonts w:cstheme="minorHAnsi"/>
      <w:sz w:val="20"/>
      <w:szCs w:val="20"/>
    </w:rPr>
  </w:style>
  <w:style w:type="paragraph" w:styleId="TOC6">
    <w:name w:val="toc 6"/>
    <w:basedOn w:val="Normal"/>
    <w:next w:val="Normal"/>
    <w:autoRedefine/>
    <w:uiPriority w:val="39"/>
    <w:unhideWhenUsed/>
    <w:rsid w:val="007F70D2"/>
    <w:pPr>
      <w:ind w:left="1100"/>
    </w:pPr>
    <w:rPr>
      <w:rFonts w:cstheme="minorHAnsi"/>
      <w:sz w:val="20"/>
      <w:szCs w:val="20"/>
    </w:rPr>
  </w:style>
  <w:style w:type="paragraph" w:styleId="TOC7">
    <w:name w:val="toc 7"/>
    <w:basedOn w:val="Normal"/>
    <w:next w:val="Normal"/>
    <w:autoRedefine/>
    <w:uiPriority w:val="39"/>
    <w:unhideWhenUsed/>
    <w:rsid w:val="007F70D2"/>
    <w:pPr>
      <w:ind w:left="1320"/>
    </w:pPr>
    <w:rPr>
      <w:rFonts w:cstheme="minorHAnsi"/>
      <w:sz w:val="20"/>
      <w:szCs w:val="20"/>
    </w:rPr>
  </w:style>
  <w:style w:type="paragraph" w:styleId="TOC8">
    <w:name w:val="toc 8"/>
    <w:basedOn w:val="Normal"/>
    <w:next w:val="Normal"/>
    <w:autoRedefine/>
    <w:uiPriority w:val="39"/>
    <w:unhideWhenUsed/>
    <w:rsid w:val="007F70D2"/>
    <w:pPr>
      <w:ind w:left="1540"/>
    </w:pPr>
    <w:rPr>
      <w:rFonts w:cstheme="minorHAnsi"/>
      <w:sz w:val="20"/>
      <w:szCs w:val="20"/>
    </w:rPr>
  </w:style>
  <w:style w:type="paragraph" w:styleId="TOC9">
    <w:name w:val="toc 9"/>
    <w:basedOn w:val="Normal"/>
    <w:next w:val="Normal"/>
    <w:autoRedefine/>
    <w:uiPriority w:val="39"/>
    <w:unhideWhenUsed/>
    <w:rsid w:val="007F70D2"/>
    <w:pPr>
      <w:ind w:left="1760"/>
    </w:pPr>
    <w:rPr>
      <w:rFonts w:cstheme="minorHAnsi"/>
      <w:sz w:val="20"/>
      <w:szCs w:val="20"/>
    </w:rPr>
  </w:style>
  <w:style w:type="paragraph" w:customStyle="1" w:styleId="Narrow">
    <w:name w:val="Narrow"/>
    <w:basedOn w:val="Normal"/>
    <w:qFormat/>
    <w:rsid w:val="00AE4C32"/>
    <w:pPr>
      <w:spacing w:after="120"/>
      <w:ind w:left="720" w:right="720"/>
    </w:pPr>
  </w:style>
  <w:style w:type="paragraph" w:customStyle="1" w:styleId="Interview">
    <w:name w:val="Interview"/>
    <w:basedOn w:val="Text"/>
    <w:qFormat/>
    <w:rsid w:val="002868DE"/>
    <w:pPr>
      <w:tabs>
        <w:tab w:val="left" w:pos="0"/>
        <w:tab w:val="left" w:pos="1008"/>
      </w:tabs>
      <w:ind w:left="990" w:hanging="990"/>
    </w:pPr>
  </w:style>
  <w:style w:type="paragraph" w:styleId="ListParagraph">
    <w:name w:val="List Paragraph"/>
    <w:basedOn w:val="Normal"/>
    <w:uiPriority w:val="34"/>
    <w:qFormat/>
    <w:rsid w:val="00952B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39990">
      <w:bodyDiv w:val="1"/>
      <w:marLeft w:val="0"/>
      <w:marRight w:val="0"/>
      <w:marTop w:val="0"/>
      <w:marBottom w:val="0"/>
      <w:divBdr>
        <w:top w:val="none" w:sz="0" w:space="0" w:color="auto"/>
        <w:left w:val="none" w:sz="0" w:space="0" w:color="auto"/>
        <w:bottom w:val="none" w:sz="0" w:space="0" w:color="auto"/>
        <w:right w:val="none" w:sz="0" w:space="0" w:color="auto"/>
      </w:divBdr>
    </w:div>
    <w:div w:id="60369166">
      <w:bodyDiv w:val="1"/>
      <w:marLeft w:val="0"/>
      <w:marRight w:val="0"/>
      <w:marTop w:val="0"/>
      <w:marBottom w:val="0"/>
      <w:divBdr>
        <w:top w:val="none" w:sz="0" w:space="0" w:color="auto"/>
        <w:left w:val="none" w:sz="0" w:space="0" w:color="auto"/>
        <w:bottom w:val="none" w:sz="0" w:space="0" w:color="auto"/>
        <w:right w:val="none" w:sz="0" w:space="0" w:color="auto"/>
      </w:divBdr>
    </w:div>
    <w:div w:id="227350535">
      <w:bodyDiv w:val="1"/>
      <w:marLeft w:val="0"/>
      <w:marRight w:val="0"/>
      <w:marTop w:val="0"/>
      <w:marBottom w:val="0"/>
      <w:divBdr>
        <w:top w:val="none" w:sz="0" w:space="0" w:color="auto"/>
        <w:left w:val="none" w:sz="0" w:space="0" w:color="auto"/>
        <w:bottom w:val="none" w:sz="0" w:space="0" w:color="auto"/>
        <w:right w:val="none" w:sz="0" w:space="0" w:color="auto"/>
      </w:divBdr>
    </w:div>
    <w:div w:id="247278086">
      <w:bodyDiv w:val="1"/>
      <w:marLeft w:val="0"/>
      <w:marRight w:val="0"/>
      <w:marTop w:val="0"/>
      <w:marBottom w:val="0"/>
      <w:divBdr>
        <w:top w:val="none" w:sz="0" w:space="0" w:color="auto"/>
        <w:left w:val="none" w:sz="0" w:space="0" w:color="auto"/>
        <w:bottom w:val="none" w:sz="0" w:space="0" w:color="auto"/>
        <w:right w:val="none" w:sz="0" w:space="0" w:color="auto"/>
      </w:divBdr>
    </w:div>
    <w:div w:id="265886889">
      <w:bodyDiv w:val="1"/>
      <w:marLeft w:val="0"/>
      <w:marRight w:val="0"/>
      <w:marTop w:val="0"/>
      <w:marBottom w:val="0"/>
      <w:divBdr>
        <w:top w:val="none" w:sz="0" w:space="0" w:color="auto"/>
        <w:left w:val="none" w:sz="0" w:space="0" w:color="auto"/>
        <w:bottom w:val="none" w:sz="0" w:space="0" w:color="auto"/>
        <w:right w:val="none" w:sz="0" w:space="0" w:color="auto"/>
      </w:divBdr>
    </w:div>
    <w:div w:id="296760415">
      <w:bodyDiv w:val="1"/>
      <w:marLeft w:val="0"/>
      <w:marRight w:val="0"/>
      <w:marTop w:val="0"/>
      <w:marBottom w:val="0"/>
      <w:divBdr>
        <w:top w:val="none" w:sz="0" w:space="0" w:color="auto"/>
        <w:left w:val="none" w:sz="0" w:space="0" w:color="auto"/>
        <w:bottom w:val="none" w:sz="0" w:space="0" w:color="auto"/>
        <w:right w:val="none" w:sz="0" w:space="0" w:color="auto"/>
      </w:divBdr>
    </w:div>
    <w:div w:id="342050155">
      <w:bodyDiv w:val="1"/>
      <w:marLeft w:val="0"/>
      <w:marRight w:val="0"/>
      <w:marTop w:val="0"/>
      <w:marBottom w:val="0"/>
      <w:divBdr>
        <w:top w:val="none" w:sz="0" w:space="0" w:color="auto"/>
        <w:left w:val="none" w:sz="0" w:space="0" w:color="auto"/>
        <w:bottom w:val="none" w:sz="0" w:space="0" w:color="auto"/>
        <w:right w:val="none" w:sz="0" w:space="0" w:color="auto"/>
      </w:divBdr>
    </w:div>
    <w:div w:id="371197707">
      <w:bodyDiv w:val="1"/>
      <w:marLeft w:val="0"/>
      <w:marRight w:val="0"/>
      <w:marTop w:val="0"/>
      <w:marBottom w:val="0"/>
      <w:divBdr>
        <w:top w:val="none" w:sz="0" w:space="0" w:color="auto"/>
        <w:left w:val="none" w:sz="0" w:space="0" w:color="auto"/>
        <w:bottom w:val="none" w:sz="0" w:space="0" w:color="auto"/>
        <w:right w:val="none" w:sz="0" w:space="0" w:color="auto"/>
      </w:divBdr>
    </w:div>
    <w:div w:id="490292059">
      <w:bodyDiv w:val="1"/>
      <w:marLeft w:val="0"/>
      <w:marRight w:val="0"/>
      <w:marTop w:val="0"/>
      <w:marBottom w:val="0"/>
      <w:divBdr>
        <w:top w:val="none" w:sz="0" w:space="0" w:color="auto"/>
        <w:left w:val="none" w:sz="0" w:space="0" w:color="auto"/>
        <w:bottom w:val="none" w:sz="0" w:space="0" w:color="auto"/>
        <w:right w:val="none" w:sz="0" w:space="0" w:color="auto"/>
      </w:divBdr>
    </w:div>
    <w:div w:id="604386472">
      <w:bodyDiv w:val="1"/>
      <w:marLeft w:val="0"/>
      <w:marRight w:val="0"/>
      <w:marTop w:val="0"/>
      <w:marBottom w:val="0"/>
      <w:divBdr>
        <w:top w:val="none" w:sz="0" w:space="0" w:color="auto"/>
        <w:left w:val="none" w:sz="0" w:space="0" w:color="auto"/>
        <w:bottom w:val="none" w:sz="0" w:space="0" w:color="auto"/>
        <w:right w:val="none" w:sz="0" w:space="0" w:color="auto"/>
      </w:divBdr>
    </w:div>
    <w:div w:id="636760419">
      <w:bodyDiv w:val="1"/>
      <w:marLeft w:val="0"/>
      <w:marRight w:val="0"/>
      <w:marTop w:val="0"/>
      <w:marBottom w:val="0"/>
      <w:divBdr>
        <w:top w:val="none" w:sz="0" w:space="0" w:color="auto"/>
        <w:left w:val="none" w:sz="0" w:space="0" w:color="auto"/>
        <w:bottom w:val="none" w:sz="0" w:space="0" w:color="auto"/>
        <w:right w:val="none" w:sz="0" w:space="0" w:color="auto"/>
      </w:divBdr>
      <w:divsChild>
        <w:div w:id="660238131">
          <w:marLeft w:val="0"/>
          <w:marRight w:val="0"/>
          <w:marTop w:val="0"/>
          <w:marBottom w:val="0"/>
          <w:divBdr>
            <w:top w:val="none" w:sz="0" w:space="0" w:color="auto"/>
            <w:left w:val="none" w:sz="0" w:space="0" w:color="auto"/>
            <w:bottom w:val="none" w:sz="0" w:space="0" w:color="auto"/>
            <w:right w:val="none" w:sz="0" w:space="0" w:color="auto"/>
          </w:divBdr>
        </w:div>
      </w:divsChild>
    </w:div>
    <w:div w:id="874193839">
      <w:bodyDiv w:val="1"/>
      <w:marLeft w:val="0"/>
      <w:marRight w:val="0"/>
      <w:marTop w:val="0"/>
      <w:marBottom w:val="0"/>
      <w:divBdr>
        <w:top w:val="none" w:sz="0" w:space="0" w:color="auto"/>
        <w:left w:val="none" w:sz="0" w:space="0" w:color="auto"/>
        <w:bottom w:val="none" w:sz="0" w:space="0" w:color="auto"/>
        <w:right w:val="none" w:sz="0" w:space="0" w:color="auto"/>
      </w:divBdr>
    </w:div>
    <w:div w:id="1055007244">
      <w:bodyDiv w:val="1"/>
      <w:marLeft w:val="0"/>
      <w:marRight w:val="0"/>
      <w:marTop w:val="0"/>
      <w:marBottom w:val="0"/>
      <w:divBdr>
        <w:top w:val="none" w:sz="0" w:space="0" w:color="auto"/>
        <w:left w:val="none" w:sz="0" w:space="0" w:color="auto"/>
        <w:bottom w:val="none" w:sz="0" w:space="0" w:color="auto"/>
        <w:right w:val="none" w:sz="0" w:space="0" w:color="auto"/>
      </w:divBdr>
    </w:div>
    <w:div w:id="1176769752">
      <w:bodyDiv w:val="1"/>
      <w:marLeft w:val="0"/>
      <w:marRight w:val="0"/>
      <w:marTop w:val="0"/>
      <w:marBottom w:val="0"/>
      <w:divBdr>
        <w:top w:val="none" w:sz="0" w:space="0" w:color="auto"/>
        <w:left w:val="none" w:sz="0" w:space="0" w:color="auto"/>
        <w:bottom w:val="none" w:sz="0" w:space="0" w:color="auto"/>
        <w:right w:val="none" w:sz="0" w:space="0" w:color="auto"/>
      </w:divBdr>
    </w:div>
    <w:div w:id="1214148619">
      <w:bodyDiv w:val="1"/>
      <w:marLeft w:val="0"/>
      <w:marRight w:val="0"/>
      <w:marTop w:val="0"/>
      <w:marBottom w:val="0"/>
      <w:divBdr>
        <w:top w:val="none" w:sz="0" w:space="0" w:color="auto"/>
        <w:left w:val="none" w:sz="0" w:space="0" w:color="auto"/>
        <w:bottom w:val="none" w:sz="0" w:space="0" w:color="auto"/>
        <w:right w:val="none" w:sz="0" w:space="0" w:color="auto"/>
      </w:divBdr>
    </w:div>
    <w:div w:id="1232732662">
      <w:bodyDiv w:val="1"/>
      <w:marLeft w:val="0"/>
      <w:marRight w:val="0"/>
      <w:marTop w:val="0"/>
      <w:marBottom w:val="0"/>
      <w:divBdr>
        <w:top w:val="none" w:sz="0" w:space="0" w:color="auto"/>
        <w:left w:val="none" w:sz="0" w:space="0" w:color="auto"/>
        <w:bottom w:val="none" w:sz="0" w:space="0" w:color="auto"/>
        <w:right w:val="none" w:sz="0" w:space="0" w:color="auto"/>
      </w:divBdr>
    </w:div>
    <w:div w:id="1314943000">
      <w:bodyDiv w:val="1"/>
      <w:marLeft w:val="0"/>
      <w:marRight w:val="0"/>
      <w:marTop w:val="0"/>
      <w:marBottom w:val="0"/>
      <w:divBdr>
        <w:top w:val="none" w:sz="0" w:space="0" w:color="auto"/>
        <w:left w:val="none" w:sz="0" w:space="0" w:color="auto"/>
        <w:bottom w:val="none" w:sz="0" w:space="0" w:color="auto"/>
        <w:right w:val="none" w:sz="0" w:space="0" w:color="auto"/>
      </w:divBdr>
    </w:div>
    <w:div w:id="1336835365">
      <w:bodyDiv w:val="1"/>
      <w:marLeft w:val="0"/>
      <w:marRight w:val="0"/>
      <w:marTop w:val="0"/>
      <w:marBottom w:val="0"/>
      <w:divBdr>
        <w:top w:val="none" w:sz="0" w:space="0" w:color="auto"/>
        <w:left w:val="none" w:sz="0" w:space="0" w:color="auto"/>
        <w:bottom w:val="none" w:sz="0" w:space="0" w:color="auto"/>
        <w:right w:val="none" w:sz="0" w:space="0" w:color="auto"/>
      </w:divBdr>
    </w:div>
    <w:div w:id="1348674653">
      <w:bodyDiv w:val="1"/>
      <w:marLeft w:val="0"/>
      <w:marRight w:val="0"/>
      <w:marTop w:val="0"/>
      <w:marBottom w:val="0"/>
      <w:divBdr>
        <w:top w:val="none" w:sz="0" w:space="0" w:color="auto"/>
        <w:left w:val="none" w:sz="0" w:space="0" w:color="auto"/>
        <w:bottom w:val="none" w:sz="0" w:space="0" w:color="auto"/>
        <w:right w:val="none" w:sz="0" w:space="0" w:color="auto"/>
      </w:divBdr>
    </w:div>
    <w:div w:id="1479496644">
      <w:bodyDiv w:val="1"/>
      <w:marLeft w:val="0"/>
      <w:marRight w:val="0"/>
      <w:marTop w:val="0"/>
      <w:marBottom w:val="0"/>
      <w:divBdr>
        <w:top w:val="none" w:sz="0" w:space="0" w:color="auto"/>
        <w:left w:val="none" w:sz="0" w:space="0" w:color="auto"/>
        <w:bottom w:val="none" w:sz="0" w:space="0" w:color="auto"/>
        <w:right w:val="none" w:sz="0" w:space="0" w:color="auto"/>
      </w:divBdr>
    </w:div>
    <w:div w:id="1570534224">
      <w:bodyDiv w:val="1"/>
      <w:marLeft w:val="0"/>
      <w:marRight w:val="0"/>
      <w:marTop w:val="0"/>
      <w:marBottom w:val="0"/>
      <w:divBdr>
        <w:top w:val="none" w:sz="0" w:space="0" w:color="auto"/>
        <w:left w:val="none" w:sz="0" w:space="0" w:color="auto"/>
        <w:bottom w:val="none" w:sz="0" w:space="0" w:color="auto"/>
        <w:right w:val="none" w:sz="0" w:space="0" w:color="auto"/>
      </w:divBdr>
    </w:div>
    <w:div w:id="1674724558">
      <w:bodyDiv w:val="1"/>
      <w:marLeft w:val="0"/>
      <w:marRight w:val="0"/>
      <w:marTop w:val="0"/>
      <w:marBottom w:val="0"/>
      <w:divBdr>
        <w:top w:val="none" w:sz="0" w:space="0" w:color="auto"/>
        <w:left w:val="none" w:sz="0" w:space="0" w:color="auto"/>
        <w:bottom w:val="none" w:sz="0" w:space="0" w:color="auto"/>
        <w:right w:val="none" w:sz="0" w:space="0" w:color="auto"/>
      </w:divBdr>
    </w:div>
    <w:div w:id="1737051529">
      <w:bodyDiv w:val="1"/>
      <w:marLeft w:val="0"/>
      <w:marRight w:val="0"/>
      <w:marTop w:val="0"/>
      <w:marBottom w:val="0"/>
      <w:divBdr>
        <w:top w:val="none" w:sz="0" w:space="0" w:color="auto"/>
        <w:left w:val="none" w:sz="0" w:space="0" w:color="auto"/>
        <w:bottom w:val="none" w:sz="0" w:space="0" w:color="auto"/>
        <w:right w:val="none" w:sz="0" w:space="0" w:color="auto"/>
      </w:divBdr>
    </w:div>
    <w:div w:id="1758549700">
      <w:bodyDiv w:val="1"/>
      <w:marLeft w:val="0"/>
      <w:marRight w:val="0"/>
      <w:marTop w:val="0"/>
      <w:marBottom w:val="0"/>
      <w:divBdr>
        <w:top w:val="none" w:sz="0" w:space="0" w:color="auto"/>
        <w:left w:val="none" w:sz="0" w:space="0" w:color="auto"/>
        <w:bottom w:val="none" w:sz="0" w:space="0" w:color="auto"/>
        <w:right w:val="none" w:sz="0" w:space="0" w:color="auto"/>
      </w:divBdr>
    </w:div>
    <w:div w:id="1844663490">
      <w:bodyDiv w:val="1"/>
      <w:marLeft w:val="0"/>
      <w:marRight w:val="0"/>
      <w:marTop w:val="0"/>
      <w:marBottom w:val="0"/>
      <w:divBdr>
        <w:top w:val="none" w:sz="0" w:space="0" w:color="auto"/>
        <w:left w:val="none" w:sz="0" w:space="0" w:color="auto"/>
        <w:bottom w:val="none" w:sz="0" w:space="0" w:color="auto"/>
        <w:right w:val="none" w:sz="0" w:space="0" w:color="auto"/>
      </w:divBdr>
    </w:div>
    <w:div w:id="2082285023">
      <w:bodyDiv w:val="1"/>
      <w:marLeft w:val="0"/>
      <w:marRight w:val="0"/>
      <w:marTop w:val="0"/>
      <w:marBottom w:val="0"/>
      <w:divBdr>
        <w:top w:val="none" w:sz="0" w:space="0" w:color="auto"/>
        <w:left w:val="none" w:sz="0" w:space="0" w:color="auto"/>
        <w:bottom w:val="none" w:sz="0" w:space="0" w:color="auto"/>
        <w:right w:val="none" w:sz="0" w:space="0" w:color="auto"/>
      </w:divBdr>
    </w:div>
    <w:div w:id="211697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ve0/room-squar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nyaw/Library/Group%20Containers/UBF8T346G9.Office/User%20Content.localized/Templates.localized/Nove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2C1AF-47A0-9243-BB6D-7EDAA3C7F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Novel.dotx</Template>
  <TotalTime>514</TotalTime>
  <Pages>9</Pages>
  <Words>3261</Words>
  <Characters>18591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21809</CharactersWithSpaces>
  <SharedDoc>false</SharedDoc>
  <HLinks>
    <vt:vector size="198" baseType="variant">
      <vt:variant>
        <vt:i4>1245243</vt:i4>
      </vt:variant>
      <vt:variant>
        <vt:i4>194</vt:i4>
      </vt:variant>
      <vt:variant>
        <vt:i4>0</vt:i4>
      </vt:variant>
      <vt:variant>
        <vt:i4>5</vt:i4>
      </vt:variant>
      <vt:variant>
        <vt:lpwstr/>
      </vt:variant>
      <vt:variant>
        <vt:lpwstr>_Toc31657595</vt:lpwstr>
      </vt:variant>
      <vt:variant>
        <vt:i4>1179707</vt:i4>
      </vt:variant>
      <vt:variant>
        <vt:i4>188</vt:i4>
      </vt:variant>
      <vt:variant>
        <vt:i4>0</vt:i4>
      </vt:variant>
      <vt:variant>
        <vt:i4>5</vt:i4>
      </vt:variant>
      <vt:variant>
        <vt:lpwstr/>
      </vt:variant>
      <vt:variant>
        <vt:lpwstr>_Toc31657594</vt:lpwstr>
      </vt:variant>
      <vt:variant>
        <vt:i4>1376315</vt:i4>
      </vt:variant>
      <vt:variant>
        <vt:i4>182</vt:i4>
      </vt:variant>
      <vt:variant>
        <vt:i4>0</vt:i4>
      </vt:variant>
      <vt:variant>
        <vt:i4>5</vt:i4>
      </vt:variant>
      <vt:variant>
        <vt:lpwstr/>
      </vt:variant>
      <vt:variant>
        <vt:lpwstr>_Toc31657593</vt:lpwstr>
      </vt:variant>
      <vt:variant>
        <vt:i4>1310779</vt:i4>
      </vt:variant>
      <vt:variant>
        <vt:i4>176</vt:i4>
      </vt:variant>
      <vt:variant>
        <vt:i4>0</vt:i4>
      </vt:variant>
      <vt:variant>
        <vt:i4>5</vt:i4>
      </vt:variant>
      <vt:variant>
        <vt:lpwstr/>
      </vt:variant>
      <vt:variant>
        <vt:lpwstr>_Toc31657592</vt:lpwstr>
      </vt:variant>
      <vt:variant>
        <vt:i4>1507387</vt:i4>
      </vt:variant>
      <vt:variant>
        <vt:i4>170</vt:i4>
      </vt:variant>
      <vt:variant>
        <vt:i4>0</vt:i4>
      </vt:variant>
      <vt:variant>
        <vt:i4>5</vt:i4>
      </vt:variant>
      <vt:variant>
        <vt:lpwstr/>
      </vt:variant>
      <vt:variant>
        <vt:lpwstr>_Toc31657591</vt:lpwstr>
      </vt:variant>
      <vt:variant>
        <vt:i4>1441851</vt:i4>
      </vt:variant>
      <vt:variant>
        <vt:i4>164</vt:i4>
      </vt:variant>
      <vt:variant>
        <vt:i4>0</vt:i4>
      </vt:variant>
      <vt:variant>
        <vt:i4>5</vt:i4>
      </vt:variant>
      <vt:variant>
        <vt:lpwstr/>
      </vt:variant>
      <vt:variant>
        <vt:lpwstr>_Toc31657590</vt:lpwstr>
      </vt:variant>
      <vt:variant>
        <vt:i4>2031674</vt:i4>
      </vt:variant>
      <vt:variant>
        <vt:i4>158</vt:i4>
      </vt:variant>
      <vt:variant>
        <vt:i4>0</vt:i4>
      </vt:variant>
      <vt:variant>
        <vt:i4>5</vt:i4>
      </vt:variant>
      <vt:variant>
        <vt:lpwstr/>
      </vt:variant>
      <vt:variant>
        <vt:lpwstr>_Toc31657589</vt:lpwstr>
      </vt:variant>
      <vt:variant>
        <vt:i4>1966138</vt:i4>
      </vt:variant>
      <vt:variant>
        <vt:i4>152</vt:i4>
      </vt:variant>
      <vt:variant>
        <vt:i4>0</vt:i4>
      </vt:variant>
      <vt:variant>
        <vt:i4>5</vt:i4>
      </vt:variant>
      <vt:variant>
        <vt:lpwstr/>
      </vt:variant>
      <vt:variant>
        <vt:lpwstr>_Toc31657588</vt:lpwstr>
      </vt:variant>
      <vt:variant>
        <vt:i4>1114170</vt:i4>
      </vt:variant>
      <vt:variant>
        <vt:i4>146</vt:i4>
      </vt:variant>
      <vt:variant>
        <vt:i4>0</vt:i4>
      </vt:variant>
      <vt:variant>
        <vt:i4>5</vt:i4>
      </vt:variant>
      <vt:variant>
        <vt:lpwstr/>
      </vt:variant>
      <vt:variant>
        <vt:lpwstr>_Toc31657587</vt:lpwstr>
      </vt:variant>
      <vt:variant>
        <vt:i4>1048634</vt:i4>
      </vt:variant>
      <vt:variant>
        <vt:i4>140</vt:i4>
      </vt:variant>
      <vt:variant>
        <vt:i4>0</vt:i4>
      </vt:variant>
      <vt:variant>
        <vt:i4>5</vt:i4>
      </vt:variant>
      <vt:variant>
        <vt:lpwstr/>
      </vt:variant>
      <vt:variant>
        <vt:lpwstr>_Toc31657586</vt:lpwstr>
      </vt:variant>
      <vt:variant>
        <vt:i4>1245242</vt:i4>
      </vt:variant>
      <vt:variant>
        <vt:i4>134</vt:i4>
      </vt:variant>
      <vt:variant>
        <vt:i4>0</vt:i4>
      </vt:variant>
      <vt:variant>
        <vt:i4>5</vt:i4>
      </vt:variant>
      <vt:variant>
        <vt:lpwstr/>
      </vt:variant>
      <vt:variant>
        <vt:lpwstr>_Toc31657585</vt:lpwstr>
      </vt:variant>
      <vt:variant>
        <vt:i4>1179706</vt:i4>
      </vt:variant>
      <vt:variant>
        <vt:i4>128</vt:i4>
      </vt:variant>
      <vt:variant>
        <vt:i4>0</vt:i4>
      </vt:variant>
      <vt:variant>
        <vt:i4>5</vt:i4>
      </vt:variant>
      <vt:variant>
        <vt:lpwstr/>
      </vt:variant>
      <vt:variant>
        <vt:lpwstr>_Toc31657584</vt:lpwstr>
      </vt:variant>
      <vt:variant>
        <vt:i4>1376314</vt:i4>
      </vt:variant>
      <vt:variant>
        <vt:i4>122</vt:i4>
      </vt:variant>
      <vt:variant>
        <vt:i4>0</vt:i4>
      </vt:variant>
      <vt:variant>
        <vt:i4>5</vt:i4>
      </vt:variant>
      <vt:variant>
        <vt:lpwstr/>
      </vt:variant>
      <vt:variant>
        <vt:lpwstr>_Toc31657583</vt:lpwstr>
      </vt:variant>
      <vt:variant>
        <vt:i4>1310778</vt:i4>
      </vt:variant>
      <vt:variant>
        <vt:i4>116</vt:i4>
      </vt:variant>
      <vt:variant>
        <vt:i4>0</vt:i4>
      </vt:variant>
      <vt:variant>
        <vt:i4>5</vt:i4>
      </vt:variant>
      <vt:variant>
        <vt:lpwstr/>
      </vt:variant>
      <vt:variant>
        <vt:lpwstr>_Toc31657582</vt:lpwstr>
      </vt:variant>
      <vt:variant>
        <vt:i4>1507386</vt:i4>
      </vt:variant>
      <vt:variant>
        <vt:i4>110</vt:i4>
      </vt:variant>
      <vt:variant>
        <vt:i4>0</vt:i4>
      </vt:variant>
      <vt:variant>
        <vt:i4>5</vt:i4>
      </vt:variant>
      <vt:variant>
        <vt:lpwstr/>
      </vt:variant>
      <vt:variant>
        <vt:lpwstr>_Toc31657581</vt:lpwstr>
      </vt:variant>
      <vt:variant>
        <vt:i4>1441850</vt:i4>
      </vt:variant>
      <vt:variant>
        <vt:i4>104</vt:i4>
      </vt:variant>
      <vt:variant>
        <vt:i4>0</vt:i4>
      </vt:variant>
      <vt:variant>
        <vt:i4>5</vt:i4>
      </vt:variant>
      <vt:variant>
        <vt:lpwstr/>
      </vt:variant>
      <vt:variant>
        <vt:lpwstr>_Toc31657580</vt:lpwstr>
      </vt:variant>
      <vt:variant>
        <vt:i4>2031669</vt:i4>
      </vt:variant>
      <vt:variant>
        <vt:i4>98</vt:i4>
      </vt:variant>
      <vt:variant>
        <vt:i4>0</vt:i4>
      </vt:variant>
      <vt:variant>
        <vt:i4>5</vt:i4>
      </vt:variant>
      <vt:variant>
        <vt:lpwstr/>
      </vt:variant>
      <vt:variant>
        <vt:lpwstr>_Toc31657579</vt:lpwstr>
      </vt:variant>
      <vt:variant>
        <vt:i4>1966133</vt:i4>
      </vt:variant>
      <vt:variant>
        <vt:i4>92</vt:i4>
      </vt:variant>
      <vt:variant>
        <vt:i4>0</vt:i4>
      </vt:variant>
      <vt:variant>
        <vt:i4>5</vt:i4>
      </vt:variant>
      <vt:variant>
        <vt:lpwstr/>
      </vt:variant>
      <vt:variant>
        <vt:lpwstr>_Toc31657578</vt:lpwstr>
      </vt:variant>
      <vt:variant>
        <vt:i4>1114165</vt:i4>
      </vt:variant>
      <vt:variant>
        <vt:i4>86</vt:i4>
      </vt:variant>
      <vt:variant>
        <vt:i4>0</vt:i4>
      </vt:variant>
      <vt:variant>
        <vt:i4>5</vt:i4>
      </vt:variant>
      <vt:variant>
        <vt:lpwstr/>
      </vt:variant>
      <vt:variant>
        <vt:lpwstr>_Toc31657577</vt:lpwstr>
      </vt:variant>
      <vt:variant>
        <vt:i4>1048629</vt:i4>
      </vt:variant>
      <vt:variant>
        <vt:i4>80</vt:i4>
      </vt:variant>
      <vt:variant>
        <vt:i4>0</vt:i4>
      </vt:variant>
      <vt:variant>
        <vt:i4>5</vt:i4>
      </vt:variant>
      <vt:variant>
        <vt:lpwstr/>
      </vt:variant>
      <vt:variant>
        <vt:lpwstr>_Toc31657576</vt:lpwstr>
      </vt:variant>
      <vt:variant>
        <vt:i4>1245237</vt:i4>
      </vt:variant>
      <vt:variant>
        <vt:i4>74</vt:i4>
      </vt:variant>
      <vt:variant>
        <vt:i4>0</vt:i4>
      </vt:variant>
      <vt:variant>
        <vt:i4>5</vt:i4>
      </vt:variant>
      <vt:variant>
        <vt:lpwstr/>
      </vt:variant>
      <vt:variant>
        <vt:lpwstr>_Toc31657575</vt:lpwstr>
      </vt:variant>
      <vt:variant>
        <vt:i4>1179701</vt:i4>
      </vt:variant>
      <vt:variant>
        <vt:i4>68</vt:i4>
      </vt:variant>
      <vt:variant>
        <vt:i4>0</vt:i4>
      </vt:variant>
      <vt:variant>
        <vt:i4>5</vt:i4>
      </vt:variant>
      <vt:variant>
        <vt:lpwstr/>
      </vt:variant>
      <vt:variant>
        <vt:lpwstr>_Toc31657574</vt:lpwstr>
      </vt:variant>
      <vt:variant>
        <vt:i4>1376309</vt:i4>
      </vt:variant>
      <vt:variant>
        <vt:i4>62</vt:i4>
      </vt:variant>
      <vt:variant>
        <vt:i4>0</vt:i4>
      </vt:variant>
      <vt:variant>
        <vt:i4>5</vt:i4>
      </vt:variant>
      <vt:variant>
        <vt:lpwstr/>
      </vt:variant>
      <vt:variant>
        <vt:lpwstr>_Toc31657573</vt:lpwstr>
      </vt:variant>
      <vt:variant>
        <vt:i4>1310773</vt:i4>
      </vt:variant>
      <vt:variant>
        <vt:i4>56</vt:i4>
      </vt:variant>
      <vt:variant>
        <vt:i4>0</vt:i4>
      </vt:variant>
      <vt:variant>
        <vt:i4>5</vt:i4>
      </vt:variant>
      <vt:variant>
        <vt:lpwstr/>
      </vt:variant>
      <vt:variant>
        <vt:lpwstr>_Toc31657572</vt:lpwstr>
      </vt:variant>
      <vt:variant>
        <vt:i4>1507381</vt:i4>
      </vt:variant>
      <vt:variant>
        <vt:i4>50</vt:i4>
      </vt:variant>
      <vt:variant>
        <vt:i4>0</vt:i4>
      </vt:variant>
      <vt:variant>
        <vt:i4>5</vt:i4>
      </vt:variant>
      <vt:variant>
        <vt:lpwstr/>
      </vt:variant>
      <vt:variant>
        <vt:lpwstr>_Toc31657571</vt:lpwstr>
      </vt:variant>
      <vt:variant>
        <vt:i4>1441845</vt:i4>
      </vt:variant>
      <vt:variant>
        <vt:i4>44</vt:i4>
      </vt:variant>
      <vt:variant>
        <vt:i4>0</vt:i4>
      </vt:variant>
      <vt:variant>
        <vt:i4>5</vt:i4>
      </vt:variant>
      <vt:variant>
        <vt:lpwstr/>
      </vt:variant>
      <vt:variant>
        <vt:lpwstr>_Toc31657570</vt:lpwstr>
      </vt:variant>
      <vt:variant>
        <vt:i4>2031668</vt:i4>
      </vt:variant>
      <vt:variant>
        <vt:i4>38</vt:i4>
      </vt:variant>
      <vt:variant>
        <vt:i4>0</vt:i4>
      </vt:variant>
      <vt:variant>
        <vt:i4>5</vt:i4>
      </vt:variant>
      <vt:variant>
        <vt:lpwstr/>
      </vt:variant>
      <vt:variant>
        <vt:lpwstr>_Toc31657569</vt:lpwstr>
      </vt:variant>
      <vt:variant>
        <vt:i4>1966132</vt:i4>
      </vt:variant>
      <vt:variant>
        <vt:i4>32</vt:i4>
      </vt:variant>
      <vt:variant>
        <vt:i4>0</vt:i4>
      </vt:variant>
      <vt:variant>
        <vt:i4>5</vt:i4>
      </vt:variant>
      <vt:variant>
        <vt:lpwstr/>
      </vt:variant>
      <vt:variant>
        <vt:lpwstr>_Toc31657568</vt:lpwstr>
      </vt:variant>
      <vt:variant>
        <vt:i4>1114164</vt:i4>
      </vt:variant>
      <vt:variant>
        <vt:i4>26</vt:i4>
      </vt:variant>
      <vt:variant>
        <vt:i4>0</vt:i4>
      </vt:variant>
      <vt:variant>
        <vt:i4>5</vt:i4>
      </vt:variant>
      <vt:variant>
        <vt:lpwstr/>
      </vt:variant>
      <vt:variant>
        <vt:lpwstr>_Toc31657567</vt:lpwstr>
      </vt:variant>
      <vt:variant>
        <vt:i4>1048628</vt:i4>
      </vt:variant>
      <vt:variant>
        <vt:i4>20</vt:i4>
      </vt:variant>
      <vt:variant>
        <vt:i4>0</vt:i4>
      </vt:variant>
      <vt:variant>
        <vt:i4>5</vt:i4>
      </vt:variant>
      <vt:variant>
        <vt:lpwstr/>
      </vt:variant>
      <vt:variant>
        <vt:lpwstr>_Toc31657566</vt:lpwstr>
      </vt:variant>
      <vt:variant>
        <vt:i4>1245236</vt:i4>
      </vt:variant>
      <vt:variant>
        <vt:i4>14</vt:i4>
      </vt:variant>
      <vt:variant>
        <vt:i4>0</vt:i4>
      </vt:variant>
      <vt:variant>
        <vt:i4>5</vt:i4>
      </vt:variant>
      <vt:variant>
        <vt:lpwstr/>
      </vt:variant>
      <vt:variant>
        <vt:lpwstr>_Toc31657565</vt:lpwstr>
      </vt:variant>
      <vt:variant>
        <vt:i4>1179700</vt:i4>
      </vt:variant>
      <vt:variant>
        <vt:i4>8</vt:i4>
      </vt:variant>
      <vt:variant>
        <vt:i4>0</vt:i4>
      </vt:variant>
      <vt:variant>
        <vt:i4>5</vt:i4>
      </vt:variant>
      <vt:variant>
        <vt:lpwstr/>
      </vt:variant>
      <vt:variant>
        <vt:lpwstr>_Toc31657564</vt:lpwstr>
      </vt:variant>
      <vt:variant>
        <vt:i4>1376308</vt:i4>
      </vt:variant>
      <vt:variant>
        <vt:i4>2</vt:i4>
      </vt:variant>
      <vt:variant>
        <vt:i4>0</vt:i4>
      </vt:variant>
      <vt:variant>
        <vt:i4>5</vt:i4>
      </vt:variant>
      <vt:variant>
        <vt:lpwstr/>
      </vt:variant>
      <vt:variant>
        <vt:lpwstr>_Toc31657563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Sin-Yaw Wang</cp:lastModifiedBy>
  <cp:revision>12</cp:revision>
  <dcterms:created xsi:type="dcterms:W3CDTF">2026-01-05T17:57:00Z</dcterms:created>
  <dcterms:modified xsi:type="dcterms:W3CDTF">2026-09-06T17:26:00Z</dcterms:modified>
</cp:coreProperties>
</file>